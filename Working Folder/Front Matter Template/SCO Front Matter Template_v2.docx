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C2F8F" w14:textId="77777777" w:rsidR="00345D07" w:rsidRDefault="00345D07" w:rsidP="00891407">
      <w:pPr>
        <w:jc w:val="right"/>
        <w:rPr>
          <w:rFonts w:ascii="Noto Serif SC" w:eastAsia="Noto Serif SC" w:hAnsi="Noto Serif SC" w:cs="STKaiti"/>
          <w:b/>
          <w:sz w:val="56"/>
          <w:szCs w:val="72"/>
        </w:rPr>
      </w:pPr>
    </w:p>
    <w:p w14:paraId="365A915F" w14:textId="1ED47654" w:rsidR="00223A00" w:rsidRPr="00300917" w:rsidRDefault="00EC56CA" w:rsidP="00891407">
      <w:pPr>
        <w:jc w:val="right"/>
        <w:rPr>
          <w:rFonts w:ascii="Noto Serif SC" w:eastAsia="Noto Serif SC" w:hAnsi="Noto Serif SC" w:cs="STKaiti"/>
          <w:b/>
          <w:sz w:val="52"/>
          <w:szCs w:val="72"/>
        </w:rPr>
      </w:pPr>
      <w:r w:rsidRPr="00300917">
        <w:rPr>
          <w:rFonts w:ascii="Noto Serif SC" w:eastAsia="Noto Serif SC" w:hAnsi="Noto Serif SC" w:cs="STKaiti" w:hint="eastAsia"/>
          <w:b/>
          <w:sz w:val="52"/>
          <w:szCs w:val="72"/>
        </w:rPr>
        <w:t>曲名</w:t>
      </w:r>
    </w:p>
    <w:p w14:paraId="4B87ABBF" w14:textId="77777777" w:rsidR="00223A00" w:rsidRPr="00300917" w:rsidRDefault="00EC56CA" w:rsidP="00891407">
      <w:pPr>
        <w:jc w:val="right"/>
        <w:rPr>
          <w:rFonts w:ascii="Noto Serif SC" w:eastAsia="Noto Serif SC" w:hAnsi="Noto Serif SC"/>
          <w:b/>
          <w:sz w:val="56"/>
          <w:szCs w:val="72"/>
        </w:rPr>
      </w:pPr>
      <w:r w:rsidRPr="00300917">
        <w:rPr>
          <w:rFonts w:ascii="Noto Serif SC" w:eastAsia="Noto Serif SC" w:hAnsi="Noto Serif SC"/>
          <w:b/>
          <w:sz w:val="52"/>
          <w:szCs w:val="72"/>
        </w:rPr>
        <w:t>Title</w:t>
      </w:r>
    </w:p>
    <w:p w14:paraId="2ED4AE1B" w14:textId="77777777" w:rsidR="00EC56CA" w:rsidRPr="00300917" w:rsidRDefault="00EC56CA" w:rsidP="00891407">
      <w:pPr>
        <w:jc w:val="right"/>
        <w:rPr>
          <w:rFonts w:ascii="Noto Serif SC" w:eastAsia="Noto Serif SC" w:hAnsi="Noto Serif SC"/>
          <w:sz w:val="36"/>
          <w:szCs w:val="72"/>
        </w:rPr>
      </w:pPr>
    </w:p>
    <w:p w14:paraId="302814FB" w14:textId="77777777" w:rsidR="00EC56CA" w:rsidRPr="0020780C" w:rsidRDefault="00EC56CA" w:rsidP="00891407">
      <w:pPr>
        <w:jc w:val="right"/>
        <w:rPr>
          <w:rFonts w:ascii="Noto Serif" w:eastAsia="Noto Serif SC" w:hAnsi="Noto Serif" w:cs="Noto Serif"/>
          <w:sz w:val="36"/>
          <w:szCs w:val="72"/>
        </w:rPr>
      </w:pPr>
      <w:r w:rsidRPr="0020780C">
        <w:rPr>
          <w:rFonts w:ascii="Noto Serif" w:eastAsia="Noto Serif SC" w:hAnsi="Noto Serif" w:cs="Noto Serif"/>
          <w:sz w:val="36"/>
          <w:szCs w:val="72"/>
        </w:rPr>
        <w:t>作曲家</w:t>
      </w:r>
    </w:p>
    <w:p w14:paraId="0CB9AC7D" w14:textId="77777777" w:rsidR="00223A00" w:rsidRDefault="00EC56CA" w:rsidP="00891407">
      <w:pPr>
        <w:jc w:val="right"/>
        <w:rPr>
          <w:rFonts w:ascii="Noto Serif SC" w:eastAsia="Noto Serif SC" w:hAnsi="Noto Serif SC"/>
          <w:sz w:val="36"/>
          <w:szCs w:val="72"/>
        </w:rPr>
      </w:pPr>
      <w:r w:rsidRPr="00300917">
        <w:rPr>
          <w:rFonts w:ascii="Noto Serif SC" w:eastAsia="Noto Serif SC" w:hAnsi="Noto Serif SC"/>
          <w:sz w:val="36"/>
          <w:szCs w:val="72"/>
        </w:rPr>
        <w:t>Composer</w:t>
      </w:r>
    </w:p>
    <w:p w14:paraId="14CCD7DE" w14:textId="77777777" w:rsidR="00345D07" w:rsidRDefault="00345D07" w:rsidP="00891407">
      <w:pPr>
        <w:jc w:val="right"/>
        <w:rPr>
          <w:rFonts w:ascii="Noto Serif SC" w:eastAsia="Noto Serif SC" w:hAnsi="Noto Serif SC"/>
          <w:sz w:val="36"/>
          <w:szCs w:val="72"/>
        </w:rPr>
      </w:pPr>
    </w:p>
    <w:p w14:paraId="6A66D197" w14:textId="77777777" w:rsidR="00345D07" w:rsidRPr="00300917" w:rsidRDefault="00345D07" w:rsidP="00345D07">
      <w:pPr>
        <w:jc w:val="right"/>
        <w:rPr>
          <w:rFonts w:ascii="Noto Serif SC" w:eastAsia="Noto Serif SC" w:hAnsi="Noto Serif SC" w:cs="STKaiti"/>
          <w:sz w:val="36"/>
          <w:szCs w:val="72"/>
        </w:rPr>
      </w:pPr>
      <w:r w:rsidRPr="00300917">
        <w:rPr>
          <w:rFonts w:ascii="Noto Serif SC" w:eastAsia="Noto Serif SC" w:hAnsi="Noto Serif SC" w:cs="STKaiti" w:hint="eastAsia"/>
          <w:sz w:val="36"/>
          <w:szCs w:val="72"/>
        </w:rPr>
        <w:t>编制</w:t>
      </w:r>
    </w:p>
    <w:p w14:paraId="058372B6" w14:textId="77777777" w:rsidR="00345D07" w:rsidRPr="00300917" w:rsidRDefault="00345D07" w:rsidP="00345D07">
      <w:pPr>
        <w:jc w:val="right"/>
        <w:rPr>
          <w:rFonts w:ascii="Noto Serif SC" w:eastAsia="Noto Serif SC" w:hAnsi="Noto Serif SC" w:cs="STKaiti"/>
          <w:sz w:val="36"/>
          <w:szCs w:val="72"/>
        </w:rPr>
      </w:pPr>
      <w:r w:rsidRPr="00300917">
        <w:rPr>
          <w:rFonts w:ascii="Noto Serif SC" w:eastAsia="Noto Serif SC" w:hAnsi="Noto Serif SC" w:cs="STKaiti"/>
          <w:sz w:val="36"/>
          <w:szCs w:val="72"/>
        </w:rPr>
        <w:t>Orchestration</w:t>
      </w:r>
    </w:p>
    <w:p w14:paraId="45ABC9BA" w14:textId="77777777" w:rsidR="00345D07" w:rsidRPr="00300917" w:rsidRDefault="00345D07" w:rsidP="00891407">
      <w:pPr>
        <w:jc w:val="right"/>
        <w:rPr>
          <w:rFonts w:ascii="Noto Serif SC" w:eastAsia="Noto Serif SC" w:hAnsi="Noto Serif SC"/>
          <w:sz w:val="36"/>
          <w:szCs w:val="72"/>
        </w:rPr>
      </w:pPr>
    </w:p>
    <w:p w14:paraId="4A1AFFF1" w14:textId="77777777" w:rsidR="00FB7469" w:rsidRDefault="00FB7469" w:rsidP="00891407">
      <w:pPr>
        <w:rPr>
          <w:rFonts w:ascii="Noto Serif SC" w:eastAsia="Noto Serif SC" w:hAnsi="Noto Serif SC"/>
          <w:sz w:val="18"/>
        </w:rPr>
      </w:pPr>
    </w:p>
    <w:p w14:paraId="792FC71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80576A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5C9CA64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B9D9F51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9B221CA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85A100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8F2C06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5DC279C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E8EDDB0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DA3752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4BC18D3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EA4044B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9880A8F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E0FFF6B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7C2774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C22F17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84E20F9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8FE8A4E" w14:textId="77777777" w:rsidR="00345D07" w:rsidRDefault="00345D07" w:rsidP="00891407">
      <w:pPr>
        <w:rPr>
          <w:rFonts w:ascii="Noto Serif SC" w:eastAsia="Noto Serif SC" w:hAnsi="Noto Serif SC"/>
          <w:sz w:val="18"/>
        </w:rPr>
        <w:sectPr w:rsidR="00345D07" w:rsidSect="00513FF0">
          <w:headerReference w:type="default" r:id="rId6"/>
          <w:footerReference w:type="default" r:id="rId7"/>
          <w:pgSz w:w="11906" w:h="16838"/>
          <w:pgMar w:top="1440" w:right="1440" w:bottom="1440" w:left="1440" w:header="708" w:footer="1417" w:gutter="0"/>
          <w:cols w:space="708"/>
          <w:docGrid w:linePitch="360"/>
        </w:sectPr>
      </w:pPr>
    </w:p>
    <w:p w14:paraId="2C9723FA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23E0C8D8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0312E0E4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68E07808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20EECDEC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3E6F772C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6BA4605E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7610E44A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4D0565D8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042CD01A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73307B48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7CD10233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4C19BA30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6DF9D04F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19998A15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373E0C8A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0FDB9D37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469ACEE4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62DED37F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4382927D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7B5DE785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649F15BF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411A4282" w14:textId="43D5A13F" w:rsidR="00BA3D77" w:rsidRDefault="00BA3D77" w:rsidP="00BA3D77">
      <w:pPr>
        <w:jc w:val="center"/>
        <w:rPr>
          <w:rFonts w:ascii="Noto Serif SC" w:eastAsia="Noto Serif SC" w:hAnsi="Noto Serif SC"/>
          <w:sz w:val="18"/>
        </w:rPr>
      </w:pPr>
      <w:r>
        <w:rPr>
          <w:rFonts w:ascii="Noto Serif SC" w:eastAsia="Noto Serif SC" w:hAnsi="Noto Serif SC"/>
          <w:sz w:val="18"/>
        </w:rPr>
        <w:t>[Blank Page]</w:t>
      </w:r>
    </w:p>
    <w:p w14:paraId="7FDB3B52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751FAE81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6E267852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1A953208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54C45578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7438791B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301A489E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455AFDEA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79AB1E9C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1934B302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1E23F2BE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5B7C7043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1AC8E416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4419914B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0A94519C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1265DDF3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5138F75A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79A28567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657C1CF9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22242DDA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4FF3739A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1A2AA370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795B1468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258923D4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6D32718C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4AFEBBFE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02DD5964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22973A4C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1B5E4279" w14:textId="77777777" w:rsidR="00BA3D77" w:rsidRDefault="00BA3D77" w:rsidP="00891407">
      <w:pPr>
        <w:rPr>
          <w:rFonts w:ascii="Noto Serif SC" w:eastAsia="Noto Serif SC" w:hAnsi="Noto Serif SC"/>
          <w:sz w:val="18"/>
        </w:rPr>
      </w:pPr>
    </w:p>
    <w:p w14:paraId="017F7E31" w14:textId="77777777" w:rsidR="00BA3D77" w:rsidRDefault="00BA3D77" w:rsidP="00891407">
      <w:pPr>
        <w:rPr>
          <w:rFonts w:ascii="Noto Serif SC" w:eastAsia="Noto Serif SC" w:hAnsi="Noto Serif SC"/>
          <w:sz w:val="18"/>
        </w:rPr>
        <w:sectPr w:rsidR="00BA3D77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1E097CCC" w14:textId="77777777" w:rsidR="00345D07" w:rsidRPr="00BA3D77" w:rsidRDefault="00345D07" w:rsidP="00345D07">
      <w:pPr>
        <w:jc w:val="center"/>
        <w:rPr>
          <w:rFonts w:ascii="Noto Serif SC" w:eastAsia="Noto Serif SC" w:hAnsi="Noto Serif SC" w:cs="STKaiti"/>
          <w:b/>
          <w:sz w:val="52"/>
          <w:szCs w:val="52"/>
        </w:rPr>
      </w:pPr>
      <w:r w:rsidRPr="00BA3D77">
        <w:rPr>
          <w:rFonts w:ascii="Noto Serif SC" w:eastAsia="Noto Serif SC" w:hAnsi="Noto Serif SC" w:cs="STKaiti"/>
          <w:b/>
          <w:sz w:val="52"/>
          <w:szCs w:val="52"/>
        </w:rPr>
        <w:lastRenderedPageBreak/>
        <w:t>00/000</w:t>
      </w:r>
    </w:p>
    <w:p w14:paraId="1ADE3459" w14:textId="77777777" w:rsidR="00345D07" w:rsidRPr="00BA3D77" w:rsidRDefault="00345D07" w:rsidP="00345D07">
      <w:pPr>
        <w:jc w:val="right"/>
        <w:rPr>
          <w:rFonts w:ascii="Noto Serif SC" w:eastAsia="Noto Serif SC" w:hAnsi="Noto Serif SC" w:cs="STKaiti"/>
          <w:b/>
          <w:sz w:val="48"/>
          <w:szCs w:val="52"/>
        </w:rPr>
      </w:pPr>
      <w:r w:rsidRPr="00BA3D77">
        <w:rPr>
          <w:rFonts w:ascii="Noto Serif SC" w:eastAsia="Noto Serif SC" w:hAnsi="Noto Serif SC" w:cs="STKaiti" w:hint="eastAsia"/>
          <w:b/>
          <w:sz w:val="48"/>
          <w:szCs w:val="52"/>
        </w:rPr>
        <w:t>曲名</w:t>
      </w:r>
    </w:p>
    <w:p w14:paraId="598AF9DF" w14:textId="77777777" w:rsidR="00345D07" w:rsidRPr="00BA3D77" w:rsidRDefault="00345D07" w:rsidP="00345D07">
      <w:pPr>
        <w:jc w:val="right"/>
        <w:rPr>
          <w:rFonts w:ascii="Noto Serif SC" w:eastAsia="Noto Serif SC" w:hAnsi="Noto Serif SC"/>
          <w:b/>
          <w:sz w:val="52"/>
          <w:szCs w:val="52"/>
        </w:rPr>
      </w:pPr>
      <w:r w:rsidRPr="00BA3D77">
        <w:rPr>
          <w:rFonts w:ascii="Noto Serif SC" w:eastAsia="Noto Serif SC" w:hAnsi="Noto Serif SC"/>
          <w:b/>
          <w:sz w:val="48"/>
          <w:szCs w:val="52"/>
        </w:rPr>
        <w:t>Title</w:t>
      </w:r>
    </w:p>
    <w:p w14:paraId="43A0D20D" w14:textId="77777777" w:rsidR="00345D07" w:rsidRPr="00BA3D77" w:rsidRDefault="00345D07" w:rsidP="00345D07">
      <w:pPr>
        <w:jc w:val="right"/>
        <w:rPr>
          <w:rFonts w:ascii="Noto Serif SC" w:eastAsia="Noto Serif SC" w:hAnsi="Noto Serif SC"/>
          <w:sz w:val="32"/>
          <w:szCs w:val="52"/>
        </w:rPr>
      </w:pPr>
    </w:p>
    <w:p w14:paraId="0BA72819" w14:textId="77777777" w:rsidR="00345D07" w:rsidRPr="00BA3D77" w:rsidRDefault="00345D07" w:rsidP="00345D07">
      <w:pPr>
        <w:jc w:val="right"/>
        <w:rPr>
          <w:rFonts w:ascii="Noto Serif SC" w:eastAsia="Noto Serif SC" w:hAnsi="Noto Serif SC"/>
          <w:sz w:val="32"/>
          <w:szCs w:val="52"/>
        </w:rPr>
      </w:pPr>
      <w:r w:rsidRPr="00BA3D77">
        <w:rPr>
          <w:rFonts w:ascii="Noto Serif SC" w:eastAsia="Noto Serif SC" w:hAnsi="Noto Serif SC" w:hint="eastAsia"/>
          <w:sz w:val="32"/>
          <w:szCs w:val="52"/>
        </w:rPr>
        <w:t>作曲家</w:t>
      </w:r>
    </w:p>
    <w:p w14:paraId="26BA05B9" w14:textId="77777777" w:rsidR="00345D07" w:rsidRPr="00BA3D77" w:rsidRDefault="00345D07" w:rsidP="00345D07">
      <w:pPr>
        <w:jc w:val="right"/>
        <w:rPr>
          <w:rFonts w:ascii="Noto Serif SC" w:eastAsia="Noto Serif SC" w:hAnsi="Noto Serif SC"/>
          <w:sz w:val="32"/>
          <w:szCs w:val="52"/>
        </w:rPr>
      </w:pPr>
      <w:r w:rsidRPr="00BA3D77">
        <w:rPr>
          <w:rFonts w:ascii="Noto Serif SC" w:eastAsia="Noto Serif SC" w:hAnsi="Noto Serif SC"/>
          <w:sz w:val="32"/>
          <w:szCs w:val="52"/>
        </w:rPr>
        <w:t>Composer</w:t>
      </w:r>
    </w:p>
    <w:p w14:paraId="4D6FD1E2" w14:textId="77777777" w:rsidR="00345D07" w:rsidRPr="00BA3D77" w:rsidRDefault="00345D07" w:rsidP="00345D07">
      <w:pPr>
        <w:rPr>
          <w:rFonts w:ascii="Noto Serif SC" w:eastAsia="Noto Serif SC" w:hAnsi="Noto Serif SC"/>
          <w:sz w:val="32"/>
          <w:szCs w:val="52"/>
        </w:rPr>
      </w:pPr>
    </w:p>
    <w:p w14:paraId="11A05A90" w14:textId="77777777" w:rsidR="00345D07" w:rsidRPr="00BA3D77" w:rsidRDefault="00345D07" w:rsidP="00345D07">
      <w:pPr>
        <w:jc w:val="right"/>
        <w:rPr>
          <w:rFonts w:ascii="Noto Serif SC" w:eastAsia="Noto Serif SC" w:hAnsi="Noto Serif SC" w:cs="STKaiti"/>
          <w:sz w:val="32"/>
          <w:szCs w:val="52"/>
        </w:rPr>
      </w:pPr>
      <w:r w:rsidRPr="00BA3D77">
        <w:rPr>
          <w:rFonts w:ascii="Noto Serif SC" w:eastAsia="Noto Serif SC" w:hAnsi="Noto Serif SC" w:cs="STKaiti" w:hint="eastAsia"/>
          <w:sz w:val="32"/>
          <w:szCs w:val="52"/>
        </w:rPr>
        <w:t>编制</w:t>
      </w:r>
    </w:p>
    <w:p w14:paraId="5E4D1F55" w14:textId="267555B8" w:rsidR="00345D07" w:rsidRPr="00BA3D77" w:rsidRDefault="00345D07" w:rsidP="00345D07">
      <w:pPr>
        <w:jc w:val="right"/>
        <w:rPr>
          <w:rFonts w:ascii="Noto Serif SC" w:eastAsia="Noto Serif SC" w:hAnsi="Noto Serif SC" w:cs="STKaiti"/>
          <w:sz w:val="32"/>
          <w:szCs w:val="52"/>
        </w:rPr>
      </w:pPr>
      <w:r w:rsidRPr="00BA3D77">
        <w:rPr>
          <w:rFonts w:ascii="Noto Serif SC" w:eastAsia="Noto Serif SC" w:hAnsi="Noto Serif SC" w:cs="STKaiti"/>
          <w:sz w:val="32"/>
          <w:szCs w:val="52"/>
        </w:rPr>
        <w:t>Orchestration</w:t>
      </w:r>
    </w:p>
    <w:p w14:paraId="2D1C2D88" w14:textId="77777777" w:rsidR="00345D07" w:rsidRPr="00BA3D77" w:rsidRDefault="00345D07" w:rsidP="00345D07">
      <w:pPr>
        <w:rPr>
          <w:rFonts w:ascii="Noto Serif SC" w:eastAsia="Noto Serif SC" w:hAnsi="Noto Serif SC" w:cs="STKaiti"/>
          <w:sz w:val="32"/>
          <w:szCs w:val="52"/>
        </w:rPr>
      </w:pPr>
    </w:p>
    <w:p w14:paraId="3A78BDD3" w14:textId="77777777" w:rsidR="00345D07" w:rsidRPr="00BA3D77" w:rsidRDefault="00345D07" w:rsidP="00345D07">
      <w:pPr>
        <w:jc w:val="right"/>
        <w:rPr>
          <w:rFonts w:ascii="Noto Serif SC" w:eastAsia="Noto Serif SC" w:hAnsi="Noto Serif SC" w:cs="STKaiti"/>
          <w:sz w:val="32"/>
          <w:szCs w:val="52"/>
          <w:lang w:val="en-US"/>
        </w:rPr>
      </w:pPr>
      <w:r w:rsidRPr="00BA3D77">
        <w:rPr>
          <w:rFonts w:ascii="Noto Serif SC" w:eastAsia="Noto Serif SC" w:hAnsi="Noto Serif SC" w:cs="STKaiti" w:hint="eastAsia"/>
          <w:sz w:val="32"/>
          <w:szCs w:val="52"/>
        </w:rPr>
        <w:t>作曲年份</w:t>
      </w:r>
    </w:p>
    <w:p w14:paraId="2D22E4C0" w14:textId="28D625E6" w:rsidR="00345D07" w:rsidRPr="00BA3D77" w:rsidRDefault="00345D07" w:rsidP="00345D07">
      <w:pPr>
        <w:jc w:val="right"/>
        <w:rPr>
          <w:rFonts w:ascii="Noto Serif SC" w:eastAsia="Noto Serif SC" w:hAnsi="Noto Serif SC" w:cs="STKaiti"/>
          <w:sz w:val="32"/>
          <w:szCs w:val="52"/>
        </w:rPr>
      </w:pPr>
      <w:r w:rsidRPr="00BA3D77">
        <w:rPr>
          <w:rFonts w:ascii="Noto Serif SC" w:eastAsia="Noto Serif SC" w:hAnsi="Noto Serif SC" w:cs="STKaiti"/>
          <w:sz w:val="32"/>
          <w:szCs w:val="52"/>
        </w:rPr>
        <w:t>Composition Year</w:t>
      </w:r>
    </w:p>
    <w:p w14:paraId="587BD921" w14:textId="77777777" w:rsidR="00271555" w:rsidRPr="00BA3D77" w:rsidRDefault="00271555" w:rsidP="00345D07">
      <w:pPr>
        <w:jc w:val="right"/>
        <w:rPr>
          <w:rFonts w:ascii="Noto Serif SC" w:eastAsia="Noto Serif SC" w:hAnsi="Noto Serif SC" w:cs="STKaiti"/>
          <w:sz w:val="32"/>
          <w:szCs w:val="52"/>
        </w:rPr>
      </w:pPr>
    </w:p>
    <w:p w14:paraId="0736AB16" w14:textId="6C1EB04B" w:rsidR="00271555" w:rsidRPr="00BA3D77" w:rsidRDefault="00271555" w:rsidP="00271555">
      <w:pPr>
        <w:jc w:val="right"/>
        <w:rPr>
          <w:rFonts w:ascii="Noto Serif SC" w:eastAsia="Noto Serif SC" w:hAnsi="Noto Serif SC" w:cs="STKaiti"/>
          <w:sz w:val="32"/>
          <w:szCs w:val="52"/>
          <w:lang w:val="en-US"/>
        </w:rPr>
      </w:pPr>
      <w:r w:rsidRPr="00BA3D77">
        <w:rPr>
          <w:rFonts w:ascii="Noto Serif SC" w:eastAsia="Noto Serif SC" w:hAnsi="Noto Serif SC" w:cs="STKaiti" w:hint="eastAsia"/>
          <w:sz w:val="32"/>
          <w:szCs w:val="52"/>
        </w:rPr>
        <w:t>期</w:t>
      </w:r>
      <w:r w:rsidRPr="00BA3D77">
        <w:rPr>
          <w:rFonts w:ascii="Microsoft JhengHei" w:eastAsia="Microsoft JhengHei" w:hAnsi="Microsoft JhengHei" w:cs="Microsoft JhengHei" w:hint="eastAsia"/>
          <w:sz w:val="28"/>
          <w:szCs w:val="52"/>
        </w:rPr>
        <w:t>间</w:t>
      </w:r>
    </w:p>
    <w:p w14:paraId="6579A833" w14:textId="705E1A44" w:rsidR="00271555" w:rsidRPr="00BA3D77" w:rsidRDefault="00271555" w:rsidP="00271555">
      <w:pPr>
        <w:jc w:val="right"/>
        <w:rPr>
          <w:rFonts w:ascii="Noto Serif SC" w:eastAsia="Noto Serif SC" w:hAnsi="Noto Serif SC" w:cs="STKaiti"/>
          <w:sz w:val="32"/>
          <w:szCs w:val="52"/>
        </w:rPr>
      </w:pPr>
      <w:r w:rsidRPr="00BA3D77">
        <w:rPr>
          <w:rFonts w:ascii="Noto Serif SC" w:eastAsia="Noto Serif SC" w:hAnsi="Noto Serif SC" w:cs="STKaiti"/>
          <w:sz w:val="32"/>
          <w:szCs w:val="52"/>
        </w:rPr>
        <w:t>Duration</w:t>
      </w:r>
    </w:p>
    <w:p w14:paraId="5D671FA6" w14:textId="77777777" w:rsidR="00345D07" w:rsidRPr="00BA3D77" w:rsidRDefault="00345D07" w:rsidP="00345D07">
      <w:pPr>
        <w:jc w:val="right"/>
        <w:rPr>
          <w:rFonts w:ascii="Noto Serif SC" w:eastAsia="Noto Serif SC" w:hAnsi="Noto Serif SC" w:cs="STKaiti"/>
          <w:sz w:val="32"/>
          <w:szCs w:val="52"/>
        </w:rPr>
      </w:pPr>
    </w:p>
    <w:p w14:paraId="3F647D3D" w14:textId="711803B6" w:rsidR="00345D07" w:rsidRPr="00BA3D77" w:rsidRDefault="00345D07" w:rsidP="00345D07">
      <w:pPr>
        <w:jc w:val="right"/>
        <w:rPr>
          <w:rFonts w:ascii="Noto Serif SC" w:eastAsia="Noto Serif SC" w:hAnsi="Noto Serif SC"/>
          <w:sz w:val="32"/>
          <w:szCs w:val="52"/>
          <w:lang w:val="en-US"/>
        </w:rPr>
      </w:pPr>
      <w:r w:rsidRPr="00BA3D77">
        <w:rPr>
          <w:rFonts w:ascii="Noto Serif SC" w:eastAsia="Noto Serif SC" w:hAnsi="Noto Serif SC" w:hint="eastAsia"/>
          <w:sz w:val="32"/>
          <w:szCs w:val="52"/>
        </w:rPr>
        <w:t>奉献精神（如果有的</w:t>
      </w:r>
      <w:r w:rsidRPr="00BA3D77">
        <w:rPr>
          <w:rFonts w:ascii="Microsoft JhengHei" w:eastAsia="Microsoft JhengHei" w:hAnsi="Microsoft JhengHei" w:cs="Microsoft JhengHei" w:hint="eastAsia"/>
          <w:sz w:val="28"/>
          <w:szCs w:val="52"/>
        </w:rPr>
        <w:t>话</w:t>
      </w:r>
      <w:r w:rsidRPr="00BA3D77">
        <w:rPr>
          <w:rFonts w:ascii="Noto Serif SC" w:eastAsia="Noto Serif SC" w:hAnsi="Noto Serif SC" w:hint="eastAsia"/>
          <w:sz w:val="32"/>
          <w:szCs w:val="52"/>
        </w:rPr>
        <w:t>）</w:t>
      </w:r>
    </w:p>
    <w:p w14:paraId="316BDA3E" w14:textId="1A0EA88A" w:rsidR="00345D07" w:rsidRPr="00BA3D77" w:rsidRDefault="00345D07" w:rsidP="00345D07">
      <w:pPr>
        <w:jc w:val="right"/>
        <w:rPr>
          <w:rFonts w:ascii="Noto Serif SC" w:eastAsia="Noto Serif SC" w:hAnsi="Noto Serif SC"/>
          <w:sz w:val="32"/>
          <w:szCs w:val="52"/>
        </w:rPr>
      </w:pPr>
      <w:r w:rsidRPr="00BA3D77">
        <w:rPr>
          <w:rFonts w:ascii="Noto Serif SC" w:eastAsia="Noto Serif SC" w:hAnsi="Noto Serif SC"/>
          <w:sz w:val="32"/>
          <w:szCs w:val="52"/>
        </w:rPr>
        <w:t>Dedication (if any)</w:t>
      </w:r>
    </w:p>
    <w:p w14:paraId="497A5E5A" w14:textId="77777777" w:rsidR="00345D07" w:rsidRDefault="00345D07" w:rsidP="00345D07">
      <w:pPr>
        <w:rPr>
          <w:rFonts w:ascii="Noto Serif SC" w:eastAsia="Noto Serif SC" w:hAnsi="Noto Serif SC"/>
          <w:sz w:val="18"/>
        </w:rPr>
      </w:pPr>
    </w:p>
    <w:p w14:paraId="458EC871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7B80C23A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FD30B20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2D1F8A1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A976FA9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D7EDD6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A2E64CA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BDEF4C3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71A5FEE" w14:textId="77777777" w:rsidR="00345D07" w:rsidRDefault="00345D07" w:rsidP="00891407">
      <w:pPr>
        <w:rPr>
          <w:rFonts w:ascii="Noto Serif SC" w:eastAsia="Noto Serif SC" w:hAnsi="Noto Serif SC"/>
          <w:sz w:val="18"/>
        </w:rPr>
        <w:sectPr w:rsidR="00345D07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3AEFE857" w14:textId="77777777" w:rsidR="00F905D5" w:rsidRDefault="00F905D5" w:rsidP="00F905D5">
      <w:pPr>
        <w:rPr>
          <w:rFonts w:ascii="Noto Serif SC" w:eastAsia="Noto Serif SC" w:hAnsi="Noto Serif SC"/>
          <w:sz w:val="18"/>
        </w:rPr>
      </w:pPr>
      <w:r>
        <w:rPr>
          <w:rFonts w:ascii="Noto Serif SC" w:eastAsia="Noto Serif SC" w:hAnsi="Noto Serif SC"/>
          <w:sz w:val="18"/>
        </w:rPr>
        <w:lastRenderedPageBreak/>
        <w:t>Title of work</w:t>
      </w:r>
    </w:p>
    <w:p w14:paraId="20B11545" w14:textId="77777777" w:rsidR="00F905D5" w:rsidRDefault="00F905D5" w:rsidP="00F905D5">
      <w:pPr>
        <w:rPr>
          <w:rFonts w:ascii="Noto Serif SC" w:eastAsia="Noto Serif SC" w:hAnsi="Noto Serif SC"/>
          <w:sz w:val="18"/>
        </w:rPr>
      </w:pPr>
      <w:r>
        <w:rPr>
          <w:rFonts w:ascii="Noto Serif SC" w:eastAsia="Noto Serif SC" w:hAnsi="Noto Serif SC"/>
          <w:sz w:val="18"/>
        </w:rPr>
        <w:t>Copyright Information</w:t>
      </w:r>
    </w:p>
    <w:p w14:paraId="4489AC5E" w14:textId="77777777" w:rsidR="00F905D5" w:rsidRDefault="00F905D5" w:rsidP="00F905D5">
      <w:pPr>
        <w:rPr>
          <w:rFonts w:ascii="Noto Serif SC" w:eastAsia="Noto Serif SC" w:hAnsi="Noto Serif SC"/>
          <w:sz w:val="18"/>
        </w:rPr>
      </w:pPr>
      <w:r>
        <w:rPr>
          <w:rFonts w:ascii="Noto Serif SC" w:eastAsia="Noto Serif SC" w:hAnsi="Noto Serif SC"/>
          <w:sz w:val="18"/>
        </w:rPr>
        <w:t>Other Publication Details</w:t>
      </w:r>
    </w:p>
    <w:p w14:paraId="70A663BE" w14:textId="77777777" w:rsidR="00F905D5" w:rsidRDefault="00F905D5" w:rsidP="00F905D5">
      <w:pPr>
        <w:rPr>
          <w:rFonts w:ascii="Noto Serif SC" w:eastAsia="Noto Serif SC" w:hAnsi="Noto Serif SC"/>
          <w:sz w:val="18"/>
        </w:rPr>
      </w:pPr>
      <w:r>
        <w:rPr>
          <w:rFonts w:ascii="Noto Serif SC" w:eastAsia="Noto Serif SC" w:hAnsi="Noto Serif SC"/>
          <w:sz w:val="18"/>
        </w:rPr>
        <w:t>Print Details</w:t>
      </w:r>
    </w:p>
    <w:p w14:paraId="3A4D68CF" w14:textId="77777777" w:rsidR="00F905D5" w:rsidRDefault="00F905D5" w:rsidP="00F905D5">
      <w:pPr>
        <w:rPr>
          <w:rFonts w:ascii="Noto Serif SC" w:eastAsia="Noto Serif SC" w:hAnsi="Noto Serif SC"/>
          <w:sz w:val="18"/>
        </w:rPr>
      </w:pPr>
    </w:p>
    <w:p w14:paraId="0087893E" w14:textId="77777777" w:rsidR="00F905D5" w:rsidRDefault="00F905D5" w:rsidP="00891407">
      <w:pPr>
        <w:rPr>
          <w:rFonts w:ascii="Microsoft JhengHei" w:eastAsia="Microsoft JhengHei" w:hAnsi="Microsoft JhengHei" w:cs="Microsoft JhengHei"/>
          <w:b/>
          <w:sz w:val="36"/>
          <w:szCs w:val="36"/>
          <w:lang w:val="en-US"/>
        </w:rPr>
      </w:pPr>
    </w:p>
    <w:p w14:paraId="65C0FA85" w14:textId="77777777" w:rsidR="00F905D5" w:rsidRDefault="00F905D5" w:rsidP="00891407">
      <w:pPr>
        <w:rPr>
          <w:rFonts w:ascii="Microsoft JhengHei" w:eastAsia="Microsoft JhengHei" w:hAnsi="Microsoft JhengHei" w:cs="Microsoft JhengHei"/>
          <w:b/>
          <w:sz w:val="36"/>
          <w:szCs w:val="36"/>
          <w:lang w:val="en-US"/>
        </w:rPr>
      </w:pPr>
    </w:p>
    <w:p w14:paraId="37659AD5" w14:textId="77777777" w:rsidR="00F905D5" w:rsidRDefault="00F905D5" w:rsidP="00891407">
      <w:pPr>
        <w:rPr>
          <w:rFonts w:ascii="Microsoft JhengHei" w:eastAsia="Microsoft JhengHei" w:hAnsi="Microsoft JhengHei" w:cs="Microsoft JhengHei"/>
          <w:b/>
          <w:sz w:val="36"/>
          <w:szCs w:val="36"/>
          <w:lang w:val="en-US"/>
        </w:rPr>
      </w:pPr>
    </w:p>
    <w:p w14:paraId="4FF1B20C" w14:textId="77777777" w:rsidR="00F905D5" w:rsidRDefault="00F905D5" w:rsidP="00891407">
      <w:pPr>
        <w:rPr>
          <w:rFonts w:ascii="Microsoft JhengHei" w:eastAsia="Microsoft JhengHei" w:hAnsi="Microsoft JhengHei" w:cs="Microsoft JhengHei"/>
          <w:b/>
          <w:sz w:val="36"/>
          <w:szCs w:val="36"/>
        </w:rPr>
        <w:sectPr w:rsidR="00F905D5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152F6AA1" w14:textId="37579E6D" w:rsidR="00345D07" w:rsidRPr="00BA3D77" w:rsidRDefault="00345D07" w:rsidP="00891407">
      <w:pPr>
        <w:rPr>
          <w:rFonts w:ascii="Noto Serif SC" w:eastAsia="Noto Serif SC" w:hAnsi="Noto Serif SC"/>
          <w:b/>
          <w:sz w:val="36"/>
          <w:szCs w:val="36"/>
        </w:rPr>
      </w:pPr>
      <w:r w:rsidRPr="00BA3D77">
        <w:rPr>
          <w:rFonts w:ascii="Microsoft JhengHei" w:eastAsia="Microsoft JhengHei" w:hAnsi="Microsoft JhengHei" w:cs="Microsoft JhengHei" w:hint="eastAsia"/>
          <w:b/>
          <w:sz w:val="36"/>
          <w:szCs w:val="36"/>
        </w:rPr>
        <w:lastRenderedPageBreak/>
        <w:t>传</w:t>
      </w:r>
      <w:r w:rsidRPr="00BA3D77">
        <w:rPr>
          <w:rFonts w:ascii="Noto Serif SC" w:eastAsia="Noto Serif SC" w:hAnsi="Noto Serif SC"/>
          <w:b/>
          <w:sz w:val="36"/>
          <w:szCs w:val="36"/>
        </w:rPr>
        <w:t>Biography</w:t>
      </w:r>
    </w:p>
    <w:p w14:paraId="337F4D5B" w14:textId="7777931F" w:rsidR="00345D07" w:rsidRPr="00BA3D77" w:rsidRDefault="00345D07" w:rsidP="00345D07">
      <w:pPr>
        <w:rPr>
          <w:rFonts w:ascii="Noto Serif SC" w:eastAsia="Noto Serif SC" w:hAnsi="Noto Serif SC"/>
          <w:sz w:val="24"/>
          <w:szCs w:val="24"/>
        </w:rPr>
      </w:pPr>
      <w:r w:rsidRPr="00345D07">
        <w:rPr>
          <w:rFonts w:ascii="Noto Serif SC" w:eastAsia="Noto Serif SC" w:hAnsi="Noto Serif SC"/>
          <w:b/>
          <w:sz w:val="42"/>
          <w:szCs w:val="40"/>
        </w:rPr>
        <w:t>[Photo]</w:t>
      </w:r>
      <w:r>
        <w:rPr>
          <w:rFonts w:ascii="Noto Serif SC" w:eastAsia="Noto Serif SC" w:hAnsi="Noto Serif SC"/>
          <w:b/>
          <w:sz w:val="42"/>
          <w:szCs w:val="40"/>
        </w:rPr>
        <w:t xml:space="preserve"> </w:t>
      </w:r>
      <w:r w:rsidRPr="00BA3D77">
        <w:rPr>
          <w:rFonts w:ascii="Noto Serif SC" w:eastAsia="Noto Serif SC" w:hAnsi="Noto Serif SC"/>
          <w:sz w:val="24"/>
          <w:szCs w:val="24"/>
        </w:rPr>
        <w:t xml:space="preserve">Lorem ipsum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sit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amet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consectetur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adipiscing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sed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eiusmod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tempor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incididunt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labore et dolore magna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Ut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ad minim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veniam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quis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nostrud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exercitation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ullamco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laboris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nisi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aliquip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commodo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consequat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Duis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aute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irure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reprehenderit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voluptate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esse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cillum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dolore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eu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fugiat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nulla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pariatur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Excepteur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sint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occaecat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cupidatat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proident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sunt in culpa qui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officia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deserunt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mollit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id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laborum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>.</w:t>
      </w:r>
    </w:p>
    <w:p w14:paraId="1FA889CA" w14:textId="77777777" w:rsidR="00345D07" w:rsidRPr="00BA3D77" w:rsidRDefault="00345D07" w:rsidP="00345D07">
      <w:pPr>
        <w:rPr>
          <w:rFonts w:ascii="Noto Serif SC" w:eastAsia="Noto Serif SC" w:hAnsi="Noto Serif SC"/>
          <w:sz w:val="24"/>
          <w:szCs w:val="24"/>
        </w:rPr>
      </w:pPr>
    </w:p>
    <w:p w14:paraId="4A46844C" w14:textId="266AD888" w:rsidR="00345D07" w:rsidRPr="00BA3D77" w:rsidRDefault="00345D07" w:rsidP="00345D07">
      <w:pPr>
        <w:rPr>
          <w:rFonts w:ascii="Noto Serif SC" w:eastAsia="Noto Serif SC" w:hAnsi="Noto Serif SC"/>
          <w:sz w:val="24"/>
          <w:szCs w:val="24"/>
        </w:rPr>
      </w:pPr>
      <w:r w:rsidRPr="00BA3D77">
        <w:rPr>
          <w:rFonts w:ascii="Noto Serif SC" w:eastAsia="Noto Serif SC" w:hAnsi="Noto Serif SC"/>
          <w:sz w:val="24"/>
          <w:szCs w:val="24"/>
        </w:rPr>
        <w:t xml:space="preserve">Lorem ipsum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sit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amet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consectetur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adipiscing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sed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eiusmod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tempor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incididunt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labore et dolore magna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Ut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ad minim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veniam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quis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nostrud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exercitation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ullamco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laboris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nisi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aliquip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commodo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consequat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Duis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aute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irure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reprehenderit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voluptate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esse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cillum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dolore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eu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fugiat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nulla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pariatur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Excepteur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sint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occaecat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cupidatat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proident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sunt in culpa qui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officia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deserunt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mollit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id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laborum.</w:t>
      </w:r>
    </w:p>
    <w:p w14:paraId="0B998A65" w14:textId="35C776DF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746E76D8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63E4676A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2233B797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4858F353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7B732690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6073127A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354D21D0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69D5BCD7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599ADA8F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0BDA3D54" w14:textId="77777777" w:rsidR="00345D07" w:rsidRPr="00EE178B" w:rsidRDefault="00345D07" w:rsidP="00891407">
      <w:pPr>
        <w:rPr>
          <w:rFonts w:ascii="Microsoft JhengHei" w:eastAsia="Microsoft JhengHei" w:hAnsi="Microsoft JhengHei" w:cs="Microsoft JhengHei"/>
          <w:bCs/>
          <w:sz w:val="32"/>
          <w:szCs w:val="40"/>
          <w:lang w:val="en-US"/>
        </w:rPr>
      </w:pPr>
    </w:p>
    <w:p w14:paraId="14C7D6F3" w14:textId="77777777" w:rsidR="00EE178B" w:rsidRPr="00EE178B" w:rsidRDefault="00EE178B" w:rsidP="00891407">
      <w:pPr>
        <w:rPr>
          <w:rFonts w:ascii="Noto Serif" w:eastAsia="Microsoft JhengHei" w:hAnsi="Noto Serif" w:cs="Noto Serif"/>
          <w:bCs/>
          <w:sz w:val="28"/>
          <w:szCs w:val="36"/>
          <w:lang w:val="en-US"/>
        </w:rPr>
        <w:sectPr w:rsidR="00EE178B" w:rsidRPr="00EE178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518DF1DB" w14:textId="176DA8E9" w:rsidR="00345D07" w:rsidRPr="00BA3D77" w:rsidRDefault="009D14A9" w:rsidP="00345D07">
      <w:pPr>
        <w:rPr>
          <w:rFonts w:ascii="Noto Serif SC" w:eastAsia="Noto Serif SC" w:hAnsi="Noto Serif SC"/>
          <w:b/>
          <w:sz w:val="36"/>
          <w:szCs w:val="36"/>
        </w:rPr>
      </w:pPr>
      <w:r w:rsidRPr="00BA3D77">
        <w:rPr>
          <w:rFonts w:ascii="Microsoft JhengHei" w:eastAsia="Microsoft JhengHei" w:hAnsi="Microsoft JhengHei" w:cs="Microsoft JhengHei"/>
          <w:b/>
          <w:sz w:val="36"/>
          <w:szCs w:val="36"/>
        </w:rPr>
        <w:lastRenderedPageBreak/>
        <w:t>乐曲介绍</w:t>
      </w:r>
      <w:r w:rsidR="00345D07" w:rsidRPr="00BA3D77">
        <w:rPr>
          <w:rFonts w:ascii="Noto Serif SC" w:eastAsia="Noto Serif SC" w:hAnsi="Noto Serif SC"/>
          <w:b/>
          <w:sz w:val="36"/>
          <w:szCs w:val="36"/>
        </w:rPr>
        <w:t>Synopsis</w:t>
      </w:r>
    </w:p>
    <w:p w14:paraId="4D8446A2" w14:textId="77777777" w:rsidR="00345D07" w:rsidRPr="00BA3D77" w:rsidRDefault="00345D07" w:rsidP="00345D07">
      <w:pPr>
        <w:rPr>
          <w:rFonts w:ascii="Noto Serif SC" w:eastAsia="Noto Serif SC" w:hAnsi="Noto Serif SC"/>
          <w:sz w:val="24"/>
          <w:szCs w:val="24"/>
        </w:rPr>
      </w:pPr>
      <w:r w:rsidRPr="00BA3D77">
        <w:rPr>
          <w:rFonts w:ascii="Noto Serif SC" w:eastAsia="Noto Serif SC" w:hAnsi="Noto Serif SC"/>
          <w:sz w:val="24"/>
          <w:szCs w:val="24"/>
        </w:rPr>
        <w:t xml:space="preserve">Lorem ipsum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sit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amet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consectetur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adipiscing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sed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eiusmod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tempor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incididunt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labore et dolore magna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Ut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ad minim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veniam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quis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nostrud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exercitation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ullamco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laboris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nisi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aliquip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commodo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consequat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Duis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aute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irure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reprehenderit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voluptate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esse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cillum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dolore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eu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fugiat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nulla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pariatur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Excepteur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sint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occaecat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cupidatat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proident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sunt in culpa qui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officia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deserunt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mollit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id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laborum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>.</w:t>
      </w:r>
    </w:p>
    <w:p w14:paraId="66969A27" w14:textId="77777777" w:rsidR="00345D07" w:rsidRPr="00BA3D77" w:rsidRDefault="00345D07" w:rsidP="00345D07">
      <w:pPr>
        <w:rPr>
          <w:rFonts w:ascii="Noto Serif SC" w:eastAsia="Noto Serif SC" w:hAnsi="Noto Serif SC"/>
          <w:sz w:val="24"/>
          <w:szCs w:val="24"/>
        </w:rPr>
      </w:pPr>
    </w:p>
    <w:p w14:paraId="3AA4BA30" w14:textId="77777777" w:rsidR="00345D07" w:rsidRPr="00BA3D77" w:rsidRDefault="00345D07" w:rsidP="00345D07">
      <w:pPr>
        <w:rPr>
          <w:rFonts w:ascii="Noto Serif SC" w:eastAsia="Noto Serif SC" w:hAnsi="Noto Serif SC"/>
          <w:sz w:val="24"/>
          <w:szCs w:val="24"/>
        </w:rPr>
      </w:pPr>
      <w:r w:rsidRPr="00BA3D77">
        <w:rPr>
          <w:rFonts w:ascii="Noto Serif SC" w:eastAsia="Noto Serif SC" w:hAnsi="Noto Serif SC"/>
          <w:sz w:val="24"/>
          <w:szCs w:val="24"/>
        </w:rPr>
        <w:t xml:space="preserve">Lorem ipsum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sit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amet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consectetur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adipiscing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sed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eiusmod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tempor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incididunt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labore et dolore magna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Ut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ad minim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veniam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quis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nostrud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exercitation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ullamco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laboris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nisi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aliquip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commodo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consequat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Duis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aute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irure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reprehenderit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voluptate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esse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cillum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dolore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eu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fugiat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nulla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pariatur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Excepteur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sint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occaecat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cupidatat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proident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sunt in culpa qui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officia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deserunt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mollit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id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laborum.</w:t>
      </w:r>
    </w:p>
    <w:p w14:paraId="27DAD784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118AAAE3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FCA8855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67DCCB64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1C73A31B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1B450C3E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42F35A4D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CDC0328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6F71DE6F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7E6F3E68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CBA262D" w14:textId="77777777" w:rsidR="00EE178B" w:rsidRPr="00EE178B" w:rsidRDefault="00EE178B" w:rsidP="00EE178B">
      <w:pPr>
        <w:rPr>
          <w:rFonts w:ascii="Microsoft JhengHei" w:eastAsia="Microsoft JhengHei" w:hAnsi="Microsoft JhengHei" w:cs="Microsoft JhengHei"/>
          <w:bCs/>
          <w:sz w:val="32"/>
          <w:szCs w:val="40"/>
          <w:lang w:val="en-US"/>
        </w:rPr>
      </w:pPr>
    </w:p>
    <w:p w14:paraId="5C5752B4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1D0CB2BD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B31ACFE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BC645D2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28EDFBB1" w14:textId="77777777" w:rsid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  <w:sectPr w:rsidR="00EE178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6756B173" w14:textId="28907418" w:rsidR="00EE178B" w:rsidRPr="00BA3D77" w:rsidRDefault="009D14A9" w:rsidP="00EE178B">
      <w:pPr>
        <w:rPr>
          <w:rFonts w:ascii="Noto Serif SC" w:eastAsia="Noto Serif SC" w:hAnsi="Noto Serif SC"/>
          <w:b/>
          <w:sz w:val="36"/>
          <w:szCs w:val="36"/>
        </w:rPr>
      </w:pPr>
      <w:r w:rsidRPr="00BA3D77">
        <w:rPr>
          <w:rFonts w:ascii="Microsoft JhengHei" w:eastAsia="Microsoft JhengHei" w:hAnsi="Microsoft JhengHei" w:cs="Microsoft JhengHei"/>
          <w:b/>
          <w:sz w:val="36"/>
          <w:szCs w:val="36"/>
        </w:rPr>
        <w:lastRenderedPageBreak/>
        <w:t>编制</w:t>
      </w:r>
      <w:r w:rsidR="00EE178B" w:rsidRPr="00BA3D77">
        <w:rPr>
          <w:rFonts w:ascii="Noto Serif SC" w:eastAsia="Noto Serif SC" w:hAnsi="Noto Serif SC"/>
          <w:b/>
          <w:sz w:val="36"/>
          <w:szCs w:val="36"/>
        </w:rPr>
        <w:t>Instrumentation</w:t>
      </w:r>
    </w:p>
    <w:p w14:paraId="67C67262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r w:rsidRPr="00BA3D77">
        <w:rPr>
          <w:rFonts w:ascii="Noto Serif SC" w:eastAsia="Noto Serif SC" w:hAnsi="Noto Serif SC"/>
          <w:sz w:val="24"/>
          <w:szCs w:val="24"/>
        </w:rPr>
        <w:t xml:space="preserve">Lorem ipsum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</w:p>
    <w:p w14:paraId="1B1C8649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r w:rsidRPr="00BA3D77">
        <w:rPr>
          <w:rFonts w:ascii="Noto Serif SC" w:eastAsia="Noto Serif SC" w:hAnsi="Noto Serif SC"/>
          <w:sz w:val="24"/>
          <w:szCs w:val="24"/>
        </w:rPr>
        <w:t xml:space="preserve">sit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amet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consectetur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</w:p>
    <w:p w14:paraId="4AF1CB68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adipiscing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sed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 </w:t>
      </w:r>
    </w:p>
    <w:p w14:paraId="7DB88F46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eiusmod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tempor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incididunt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</w:p>
    <w:p w14:paraId="1715CFD8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</w:p>
    <w:p w14:paraId="5719DD4D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labore et dolore magna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</w:t>
      </w:r>
    </w:p>
    <w:p w14:paraId="26035528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r w:rsidRPr="00BA3D77">
        <w:rPr>
          <w:rFonts w:ascii="Noto Serif SC" w:eastAsia="Noto Serif SC" w:hAnsi="Noto Serif SC"/>
          <w:sz w:val="24"/>
          <w:szCs w:val="24"/>
        </w:rPr>
        <w:t xml:space="preserve">Ut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ad minim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veniam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</w:p>
    <w:p w14:paraId="755CAEF3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quis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nostrud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exercitation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ullamco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</w:p>
    <w:p w14:paraId="34AD9001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laboris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nisi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aliquip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 </w:t>
      </w:r>
    </w:p>
    <w:p w14:paraId="4C526D57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commodo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consequat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</w:t>
      </w:r>
    </w:p>
    <w:p w14:paraId="634B96DD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</w:p>
    <w:p w14:paraId="4C10638F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r w:rsidRPr="00BA3D77">
        <w:rPr>
          <w:rFonts w:ascii="Noto Serif SC" w:eastAsia="Noto Serif SC" w:hAnsi="Noto Serif SC"/>
          <w:sz w:val="24"/>
          <w:szCs w:val="24"/>
        </w:rPr>
        <w:t xml:space="preserve">Duis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aute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irure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</w:p>
    <w:p w14:paraId="3C349C05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reprehenderit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voluptate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</w:p>
    <w:p w14:paraId="7504C72A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esse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cillum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dolore </w:t>
      </w:r>
    </w:p>
    <w:p w14:paraId="2E588557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eu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fugiat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nulla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pariatur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</w:t>
      </w:r>
    </w:p>
    <w:p w14:paraId="42817B40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</w:p>
    <w:p w14:paraId="5DDA287B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Excepteur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sint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occaecat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</w:p>
    <w:p w14:paraId="32A06F1C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cupidatat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proident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</w:p>
    <w:p w14:paraId="7AC88992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r w:rsidRPr="00BA3D77">
        <w:rPr>
          <w:rFonts w:ascii="Noto Serif SC" w:eastAsia="Noto Serif SC" w:hAnsi="Noto Serif SC"/>
          <w:sz w:val="24"/>
          <w:szCs w:val="24"/>
        </w:rPr>
        <w:t xml:space="preserve">sunt in culpa qui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officia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</w:p>
    <w:p w14:paraId="4CD50BE5" w14:textId="77777777" w:rsidR="00271555" w:rsidRPr="00BA3D77" w:rsidRDefault="00271555" w:rsidP="00271555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deserunt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mollit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id </w:t>
      </w:r>
    </w:p>
    <w:p w14:paraId="50714FF2" w14:textId="3CCB4DF7" w:rsidR="00EE178B" w:rsidRPr="00BA3D77" w:rsidRDefault="00271555" w:rsidP="00EE178B">
      <w:pPr>
        <w:rPr>
          <w:rFonts w:ascii="Noto Serif SC" w:eastAsia="Noto Serif SC" w:hAnsi="Noto Serif SC"/>
          <w:sz w:val="24"/>
          <w:szCs w:val="24"/>
        </w:rPr>
      </w:pP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laborum.</w:t>
      </w:r>
    </w:p>
    <w:p w14:paraId="2614DBC5" w14:textId="77777777" w:rsid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25E506E9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61198481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4E98E900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4647851E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3837FC58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4CB3267C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765F79BA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3E712137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3C840413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3CF22107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3CAAC26B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72921639" w14:textId="77777777" w:rsidR="00F905D5" w:rsidRDefault="00F905D5" w:rsidP="00EE178B">
      <w:pPr>
        <w:rPr>
          <w:rFonts w:ascii="Noto Serif SC" w:eastAsia="Noto Serif SC" w:hAnsi="Noto Serif SC"/>
          <w:bCs/>
          <w:sz w:val="28"/>
          <w:szCs w:val="28"/>
        </w:rPr>
        <w:sectPr w:rsidR="00F905D5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421C0A37" w14:textId="450040ED" w:rsidR="00271555" w:rsidRPr="00BA3D77" w:rsidRDefault="009D14A9" w:rsidP="00271555">
      <w:pPr>
        <w:rPr>
          <w:rFonts w:ascii="Noto Serif SC" w:eastAsia="Noto Serif SC" w:hAnsi="Noto Serif SC"/>
          <w:b/>
          <w:sz w:val="36"/>
          <w:szCs w:val="36"/>
        </w:rPr>
      </w:pPr>
      <w:r w:rsidRPr="00BA3D77">
        <w:rPr>
          <w:rFonts w:ascii="Microsoft JhengHei" w:eastAsia="Microsoft JhengHei" w:hAnsi="Microsoft JhengHei" w:cs="Microsoft JhengHei"/>
          <w:b/>
          <w:sz w:val="36"/>
          <w:szCs w:val="36"/>
        </w:rPr>
        <w:lastRenderedPageBreak/>
        <w:t>演奏说明</w:t>
      </w:r>
      <w:r w:rsidR="00271555" w:rsidRPr="00BA3D77">
        <w:rPr>
          <w:rFonts w:ascii="Noto Serif SC" w:eastAsia="Noto Serif SC" w:hAnsi="Noto Serif SC"/>
          <w:b/>
          <w:sz w:val="36"/>
          <w:szCs w:val="36"/>
        </w:rPr>
        <w:t>Performance Notes</w:t>
      </w:r>
    </w:p>
    <w:p w14:paraId="4D8CBFDA" w14:textId="77777777" w:rsidR="00271555" w:rsidRDefault="0027155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78EA5229" w14:textId="77777777" w:rsidR="00F7036C" w:rsidRPr="00BA3D77" w:rsidRDefault="00F7036C" w:rsidP="00F7036C">
      <w:pPr>
        <w:rPr>
          <w:rFonts w:ascii="Noto Serif SC" w:eastAsia="Noto Serif SC" w:hAnsi="Noto Serif SC"/>
          <w:sz w:val="24"/>
          <w:szCs w:val="24"/>
        </w:rPr>
      </w:pPr>
      <w:r w:rsidRPr="00BA3D77">
        <w:rPr>
          <w:rFonts w:ascii="Noto Serif SC" w:eastAsia="Noto Serif SC" w:hAnsi="Noto Serif SC"/>
          <w:sz w:val="24"/>
          <w:szCs w:val="24"/>
        </w:rPr>
        <w:t xml:space="preserve">Lorem ipsum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sit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amet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consectetur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adipiscing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sed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eiusmod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tempor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incididunt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labore et dolore magna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Ut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ad minim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veniam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quis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nostrud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exercitation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ullamco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laboris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nisi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ut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aliquip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ex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commodo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consequat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Duis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aute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irure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dolor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reprehenderit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voluptate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velit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esse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cillum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dolore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eu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fugiat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nulla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pariatur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.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Excepteur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sint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occaecat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cupidatat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non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proident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, sunt in culpa qui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officia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deserunt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mollit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anim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id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est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 xml:space="preserve"> </w:t>
      </w:r>
      <w:proofErr w:type="spellStart"/>
      <w:r w:rsidRPr="00BA3D77">
        <w:rPr>
          <w:rFonts w:ascii="Noto Serif SC" w:eastAsia="Noto Serif SC" w:hAnsi="Noto Serif SC"/>
          <w:sz w:val="24"/>
          <w:szCs w:val="24"/>
        </w:rPr>
        <w:t>laborum</w:t>
      </w:r>
      <w:proofErr w:type="spellEnd"/>
      <w:r w:rsidRPr="00BA3D77">
        <w:rPr>
          <w:rFonts w:ascii="Noto Serif SC" w:eastAsia="Noto Serif SC" w:hAnsi="Noto Serif SC"/>
          <w:sz w:val="24"/>
          <w:szCs w:val="24"/>
        </w:rPr>
        <w:t>.</w:t>
      </w:r>
    </w:p>
    <w:p w14:paraId="6A3CB0F9" w14:textId="77777777" w:rsidR="00EE178B" w:rsidRDefault="00EE178B" w:rsidP="00891407">
      <w:pPr>
        <w:rPr>
          <w:rFonts w:ascii="Microsoft JhengHei" w:eastAsia="Microsoft JhengHei" w:hAnsi="Microsoft JhengHei" w:cs="Microsoft JhengHei"/>
          <w:b/>
          <w:sz w:val="32"/>
          <w:szCs w:val="40"/>
          <w:lang w:val="en-US"/>
        </w:rPr>
      </w:pPr>
    </w:p>
    <w:p w14:paraId="6FC3C2E1" w14:textId="77777777" w:rsidR="00EE178B" w:rsidRPr="00345D07" w:rsidRDefault="00EE178B" w:rsidP="00891407">
      <w:pPr>
        <w:rPr>
          <w:rFonts w:ascii="Microsoft JhengHei" w:eastAsia="Microsoft JhengHei" w:hAnsi="Microsoft JhengHei" w:cs="Microsoft JhengHei"/>
          <w:b/>
          <w:sz w:val="32"/>
          <w:szCs w:val="40"/>
          <w:lang w:val="en-US"/>
        </w:rPr>
      </w:pPr>
    </w:p>
    <w:sectPr w:rsidR="00EE178B" w:rsidRPr="00345D07" w:rsidSect="00345D07">
      <w:pgSz w:w="11906" w:h="16838"/>
      <w:pgMar w:top="1440" w:right="1440" w:bottom="1440" w:left="1440" w:header="708" w:footer="14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5A05E" w14:textId="77777777" w:rsidR="001448DF" w:rsidRDefault="001448DF" w:rsidP="00223A00">
      <w:r>
        <w:separator/>
      </w:r>
    </w:p>
  </w:endnote>
  <w:endnote w:type="continuationSeparator" w:id="0">
    <w:p w14:paraId="0F82BD96" w14:textId="77777777" w:rsidR="001448DF" w:rsidRDefault="001448DF" w:rsidP="0022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SC">
    <w:altName w:val="Yu Gothic"/>
    <w:panose1 w:val="020B0604020202020204"/>
    <w:charset w:val="80"/>
    <w:family w:val="roman"/>
    <w:notTrueType/>
    <w:pitch w:val="variable"/>
    <w:sig w:usb0="20000287" w:usb1="2ADF3C10" w:usb2="00000016" w:usb3="00000000" w:csb0="00060107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B72E4" w14:textId="77777777" w:rsidR="008F5414" w:rsidRDefault="00FB7469" w:rsidP="008F5414">
    <w:pPr>
      <w:pStyle w:val="Footer"/>
      <w:jc w:val="center"/>
    </w:pPr>
    <w:r>
      <w:rPr>
        <w:rFonts w:ascii="STKaiti" w:eastAsia="STKaiti" w:cs="STKaiti" w:hint="eastAsia"/>
        <w:noProof/>
        <w:sz w:val="144"/>
        <w:szCs w:val="72"/>
      </w:rPr>
      <w:drawing>
        <wp:inline distT="0" distB="0" distL="0" distR="0" wp14:anchorId="78C64FA9" wp14:editId="6AEB1116">
          <wp:extent cx="1651000" cy="2010769"/>
          <wp:effectExtent l="0" t="0" r="6350" b="8890"/>
          <wp:docPr id="1320026824" name="Picture 13200268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5425" cy="2040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BBAF2B" w14:textId="77777777" w:rsidR="001448DF" w:rsidRDefault="001448DF" w:rsidP="00223A00">
      <w:r>
        <w:separator/>
      </w:r>
    </w:p>
  </w:footnote>
  <w:footnote w:type="continuationSeparator" w:id="0">
    <w:p w14:paraId="0BF0EB92" w14:textId="77777777" w:rsidR="001448DF" w:rsidRDefault="001448DF" w:rsidP="00223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7CDAC" w14:textId="77777777" w:rsidR="00223A00" w:rsidRDefault="00223A00" w:rsidP="00223A0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07"/>
    <w:rsid w:val="00022F0C"/>
    <w:rsid w:val="001448DF"/>
    <w:rsid w:val="001E05D5"/>
    <w:rsid w:val="001F38FD"/>
    <w:rsid w:val="0020780C"/>
    <w:rsid w:val="00223A00"/>
    <w:rsid w:val="00271555"/>
    <w:rsid w:val="002D1D92"/>
    <w:rsid w:val="00300917"/>
    <w:rsid w:val="003363FC"/>
    <w:rsid w:val="00345D07"/>
    <w:rsid w:val="0035760E"/>
    <w:rsid w:val="00362015"/>
    <w:rsid w:val="003855EC"/>
    <w:rsid w:val="00460698"/>
    <w:rsid w:val="00466602"/>
    <w:rsid w:val="004E286A"/>
    <w:rsid w:val="00513FF0"/>
    <w:rsid w:val="005728A1"/>
    <w:rsid w:val="005E7BDC"/>
    <w:rsid w:val="00652A79"/>
    <w:rsid w:val="00683E67"/>
    <w:rsid w:val="00720D5F"/>
    <w:rsid w:val="00730815"/>
    <w:rsid w:val="00817911"/>
    <w:rsid w:val="00891407"/>
    <w:rsid w:val="008F5414"/>
    <w:rsid w:val="00953936"/>
    <w:rsid w:val="009B6F4F"/>
    <w:rsid w:val="009D14A9"/>
    <w:rsid w:val="00A72393"/>
    <w:rsid w:val="00AA5FA4"/>
    <w:rsid w:val="00AC720F"/>
    <w:rsid w:val="00AE524A"/>
    <w:rsid w:val="00AF3F05"/>
    <w:rsid w:val="00B96158"/>
    <w:rsid w:val="00BA3D77"/>
    <w:rsid w:val="00BF4AEF"/>
    <w:rsid w:val="00C11D29"/>
    <w:rsid w:val="00C76C04"/>
    <w:rsid w:val="00CD54B3"/>
    <w:rsid w:val="00DB6C2C"/>
    <w:rsid w:val="00E83161"/>
    <w:rsid w:val="00E85C8E"/>
    <w:rsid w:val="00E97D90"/>
    <w:rsid w:val="00EC56CA"/>
    <w:rsid w:val="00EE178B"/>
    <w:rsid w:val="00F3532C"/>
    <w:rsid w:val="00F7036C"/>
    <w:rsid w:val="00F905D5"/>
    <w:rsid w:val="00FB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78A5"/>
  <w15:chartTrackingRefBased/>
  <w15:docId w15:val="{1FCEA7C3-F1D1-F84C-8806-46D5AA17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A00"/>
  </w:style>
  <w:style w:type="paragraph" w:styleId="Footer">
    <w:name w:val="footer"/>
    <w:basedOn w:val="Normal"/>
    <w:link w:val="Foot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vik/Storage/Liria-Music/Cover%20Page%20-%20Sco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Page - Score.dotx</Template>
  <TotalTime>20</TotalTime>
  <Pages>8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Avik Chari</cp:lastModifiedBy>
  <cp:revision>7</cp:revision>
  <dcterms:created xsi:type="dcterms:W3CDTF">2024-08-23T09:35:00Z</dcterms:created>
  <dcterms:modified xsi:type="dcterms:W3CDTF">2024-09-06T00:59:00Z</dcterms:modified>
</cp:coreProperties>
</file>