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9905E" w14:textId="3BF867C8"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  <w:r>
        <w:rPr>
          <w:rFonts w:ascii="Arial" w:hAnsi="Arial"/>
          <w:spacing w:val="-2"/>
        </w:rPr>
        <w:t>Composer:</w:t>
      </w:r>
      <w:r>
        <w:rPr>
          <w:rFonts w:ascii="Arial" w:hAnsi="Arial"/>
        </w:rPr>
        <w:t xml:space="preserve"> </w:t>
      </w:r>
      <w:r w:rsidR="004C706D">
        <w:rPr>
          <w:rFonts w:ascii="Arial" w:hAnsi="Arial"/>
        </w:rPr>
        <w:t>Wang Dongxu</w:t>
      </w:r>
      <w:r w:rsidR="004C138D">
        <w:rPr>
          <w:rFonts w:ascii="Arial" w:hAnsi="Arial"/>
        </w:rPr>
        <w:tab/>
      </w:r>
      <w:r>
        <w:rPr>
          <w:rFonts w:ascii="Arial" w:hAnsi="Arial"/>
          <w:spacing w:val="-2"/>
        </w:rPr>
        <w:t>Call Number: ___________</w:t>
      </w:r>
    </w:p>
    <w:p w14:paraId="3E54636E" w14:textId="77777777"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</w:p>
    <w:p w14:paraId="46774169" w14:textId="0578FCA9" w:rsidR="00D424DF" w:rsidRDefault="004C138D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i/>
        </w:rPr>
      </w:pPr>
      <w:r>
        <w:rPr>
          <w:rFonts w:ascii="Arial" w:hAnsi="Arial"/>
          <w:spacing w:val="-2"/>
        </w:rPr>
        <w:t>Title:</w:t>
      </w:r>
      <w:r w:rsidR="00491C02">
        <w:rPr>
          <w:rFonts w:ascii="Arial" w:hAnsi="Arial"/>
          <w:spacing w:val="-2"/>
        </w:rPr>
        <w:t xml:space="preserve"> </w:t>
      </w:r>
      <w:r w:rsidR="004C706D" w:rsidRPr="004C706D">
        <w:rPr>
          <w:rFonts w:ascii="Arial" w:hAnsi="Arial"/>
          <w:spacing w:val="-2"/>
        </w:rPr>
        <w:t>The Capriccio of the Mountain Folk Song</w:t>
      </w:r>
    </w:p>
    <w:tbl>
      <w:tblPr>
        <w:tblW w:w="31537" w:type="dxa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1383"/>
        <w:gridCol w:w="737"/>
        <w:gridCol w:w="852"/>
        <w:gridCol w:w="852"/>
        <w:gridCol w:w="737"/>
        <w:gridCol w:w="5804"/>
        <w:gridCol w:w="3396"/>
        <w:gridCol w:w="3396"/>
        <w:gridCol w:w="3396"/>
        <w:gridCol w:w="3396"/>
        <w:gridCol w:w="3396"/>
        <w:gridCol w:w="3396"/>
      </w:tblGrid>
      <w:tr w:rsidR="00D424DF" w14:paraId="538B4BBB" w14:textId="77777777" w:rsidTr="00286564">
        <w:trPr>
          <w:gridAfter w:val="6"/>
          <w:wAfter w:w="20376" w:type="dxa"/>
          <w:trHeight w:val="654"/>
        </w:trPr>
        <w:tc>
          <w:tcPr>
            <w:tcW w:w="796" w:type="dxa"/>
            <w:tcBorders>
              <w:right w:val="single" w:sz="4" w:space="0" w:color="000000"/>
            </w:tcBorders>
          </w:tcPr>
          <w:p w14:paraId="681539CD" w14:textId="77777777" w:rsidR="00D424DF" w:rsidRDefault="004C138D">
            <w:pPr>
              <w:pStyle w:val="TableParagraph"/>
              <w:ind w:left="119" w:right="118"/>
            </w:pPr>
            <w:r>
              <w:rPr>
                <w:spacing w:val="-2"/>
              </w:rPr>
              <w:t xml:space="preserve">Status </w:t>
            </w:r>
            <w:r>
              <w:rPr>
                <w:spacing w:val="-4"/>
              </w:rPr>
              <w:t>Code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1575374" w14:textId="77777777" w:rsidR="00D424DF" w:rsidRDefault="004C138D">
            <w:pPr>
              <w:pStyle w:val="TableParagraph"/>
              <w:ind w:left="119"/>
            </w:pPr>
            <w:r>
              <w:rPr>
                <w:spacing w:val="-2"/>
              </w:rPr>
              <w:t>Instrument</w:t>
            </w:r>
          </w:p>
        </w:tc>
        <w:tc>
          <w:tcPr>
            <w:tcW w:w="737" w:type="dxa"/>
          </w:tcPr>
          <w:p w14:paraId="5E2944C8" w14:textId="77777777" w:rsidR="00D424DF" w:rsidRDefault="004C138D">
            <w:pPr>
              <w:pStyle w:val="TableParagraph"/>
              <w:ind w:left="108" w:right="168"/>
              <w:jc w:val="center"/>
            </w:pPr>
            <w:r>
              <w:rPr>
                <w:spacing w:val="-4"/>
              </w:rPr>
              <w:t>Mvt.</w:t>
            </w:r>
          </w:p>
        </w:tc>
        <w:tc>
          <w:tcPr>
            <w:tcW w:w="852" w:type="dxa"/>
          </w:tcPr>
          <w:p w14:paraId="70409CF9" w14:textId="77777777" w:rsidR="00D424DF" w:rsidRDefault="004C138D">
            <w:pPr>
              <w:pStyle w:val="TableParagraph"/>
              <w:ind w:left="118" w:right="131" w:hanging="1"/>
            </w:pPr>
            <w:r>
              <w:rPr>
                <w:spacing w:val="-2"/>
              </w:rPr>
              <w:t>Reh</w:t>
            </w:r>
            <w:r w:rsidR="007B524E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 w:rsidR="007B524E">
              <w:rPr>
                <w:spacing w:val="-2"/>
              </w:rPr>
              <w:t>Mark</w:t>
            </w:r>
          </w:p>
        </w:tc>
        <w:tc>
          <w:tcPr>
            <w:tcW w:w="852" w:type="dxa"/>
          </w:tcPr>
          <w:p w14:paraId="79D2E102" w14:textId="77777777" w:rsidR="00D424DF" w:rsidRDefault="007B524E">
            <w:pPr>
              <w:pStyle w:val="TableParagraph"/>
              <w:ind w:left="118" w:right="177"/>
            </w:pPr>
            <w:r>
              <w:rPr>
                <w:spacing w:val="-2"/>
              </w:rPr>
              <w:t>Bar No.</w:t>
            </w:r>
          </w:p>
        </w:tc>
        <w:tc>
          <w:tcPr>
            <w:tcW w:w="737" w:type="dxa"/>
          </w:tcPr>
          <w:p w14:paraId="2A0F00F0" w14:textId="77777777" w:rsidR="00D424DF" w:rsidRDefault="004C138D">
            <w:pPr>
              <w:pStyle w:val="TableParagraph"/>
              <w:ind w:left="118"/>
            </w:pPr>
            <w:r>
              <w:rPr>
                <w:spacing w:val="-4"/>
              </w:rPr>
              <w:t>Beat</w:t>
            </w:r>
          </w:p>
        </w:tc>
        <w:tc>
          <w:tcPr>
            <w:tcW w:w="5804" w:type="dxa"/>
          </w:tcPr>
          <w:p w14:paraId="1CA3D0BB" w14:textId="77777777" w:rsidR="00D424DF" w:rsidRDefault="004C138D">
            <w:pPr>
              <w:pStyle w:val="TableParagraph"/>
              <w:ind w:left="119"/>
            </w:pPr>
            <w:r>
              <w:rPr>
                <w:spacing w:val="-2"/>
              </w:rPr>
              <w:t>Correction</w:t>
            </w:r>
          </w:p>
        </w:tc>
      </w:tr>
      <w:tr w:rsidR="00D424DF" w14:paraId="34F63290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1E52ECF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04187EC" w14:textId="3D7B37CA" w:rsidR="00D424DF" w:rsidRPr="008037CB" w:rsidRDefault="00FC3CA7" w:rsidP="008037CB">
            <w:pPr>
              <w:pStyle w:val="TableParagraph"/>
              <w:ind w:left="119"/>
            </w:pPr>
            <w:r>
              <w:t>Front Matter</w:t>
            </w:r>
            <w:r w:rsidR="00F67566">
              <w:t>, Score</w:t>
            </w:r>
          </w:p>
        </w:tc>
        <w:tc>
          <w:tcPr>
            <w:tcW w:w="737" w:type="dxa"/>
          </w:tcPr>
          <w:p w14:paraId="1D0868F0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6AE90EF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1FB012E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2569322E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FB6DAD6" w14:textId="126BF83C" w:rsidR="00BF219D" w:rsidRPr="008037CB" w:rsidRDefault="00FC3CA7" w:rsidP="008037CB">
            <w:pPr>
              <w:pStyle w:val="TableParagraph"/>
              <w:ind w:left="119"/>
            </w:pPr>
            <w:r>
              <w:t>Inconsistency between whether it is “dizi solo” or “zhudi solo”. Let’s change all instances of “zhudi” to “dizi”.</w:t>
            </w:r>
          </w:p>
        </w:tc>
      </w:tr>
      <w:tr w:rsidR="007E3391" w14:paraId="5F316E86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3FE8A96" w14:textId="77777777"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7179940" w14:textId="6D34D7E3" w:rsidR="007E3391" w:rsidRPr="008037CB" w:rsidRDefault="00C554B4" w:rsidP="007E3391">
            <w:pPr>
              <w:pStyle w:val="TableParagraph"/>
              <w:ind w:left="119"/>
            </w:pPr>
            <w:r>
              <w:t>1</w:t>
            </w:r>
            <w:r w:rsidRPr="00C554B4">
              <w:rPr>
                <w:vertAlign w:val="superscript"/>
              </w:rPr>
              <w:t>st</w:t>
            </w:r>
            <w:r>
              <w:t xml:space="preserve"> page of score</w:t>
            </w:r>
          </w:p>
        </w:tc>
        <w:tc>
          <w:tcPr>
            <w:tcW w:w="737" w:type="dxa"/>
          </w:tcPr>
          <w:p w14:paraId="1F5EF04A" w14:textId="77777777"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834F7AA" w14:textId="77777777"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30DF1C0" w14:textId="77777777"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0900270C" w14:textId="77777777"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65E6B818" w14:textId="58E23CA6" w:rsidR="007E3391" w:rsidRPr="008037CB" w:rsidRDefault="00C554B4" w:rsidP="007E3391">
            <w:pPr>
              <w:pStyle w:val="TableParagraph"/>
              <w:ind w:left="119"/>
            </w:pPr>
            <w:r>
              <w:t>Extra space in instrument names for BD, QD,  GYSh, GYSN, Dizi Solo</w:t>
            </w:r>
          </w:p>
        </w:tc>
      </w:tr>
      <w:tr w:rsidR="004D0A74" w14:paraId="4DDC0F43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669E38C" w14:textId="77777777" w:rsidR="004D0A74" w:rsidRPr="008037CB" w:rsidRDefault="004D0A74" w:rsidP="004D0A74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74B35AC" w14:textId="70EF7C37" w:rsidR="004D0A74" w:rsidRPr="008037CB" w:rsidRDefault="00C554B4" w:rsidP="004D0A74">
            <w:pPr>
              <w:pStyle w:val="TableParagraph"/>
              <w:ind w:left="119"/>
            </w:pPr>
            <w:r>
              <w:t>GH, EH, ZH, Vc</w:t>
            </w:r>
          </w:p>
        </w:tc>
        <w:tc>
          <w:tcPr>
            <w:tcW w:w="737" w:type="dxa"/>
          </w:tcPr>
          <w:p w14:paraId="0B56C9B9" w14:textId="77777777" w:rsidR="004D0A74" w:rsidRPr="008037CB" w:rsidRDefault="004D0A74" w:rsidP="004D0A74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B858790" w14:textId="77777777" w:rsidR="004D0A74" w:rsidRPr="008037CB" w:rsidRDefault="004D0A74" w:rsidP="004D0A74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CAE727B" w14:textId="16464DD3" w:rsidR="004D0A74" w:rsidRPr="008037CB" w:rsidRDefault="00C554B4" w:rsidP="004D0A74">
            <w:pPr>
              <w:pStyle w:val="TableParagraph"/>
              <w:ind w:left="119"/>
            </w:pPr>
            <w:r>
              <w:t>24</w:t>
            </w:r>
          </w:p>
        </w:tc>
        <w:tc>
          <w:tcPr>
            <w:tcW w:w="737" w:type="dxa"/>
          </w:tcPr>
          <w:p w14:paraId="7B6ACA59" w14:textId="77777777" w:rsidR="004D0A74" w:rsidRPr="008037CB" w:rsidRDefault="004D0A74" w:rsidP="004D0A74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AE1A74D" w14:textId="24E0C5B3" w:rsidR="004D0A74" w:rsidRPr="008037CB" w:rsidRDefault="00C554B4" w:rsidP="004D0A74">
            <w:pPr>
              <w:pStyle w:val="TableParagraph"/>
              <w:ind w:left="119"/>
            </w:pPr>
            <w:r>
              <w:t>Trill lines have different lengths</w:t>
            </w:r>
          </w:p>
        </w:tc>
      </w:tr>
      <w:tr w:rsidR="00B34246" w14:paraId="4173DB17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E425276" w14:textId="77777777"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1623988" w14:textId="2AAFECAD" w:rsidR="00B34246" w:rsidRPr="008037CB" w:rsidRDefault="005D26B0" w:rsidP="00B34246">
            <w:pPr>
              <w:pStyle w:val="TableParagraph"/>
              <w:ind w:left="119"/>
            </w:pPr>
            <w:r>
              <w:t>GH, EH, ZH</w:t>
            </w:r>
          </w:p>
        </w:tc>
        <w:tc>
          <w:tcPr>
            <w:tcW w:w="737" w:type="dxa"/>
          </w:tcPr>
          <w:p w14:paraId="5045E6E1" w14:textId="77777777"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4B722BA" w14:textId="1A9D8E7A" w:rsidR="00B34246" w:rsidRPr="008037CB" w:rsidRDefault="00614AB4" w:rsidP="00B34246">
            <w:pPr>
              <w:pStyle w:val="TableParagraph"/>
              <w:ind w:left="119"/>
            </w:pPr>
            <w:r>
              <w:t>B</w:t>
            </w:r>
          </w:p>
        </w:tc>
        <w:tc>
          <w:tcPr>
            <w:tcW w:w="852" w:type="dxa"/>
          </w:tcPr>
          <w:p w14:paraId="20BBFD02" w14:textId="5516F36F" w:rsidR="00B34246" w:rsidRPr="008037CB" w:rsidRDefault="005D26B0" w:rsidP="00B34246">
            <w:pPr>
              <w:pStyle w:val="TableParagraph"/>
              <w:ind w:left="119"/>
            </w:pPr>
            <w:r>
              <w:t>36, 37</w:t>
            </w:r>
          </w:p>
        </w:tc>
        <w:tc>
          <w:tcPr>
            <w:tcW w:w="737" w:type="dxa"/>
          </w:tcPr>
          <w:p w14:paraId="66E5FB7C" w14:textId="77777777"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7A6CF805" w14:textId="2195D340" w:rsidR="00B34246" w:rsidRPr="008037CB" w:rsidRDefault="005D26B0" w:rsidP="00B34246">
            <w:pPr>
              <w:pStyle w:val="TableParagraph"/>
              <w:ind w:left="119"/>
            </w:pPr>
            <w:r>
              <w:t>Trill lines have different lengths</w:t>
            </w:r>
          </w:p>
        </w:tc>
      </w:tr>
      <w:tr w:rsidR="00B34246" w14:paraId="71C7A547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4A8E430" w14:textId="77777777"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E46CF51" w14:textId="24A424D0" w:rsidR="00B34246" w:rsidRPr="008037CB" w:rsidRDefault="00C51C90" w:rsidP="00B34246">
            <w:pPr>
              <w:pStyle w:val="TableParagraph"/>
              <w:ind w:left="119"/>
            </w:pPr>
            <w:r>
              <w:t>QD</w:t>
            </w:r>
          </w:p>
        </w:tc>
        <w:tc>
          <w:tcPr>
            <w:tcW w:w="737" w:type="dxa"/>
          </w:tcPr>
          <w:p w14:paraId="6D8C3402" w14:textId="77777777"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6B42BE9" w14:textId="296FAF8B" w:rsidR="00B34246" w:rsidRPr="008037CB" w:rsidRDefault="00614AB4" w:rsidP="00B34246">
            <w:pPr>
              <w:pStyle w:val="TableParagraph"/>
              <w:ind w:left="119"/>
            </w:pPr>
            <w:r>
              <w:t>C</w:t>
            </w:r>
          </w:p>
        </w:tc>
        <w:tc>
          <w:tcPr>
            <w:tcW w:w="852" w:type="dxa"/>
          </w:tcPr>
          <w:p w14:paraId="390554CC" w14:textId="5605B2D1" w:rsidR="00B34246" w:rsidRPr="008037CB" w:rsidRDefault="0089149F" w:rsidP="00B34246">
            <w:pPr>
              <w:pStyle w:val="TableParagraph"/>
              <w:ind w:left="119"/>
            </w:pPr>
            <w:r>
              <w:t>71</w:t>
            </w:r>
          </w:p>
        </w:tc>
        <w:tc>
          <w:tcPr>
            <w:tcW w:w="737" w:type="dxa"/>
          </w:tcPr>
          <w:p w14:paraId="1C92F712" w14:textId="4824FAFB" w:rsidR="00B34246" w:rsidRPr="008037CB" w:rsidRDefault="00C51C90" w:rsidP="00B34246">
            <w:pPr>
              <w:pStyle w:val="TableParagraph"/>
              <w:ind w:left="119"/>
            </w:pPr>
            <w:r>
              <w:t>2</w:t>
            </w:r>
          </w:p>
        </w:tc>
        <w:tc>
          <w:tcPr>
            <w:tcW w:w="5804" w:type="dxa"/>
          </w:tcPr>
          <w:p w14:paraId="4D1D22AA" w14:textId="6D452CE1" w:rsidR="00B34246" w:rsidRPr="008037CB" w:rsidRDefault="00C51C90" w:rsidP="00B34246">
            <w:pPr>
              <w:pStyle w:val="TableParagraph"/>
              <w:ind w:left="119"/>
            </w:pPr>
            <w:r>
              <w:t>Remove extra slur</w:t>
            </w:r>
          </w:p>
        </w:tc>
      </w:tr>
      <w:tr w:rsidR="00B34246" w14:paraId="4316263E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31C869D" w14:textId="77777777"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864E537" w14:textId="19F40E0B" w:rsidR="00B34246" w:rsidRPr="008037CB" w:rsidRDefault="00F058F8" w:rsidP="00B34246">
            <w:pPr>
              <w:pStyle w:val="TableParagraph"/>
              <w:ind w:left="119"/>
            </w:pPr>
            <w:r>
              <w:t>Tempo</w:t>
            </w:r>
          </w:p>
        </w:tc>
        <w:tc>
          <w:tcPr>
            <w:tcW w:w="737" w:type="dxa"/>
          </w:tcPr>
          <w:p w14:paraId="61BA40F3" w14:textId="77777777"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15A9F8A" w14:textId="42CB692E" w:rsidR="00B34246" w:rsidRPr="008037CB" w:rsidRDefault="00F058F8" w:rsidP="00B34246">
            <w:pPr>
              <w:pStyle w:val="TableParagraph"/>
              <w:ind w:left="119"/>
            </w:pPr>
            <w:r>
              <w:t>C</w:t>
            </w:r>
          </w:p>
        </w:tc>
        <w:tc>
          <w:tcPr>
            <w:tcW w:w="852" w:type="dxa"/>
          </w:tcPr>
          <w:p w14:paraId="4CA7553D" w14:textId="27F9D7BE" w:rsidR="00B34246" w:rsidRPr="008037CB" w:rsidRDefault="00F058F8" w:rsidP="00B34246">
            <w:pPr>
              <w:pStyle w:val="TableParagraph"/>
              <w:ind w:left="119"/>
            </w:pPr>
            <w:r>
              <w:t>72</w:t>
            </w:r>
          </w:p>
        </w:tc>
        <w:tc>
          <w:tcPr>
            <w:tcW w:w="737" w:type="dxa"/>
          </w:tcPr>
          <w:p w14:paraId="4A7DD269" w14:textId="77777777"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7FDEA66" w14:textId="4AF820A5" w:rsidR="00B34246" w:rsidRPr="008037CB" w:rsidRDefault="00F058F8" w:rsidP="00B34246">
            <w:pPr>
              <w:pStyle w:val="TableParagraph"/>
              <w:ind w:left="119"/>
            </w:pPr>
            <w:r>
              <w:t>Can I confirm position of metric modulation over middle of time signature is intentional?</w:t>
            </w:r>
          </w:p>
        </w:tc>
      </w:tr>
      <w:tr w:rsidR="003502E0" w14:paraId="133E58CF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3C5F489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C4307B6" w14:textId="537CA939" w:rsidR="003502E0" w:rsidRPr="008037CB" w:rsidRDefault="00D97A31" w:rsidP="003502E0">
            <w:pPr>
              <w:pStyle w:val="TableParagraph"/>
              <w:ind w:left="119"/>
            </w:pPr>
            <w:r>
              <w:t>ZR</w:t>
            </w:r>
            <w:r w:rsidR="00DD1B23">
              <w:t>, DR</w:t>
            </w:r>
          </w:p>
        </w:tc>
        <w:tc>
          <w:tcPr>
            <w:tcW w:w="737" w:type="dxa"/>
          </w:tcPr>
          <w:p w14:paraId="528B7FB9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CAFB54C" w14:textId="727EA575" w:rsidR="003502E0" w:rsidRPr="008037CB" w:rsidRDefault="00D97A31" w:rsidP="003502E0">
            <w:pPr>
              <w:pStyle w:val="TableParagraph"/>
              <w:ind w:left="119"/>
            </w:pPr>
            <w:r>
              <w:t>D</w:t>
            </w:r>
          </w:p>
        </w:tc>
        <w:tc>
          <w:tcPr>
            <w:tcW w:w="852" w:type="dxa"/>
          </w:tcPr>
          <w:p w14:paraId="0BCAFD54" w14:textId="7D6AE99A" w:rsidR="003502E0" w:rsidRPr="008037CB" w:rsidRDefault="00D97A31" w:rsidP="003502E0">
            <w:pPr>
              <w:pStyle w:val="TableParagraph"/>
              <w:ind w:left="119"/>
            </w:pPr>
            <w:r>
              <w:t>91</w:t>
            </w:r>
          </w:p>
        </w:tc>
        <w:tc>
          <w:tcPr>
            <w:tcW w:w="737" w:type="dxa"/>
          </w:tcPr>
          <w:p w14:paraId="05653565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6BE07CF" w14:textId="3EC22849" w:rsidR="003502E0" w:rsidRPr="008037CB" w:rsidRDefault="00D97A31" w:rsidP="003502E0">
            <w:pPr>
              <w:pStyle w:val="TableParagraph"/>
              <w:ind w:left="119"/>
            </w:pPr>
            <w:r>
              <w:t>Hairpin shorter than the rest</w:t>
            </w:r>
          </w:p>
        </w:tc>
      </w:tr>
      <w:tr w:rsidR="003502E0" w14:paraId="61C76F36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59E1B10C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2520DE0" w14:textId="194C74E3" w:rsidR="003502E0" w:rsidRPr="008037CB" w:rsidRDefault="00303F3D" w:rsidP="003502E0">
            <w:pPr>
              <w:pStyle w:val="TableParagraph"/>
              <w:ind w:left="119"/>
            </w:pPr>
            <w:r>
              <w:t>Perc I, II</w:t>
            </w:r>
          </w:p>
        </w:tc>
        <w:tc>
          <w:tcPr>
            <w:tcW w:w="737" w:type="dxa"/>
          </w:tcPr>
          <w:p w14:paraId="60EB0F28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4B167FE" w14:textId="1E859E88" w:rsidR="003502E0" w:rsidRPr="008037CB" w:rsidRDefault="00015229" w:rsidP="003502E0">
            <w:pPr>
              <w:pStyle w:val="TableParagraph"/>
              <w:ind w:left="119"/>
            </w:pPr>
            <w:r>
              <w:t>D</w:t>
            </w:r>
          </w:p>
        </w:tc>
        <w:tc>
          <w:tcPr>
            <w:tcW w:w="852" w:type="dxa"/>
          </w:tcPr>
          <w:p w14:paraId="14EF5BC9" w14:textId="6E5044DC" w:rsidR="003502E0" w:rsidRPr="008037CB" w:rsidRDefault="00303F3D" w:rsidP="003502E0">
            <w:pPr>
              <w:pStyle w:val="TableParagraph"/>
              <w:ind w:left="119"/>
            </w:pPr>
            <w:r>
              <w:t>111</w:t>
            </w:r>
          </w:p>
        </w:tc>
        <w:tc>
          <w:tcPr>
            <w:tcW w:w="737" w:type="dxa"/>
          </w:tcPr>
          <w:p w14:paraId="3DA0DFB3" w14:textId="58A42F36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FB299E9" w14:textId="6E9D0A91" w:rsidR="003502E0" w:rsidRPr="008037CB" w:rsidRDefault="00303F3D" w:rsidP="003502E0">
            <w:pPr>
              <w:pStyle w:val="TableParagraph"/>
              <w:ind w:left="119"/>
            </w:pPr>
            <w:r>
              <w:t>Hairpins too short</w:t>
            </w:r>
          </w:p>
        </w:tc>
      </w:tr>
      <w:tr w:rsidR="003502E0" w14:paraId="5942FCED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B025637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3B24F86" w14:textId="5FEF8AA8" w:rsidR="003502E0" w:rsidRPr="008037CB" w:rsidRDefault="00136E2D" w:rsidP="003502E0">
            <w:pPr>
              <w:pStyle w:val="TableParagraph"/>
              <w:ind w:left="119"/>
            </w:pPr>
            <w:r>
              <w:t>GH</w:t>
            </w:r>
          </w:p>
        </w:tc>
        <w:tc>
          <w:tcPr>
            <w:tcW w:w="737" w:type="dxa"/>
          </w:tcPr>
          <w:p w14:paraId="4AA1B5D3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8C939F1" w14:textId="5FE1E8F1" w:rsidR="003502E0" w:rsidRPr="008037CB" w:rsidRDefault="00015229" w:rsidP="003502E0">
            <w:pPr>
              <w:pStyle w:val="TableParagraph"/>
              <w:ind w:left="119"/>
            </w:pPr>
            <w:r>
              <w:t>D</w:t>
            </w:r>
          </w:p>
        </w:tc>
        <w:tc>
          <w:tcPr>
            <w:tcW w:w="852" w:type="dxa"/>
          </w:tcPr>
          <w:p w14:paraId="1AC0A7AC" w14:textId="78CDD950" w:rsidR="003502E0" w:rsidRPr="008037CB" w:rsidRDefault="00136E2D" w:rsidP="003502E0">
            <w:pPr>
              <w:pStyle w:val="TableParagraph"/>
              <w:ind w:left="119"/>
            </w:pPr>
            <w:r>
              <w:t>111</w:t>
            </w:r>
          </w:p>
        </w:tc>
        <w:tc>
          <w:tcPr>
            <w:tcW w:w="737" w:type="dxa"/>
          </w:tcPr>
          <w:p w14:paraId="6BED3225" w14:textId="0D6762F9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05A9AC48" w14:textId="5B4611A4" w:rsidR="003502E0" w:rsidRPr="008037CB" w:rsidRDefault="00136E2D" w:rsidP="003502E0">
            <w:pPr>
              <w:pStyle w:val="TableParagraph"/>
              <w:ind w:left="119"/>
            </w:pPr>
            <w:r>
              <w:t>Gliss. line can be a little longer</w:t>
            </w:r>
          </w:p>
        </w:tc>
      </w:tr>
      <w:tr w:rsidR="003502E0" w14:paraId="737A3551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79EE07D4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BAF5A42" w14:textId="480CDE58" w:rsidR="003502E0" w:rsidRPr="008037CB" w:rsidRDefault="00015229" w:rsidP="003502E0">
            <w:pPr>
              <w:pStyle w:val="TableParagraph"/>
              <w:ind w:left="119"/>
            </w:pPr>
            <w:r>
              <w:t>GYSN</w:t>
            </w:r>
          </w:p>
        </w:tc>
        <w:tc>
          <w:tcPr>
            <w:tcW w:w="737" w:type="dxa"/>
          </w:tcPr>
          <w:p w14:paraId="512674C3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B5A2E10" w14:textId="42DE0B33" w:rsidR="003502E0" w:rsidRPr="008037CB" w:rsidRDefault="00015229" w:rsidP="003502E0">
            <w:pPr>
              <w:pStyle w:val="TableParagraph"/>
              <w:ind w:left="119"/>
            </w:pPr>
            <w:r>
              <w:t>E</w:t>
            </w:r>
          </w:p>
        </w:tc>
        <w:tc>
          <w:tcPr>
            <w:tcW w:w="852" w:type="dxa"/>
          </w:tcPr>
          <w:p w14:paraId="5DA5F1C1" w14:textId="581065F1" w:rsidR="003502E0" w:rsidRPr="008037CB" w:rsidRDefault="00015229" w:rsidP="003502E0">
            <w:pPr>
              <w:pStyle w:val="TableParagraph"/>
              <w:ind w:left="119"/>
            </w:pPr>
            <w:r>
              <w:t>123</w:t>
            </w:r>
          </w:p>
        </w:tc>
        <w:tc>
          <w:tcPr>
            <w:tcW w:w="737" w:type="dxa"/>
          </w:tcPr>
          <w:p w14:paraId="42386011" w14:textId="0823B7AE" w:rsidR="003502E0" w:rsidRPr="008037CB" w:rsidRDefault="00015229" w:rsidP="003502E0">
            <w:pPr>
              <w:pStyle w:val="TableParagraph"/>
              <w:ind w:left="119"/>
            </w:pPr>
            <w:r>
              <w:t>3</w:t>
            </w:r>
          </w:p>
        </w:tc>
        <w:tc>
          <w:tcPr>
            <w:tcW w:w="5804" w:type="dxa"/>
          </w:tcPr>
          <w:p w14:paraId="07CA35AF" w14:textId="172C2A82" w:rsidR="003502E0" w:rsidRPr="008037CB" w:rsidRDefault="00015229" w:rsidP="003502E0">
            <w:pPr>
              <w:pStyle w:val="TableParagraph"/>
              <w:ind w:left="119"/>
            </w:pPr>
            <w:r>
              <w:t>Can confirm dynamic is aligned with hairpin?</w:t>
            </w:r>
          </w:p>
        </w:tc>
      </w:tr>
      <w:tr w:rsidR="003502E0" w14:paraId="7242C14A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25C4DDA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A236D8E" w14:textId="73D0B0F0" w:rsidR="003502E0" w:rsidRPr="008037CB" w:rsidRDefault="00B719F7" w:rsidP="003502E0">
            <w:pPr>
              <w:pStyle w:val="TableParagraph"/>
              <w:ind w:left="119"/>
            </w:pPr>
            <w:r>
              <w:t>DYSN</w:t>
            </w:r>
          </w:p>
        </w:tc>
        <w:tc>
          <w:tcPr>
            <w:tcW w:w="737" w:type="dxa"/>
          </w:tcPr>
          <w:p w14:paraId="5C2E8D64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0F32700" w14:textId="4E81E02A" w:rsidR="003502E0" w:rsidRPr="008037CB" w:rsidRDefault="00B719F7" w:rsidP="003502E0">
            <w:pPr>
              <w:pStyle w:val="TableParagraph"/>
              <w:ind w:left="119"/>
            </w:pPr>
            <w:r>
              <w:t>E</w:t>
            </w:r>
          </w:p>
        </w:tc>
        <w:tc>
          <w:tcPr>
            <w:tcW w:w="852" w:type="dxa"/>
          </w:tcPr>
          <w:p w14:paraId="0B2BCD2C" w14:textId="3B45EEAE" w:rsidR="003502E0" w:rsidRPr="008037CB" w:rsidRDefault="00B719F7" w:rsidP="003502E0">
            <w:pPr>
              <w:pStyle w:val="TableParagraph"/>
              <w:ind w:left="119"/>
            </w:pPr>
            <w:r>
              <w:t>123</w:t>
            </w:r>
          </w:p>
        </w:tc>
        <w:tc>
          <w:tcPr>
            <w:tcW w:w="737" w:type="dxa"/>
          </w:tcPr>
          <w:p w14:paraId="2A6ABDDF" w14:textId="44475E5E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C02CB6B" w14:textId="5B56B7AD" w:rsidR="003502E0" w:rsidRPr="008037CB" w:rsidRDefault="00B719F7" w:rsidP="003502E0">
            <w:pPr>
              <w:pStyle w:val="TableParagraph"/>
              <w:ind w:left="119"/>
            </w:pPr>
            <w:r>
              <w:t>Wrong grouping of rests</w:t>
            </w:r>
          </w:p>
        </w:tc>
      </w:tr>
      <w:tr w:rsidR="003502E0" w14:paraId="31D9A86F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5FE2E52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343ABC7" w14:textId="6EC2B495" w:rsidR="003502E0" w:rsidRPr="008037CB" w:rsidRDefault="00F569D9" w:rsidP="003502E0">
            <w:pPr>
              <w:pStyle w:val="TableParagraph"/>
              <w:ind w:left="119"/>
            </w:pPr>
            <w:r>
              <w:t>All</w:t>
            </w:r>
          </w:p>
        </w:tc>
        <w:tc>
          <w:tcPr>
            <w:tcW w:w="737" w:type="dxa"/>
          </w:tcPr>
          <w:p w14:paraId="5621964E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1902433" w14:textId="2D826477" w:rsidR="003502E0" w:rsidRPr="008037CB" w:rsidRDefault="00F569D9" w:rsidP="003502E0">
            <w:pPr>
              <w:pStyle w:val="TableParagraph"/>
              <w:ind w:left="119"/>
            </w:pPr>
            <w:r>
              <w:t>E</w:t>
            </w:r>
          </w:p>
        </w:tc>
        <w:tc>
          <w:tcPr>
            <w:tcW w:w="852" w:type="dxa"/>
          </w:tcPr>
          <w:p w14:paraId="71C99EA7" w14:textId="65284FE2" w:rsidR="003502E0" w:rsidRPr="008037CB" w:rsidRDefault="00F16477" w:rsidP="003502E0">
            <w:pPr>
              <w:pStyle w:val="TableParagraph"/>
              <w:ind w:left="119"/>
            </w:pPr>
            <w:r>
              <w:t>116-</w:t>
            </w:r>
            <w:r w:rsidR="00F569D9">
              <w:t>123</w:t>
            </w:r>
          </w:p>
        </w:tc>
        <w:tc>
          <w:tcPr>
            <w:tcW w:w="737" w:type="dxa"/>
          </w:tcPr>
          <w:p w14:paraId="5ED85C9C" w14:textId="77777777"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D65B4E6" w14:textId="7427C110" w:rsidR="003502E0" w:rsidRPr="008037CB" w:rsidRDefault="00F569D9" w:rsidP="003502E0">
            <w:pPr>
              <w:pStyle w:val="TableParagraph"/>
              <w:ind w:left="119"/>
            </w:pPr>
            <w:r>
              <w:t>Can I confirm note spacing is default? Looks unusually wide</w:t>
            </w:r>
            <w:r w:rsidR="00F16477">
              <w:t xml:space="preserve"> in Vc and Cb</w:t>
            </w:r>
            <w:r w:rsidR="00CE5540">
              <w:t xml:space="preserve"> especially bar 123</w:t>
            </w:r>
          </w:p>
        </w:tc>
      </w:tr>
      <w:tr w:rsidR="005D1450" w14:paraId="53F99D4A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61F6BBE" w14:textId="77777777"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E74FB16" w14:textId="2D5775E0" w:rsidR="005D1450" w:rsidRPr="008037CB" w:rsidRDefault="00E07C0D" w:rsidP="005D1450">
            <w:pPr>
              <w:pStyle w:val="TableParagraph"/>
              <w:ind w:left="119"/>
            </w:pPr>
            <w:r>
              <w:t xml:space="preserve">LQ, PP, </w:t>
            </w:r>
            <w:r w:rsidR="0087646A">
              <w:t xml:space="preserve">GH, EH, </w:t>
            </w:r>
            <w:r w:rsidR="00DA2381">
              <w:t>Z</w:t>
            </w:r>
            <w:r w:rsidR="0087646A">
              <w:t>H</w:t>
            </w:r>
          </w:p>
        </w:tc>
        <w:tc>
          <w:tcPr>
            <w:tcW w:w="737" w:type="dxa"/>
          </w:tcPr>
          <w:p w14:paraId="68D17B7E" w14:textId="77777777"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77B7E65" w14:textId="14EADB80" w:rsidR="005D1450" w:rsidRPr="008037CB" w:rsidRDefault="0087646A" w:rsidP="005D1450">
            <w:pPr>
              <w:pStyle w:val="TableParagraph"/>
              <w:ind w:left="119"/>
            </w:pPr>
            <w:r>
              <w:t>E</w:t>
            </w:r>
          </w:p>
        </w:tc>
        <w:tc>
          <w:tcPr>
            <w:tcW w:w="852" w:type="dxa"/>
          </w:tcPr>
          <w:p w14:paraId="67ACB890" w14:textId="18396CA0" w:rsidR="005D1450" w:rsidRPr="008037CB" w:rsidRDefault="0087646A" w:rsidP="005D1450">
            <w:pPr>
              <w:pStyle w:val="TableParagraph"/>
              <w:ind w:left="119"/>
            </w:pPr>
            <w:r>
              <w:t>124-125</w:t>
            </w:r>
            <w:r w:rsidR="003825F6">
              <w:t>, 128</w:t>
            </w:r>
          </w:p>
        </w:tc>
        <w:tc>
          <w:tcPr>
            <w:tcW w:w="737" w:type="dxa"/>
          </w:tcPr>
          <w:p w14:paraId="68315E47" w14:textId="6E4629E9"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8FAAE32" w14:textId="724958F1" w:rsidR="005D1450" w:rsidRPr="008037CB" w:rsidRDefault="0087646A" w:rsidP="005D1450">
            <w:pPr>
              <w:pStyle w:val="TableParagraph"/>
              <w:ind w:left="119"/>
            </w:pPr>
            <w:r>
              <w:t>Break middle of bar</w:t>
            </w:r>
          </w:p>
        </w:tc>
      </w:tr>
      <w:tr w:rsidR="0087646A" w14:paraId="352E09D0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A13F3A8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A772A5A" w14:textId="12003361" w:rsidR="0087646A" w:rsidRPr="008037CB" w:rsidRDefault="0087646A" w:rsidP="0087646A">
            <w:pPr>
              <w:pStyle w:val="TableParagraph"/>
              <w:ind w:left="119"/>
            </w:pPr>
            <w:r>
              <w:t>LQ, PP</w:t>
            </w:r>
          </w:p>
        </w:tc>
        <w:tc>
          <w:tcPr>
            <w:tcW w:w="737" w:type="dxa"/>
          </w:tcPr>
          <w:p w14:paraId="28A0B2FC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7FF43CA" w14:textId="2CBFBD6C" w:rsidR="0087646A" w:rsidRPr="008037CB" w:rsidRDefault="0087646A" w:rsidP="0087646A">
            <w:pPr>
              <w:pStyle w:val="TableParagraph"/>
              <w:ind w:left="119"/>
            </w:pPr>
            <w:r>
              <w:t>E</w:t>
            </w:r>
          </w:p>
        </w:tc>
        <w:tc>
          <w:tcPr>
            <w:tcW w:w="852" w:type="dxa"/>
          </w:tcPr>
          <w:p w14:paraId="56D878D8" w14:textId="52D2A004" w:rsidR="0087646A" w:rsidRPr="008037CB" w:rsidRDefault="0087646A" w:rsidP="0087646A">
            <w:pPr>
              <w:pStyle w:val="TableParagraph"/>
              <w:ind w:left="119"/>
            </w:pPr>
            <w:r>
              <w:t>126-127</w:t>
            </w:r>
          </w:p>
        </w:tc>
        <w:tc>
          <w:tcPr>
            <w:tcW w:w="737" w:type="dxa"/>
          </w:tcPr>
          <w:p w14:paraId="49A0D5DA" w14:textId="755193BD" w:rsidR="0087646A" w:rsidRPr="008037CB" w:rsidRDefault="0087646A" w:rsidP="0087646A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4" w:type="dxa"/>
          </w:tcPr>
          <w:p w14:paraId="3A38EECD" w14:textId="559DB524" w:rsidR="0087646A" w:rsidRPr="008037CB" w:rsidRDefault="0087646A" w:rsidP="0087646A">
            <w:pPr>
              <w:pStyle w:val="TableParagraph"/>
              <w:ind w:left="119"/>
            </w:pPr>
            <w:r>
              <w:t>Combine 2 quaver rests to 1 crotchet rest</w:t>
            </w:r>
          </w:p>
        </w:tc>
      </w:tr>
      <w:tr w:rsidR="0087646A" w14:paraId="321372B2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23B3426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44C697F" w14:textId="1E3B0D1B" w:rsidR="0087646A" w:rsidRPr="008037CB" w:rsidRDefault="0087646A" w:rsidP="0087646A">
            <w:pPr>
              <w:pStyle w:val="TableParagraph"/>
              <w:ind w:left="119"/>
            </w:pPr>
            <w:r>
              <w:t>All SN</w:t>
            </w:r>
          </w:p>
        </w:tc>
        <w:tc>
          <w:tcPr>
            <w:tcW w:w="737" w:type="dxa"/>
          </w:tcPr>
          <w:p w14:paraId="32782938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6D21B64" w14:textId="5A729548" w:rsidR="0087646A" w:rsidRPr="008037CB" w:rsidRDefault="0087646A" w:rsidP="0087646A">
            <w:pPr>
              <w:pStyle w:val="TableParagraph"/>
              <w:ind w:left="119"/>
            </w:pPr>
            <w:r>
              <w:t>E</w:t>
            </w:r>
          </w:p>
        </w:tc>
        <w:tc>
          <w:tcPr>
            <w:tcW w:w="852" w:type="dxa"/>
          </w:tcPr>
          <w:p w14:paraId="0571A133" w14:textId="78D5C824" w:rsidR="0087646A" w:rsidRPr="008037CB" w:rsidRDefault="0087646A" w:rsidP="0087646A">
            <w:pPr>
              <w:pStyle w:val="TableParagraph"/>
              <w:ind w:left="119"/>
            </w:pPr>
            <w:r>
              <w:t>130</w:t>
            </w:r>
          </w:p>
        </w:tc>
        <w:tc>
          <w:tcPr>
            <w:tcW w:w="737" w:type="dxa"/>
          </w:tcPr>
          <w:p w14:paraId="7341DB25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0810E6E" w14:textId="3C6BF6E1" w:rsidR="0087646A" w:rsidRPr="008037CB" w:rsidRDefault="0087646A" w:rsidP="0087646A">
            <w:pPr>
              <w:pStyle w:val="TableParagraph"/>
              <w:ind w:left="119"/>
            </w:pPr>
            <w:r>
              <w:t>Hairpin to end of bar</w:t>
            </w:r>
          </w:p>
        </w:tc>
      </w:tr>
      <w:tr w:rsidR="0087646A" w14:paraId="5DDE1DC0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F23DD3F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DEB97C6" w14:textId="43699133" w:rsidR="0087646A" w:rsidRPr="008037CB" w:rsidRDefault="00A97C03" w:rsidP="0087646A">
            <w:pPr>
              <w:pStyle w:val="TableParagraph"/>
              <w:ind w:left="119"/>
            </w:pPr>
            <w:r>
              <w:t>DZ Solo</w:t>
            </w:r>
          </w:p>
        </w:tc>
        <w:tc>
          <w:tcPr>
            <w:tcW w:w="737" w:type="dxa"/>
          </w:tcPr>
          <w:p w14:paraId="222A5143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C7C3202" w14:textId="43F41B08" w:rsidR="0087646A" w:rsidRPr="008037CB" w:rsidRDefault="00A97C03" w:rsidP="0087646A">
            <w:pPr>
              <w:pStyle w:val="TableParagraph"/>
              <w:ind w:left="119"/>
            </w:pPr>
            <w:r>
              <w:t>F</w:t>
            </w:r>
          </w:p>
        </w:tc>
        <w:tc>
          <w:tcPr>
            <w:tcW w:w="852" w:type="dxa"/>
          </w:tcPr>
          <w:p w14:paraId="5397592E" w14:textId="4351383C" w:rsidR="0087646A" w:rsidRPr="008037CB" w:rsidRDefault="00A97C03" w:rsidP="0087646A">
            <w:pPr>
              <w:pStyle w:val="TableParagraph"/>
              <w:ind w:left="119"/>
            </w:pPr>
            <w:r>
              <w:t>157</w:t>
            </w:r>
          </w:p>
        </w:tc>
        <w:tc>
          <w:tcPr>
            <w:tcW w:w="737" w:type="dxa"/>
          </w:tcPr>
          <w:p w14:paraId="70452D79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8EE6D26" w14:textId="2023AADD" w:rsidR="0087646A" w:rsidRPr="008037CB" w:rsidRDefault="00A97C03" w:rsidP="0087646A">
            <w:pPr>
              <w:pStyle w:val="TableParagraph"/>
              <w:ind w:left="119"/>
            </w:pPr>
            <w:r>
              <w:t>Hairpin don’t cross barline</w:t>
            </w:r>
          </w:p>
        </w:tc>
      </w:tr>
      <w:tr w:rsidR="0087646A" w14:paraId="5FF1C2FF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D282B83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91A157B" w14:textId="1C590595" w:rsidR="0087646A" w:rsidRPr="008037CB" w:rsidRDefault="00AF6C36" w:rsidP="0087646A">
            <w:pPr>
              <w:pStyle w:val="TableParagraph"/>
              <w:ind w:left="119"/>
            </w:pPr>
            <w:r>
              <w:t>DZ Solo</w:t>
            </w:r>
          </w:p>
        </w:tc>
        <w:tc>
          <w:tcPr>
            <w:tcW w:w="737" w:type="dxa"/>
          </w:tcPr>
          <w:p w14:paraId="78B7082A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0C13676" w14:textId="3225B0B5" w:rsidR="0087646A" w:rsidRPr="008037CB" w:rsidRDefault="00AF6C36" w:rsidP="0087646A">
            <w:pPr>
              <w:pStyle w:val="TableParagraph"/>
              <w:ind w:left="119"/>
            </w:pPr>
            <w:r>
              <w:t>F</w:t>
            </w:r>
          </w:p>
        </w:tc>
        <w:tc>
          <w:tcPr>
            <w:tcW w:w="852" w:type="dxa"/>
          </w:tcPr>
          <w:p w14:paraId="2F530271" w14:textId="2576E07D" w:rsidR="0087646A" w:rsidRPr="008037CB" w:rsidRDefault="00AF6C36" w:rsidP="0087646A">
            <w:pPr>
              <w:pStyle w:val="TableParagraph"/>
              <w:ind w:left="119"/>
            </w:pPr>
            <w:r>
              <w:t>159</w:t>
            </w:r>
          </w:p>
        </w:tc>
        <w:tc>
          <w:tcPr>
            <w:tcW w:w="737" w:type="dxa"/>
          </w:tcPr>
          <w:p w14:paraId="1E917E06" w14:textId="77777777" w:rsidR="0087646A" w:rsidRPr="008037CB" w:rsidRDefault="0087646A" w:rsidP="0087646A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E9C5EE8" w14:textId="522C6376" w:rsidR="0087646A" w:rsidRPr="008037CB" w:rsidRDefault="00AF6C36" w:rsidP="0087646A">
            <w:pPr>
              <w:pStyle w:val="TableParagraph"/>
              <w:ind w:left="119"/>
            </w:pPr>
            <w:r>
              <w:t>Break rests</w:t>
            </w:r>
          </w:p>
        </w:tc>
      </w:tr>
      <w:tr w:rsidR="00A160DD" w14:paraId="44E6CCF4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58D28CDF" w14:textId="77777777" w:rsidR="00A160DD" w:rsidRPr="008037CB" w:rsidRDefault="00A160DD" w:rsidP="00A160D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07337DB" w14:textId="3B201A3E" w:rsidR="00A160DD" w:rsidRPr="008037CB" w:rsidRDefault="00A160DD" w:rsidP="00A160DD">
            <w:pPr>
              <w:pStyle w:val="TableParagraph"/>
              <w:ind w:left="119"/>
            </w:pPr>
            <w:r>
              <w:t>QD</w:t>
            </w:r>
          </w:p>
        </w:tc>
        <w:tc>
          <w:tcPr>
            <w:tcW w:w="737" w:type="dxa"/>
          </w:tcPr>
          <w:p w14:paraId="7F329529" w14:textId="77777777" w:rsidR="00A160DD" w:rsidRPr="008037CB" w:rsidRDefault="00A160DD" w:rsidP="00A160DD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2914678" w14:textId="436A23E0" w:rsidR="00A160DD" w:rsidRPr="008037CB" w:rsidRDefault="00A160DD" w:rsidP="00A160DD">
            <w:pPr>
              <w:pStyle w:val="TableParagraph"/>
              <w:ind w:left="119"/>
            </w:pPr>
            <w:r>
              <w:t>F</w:t>
            </w:r>
          </w:p>
        </w:tc>
        <w:tc>
          <w:tcPr>
            <w:tcW w:w="852" w:type="dxa"/>
          </w:tcPr>
          <w:p w14:paraId="2A495E1C" w14:textId="15527725" w:rsidR="00A160DD" w:rsidRPr="008037CB" w:rsidRDefault="00A160DD" w:rsidP="00A160DD">
            <w:pPr>
              <w:pStyle w:val="TableParagraph"/>
              <w:ind w:left="119"/>
            </w:pPr>
            <w:r>
              <w:t>163</w:t>
            </w:r>
          </w:p>
        </w:tc>
        <w:tc>
          <w:tcPr>
            <w:tcW w:w="737" w:type="dxa"/>
          </w:tcPr>
          <w:p w14:paraId="5BAC1CF4" w14:textId="77777777" w:rsidR="00A160DD" w:rsidRPr="008037CB" w:rsidRDefault="00A160DD" w:rsidP="00A160DD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74DFB319" w14:textId="39DAC036" w:rsidR="00A160DD" w:rsidRPr="008037CB" w:rsidRDefault="00A160DD" w:rsidP="00A160DD">
            <w:pPr>
              <w:pStyle w:val="TableParagraph"/>
              <w:ind w:left="119"/>
            </w:pPr>
            <w:r>
              <w:t>Hairpin don’t cross barline</w:t>
            </w:r>
          </w:p>
        </w:tc>
      </w:tr>
      <w:tr w:rsidR="00A160DD" w14:paraId="3927F458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55184AE" w14:textId="77777777" w:rsidR="00A160DD" w:rsidRPr="008037CB" w:rsidRDefault="00A160DD" w:rsidP="00A160DD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35BF177" w14:textId="2E03AC12" w:rsidR="00A160DD" w:rsidRPr="008037CB" w:rsidRDefault="00AB2473" w:rsidP="00A160DD">
            <w:pPr>
              <w:pStyle w:val="TableParagraph"/>
              <w:ind w:left="119"/>
            </w:pPr>
            <w:r>
              <w:t>Vc, Cb</w:t>
            </w:r>
          </w:p>
        </w:tc>
        <w:tc>
          <w:tcPr>
            <w:tcW w:w="737" w:type="dxa"/>
          </w:tcPr>
          <w:p w14:paraId="794B0512" w14:textId="77777777" w:rsidR="00A160DD" w:rsidRPr="008037CB" w:rsidRDefault="00A160DD" w:rsidP="00A160DD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E0E6F23" w14:textId="0C956697" w:rsidR="00A160DD" w:rsidRPr="008037CB" w:rsidRDefault="00AB2473" w:rsidP="00A160DD">
            <w:pPr>
              <w:pStyle w:val="TableParagraph"/>
              <w:ind w:left="119"/>
            </w:pPr>
            <w:r>
              <w:t>F</w:t>
            </w:r>
          </w:p>
        </w:tc>
        <w:tc>
          <w:tcPr>
            <w:tcW w:w="852" w:type="dxa"/>
          </w:tcPr>
          <w:p w14:paraId="1ACA6543" w14:textId="68D252EF" w:rsidR="00A160DD" w:rsidRPr="008037CB" w:rsidRDefault="00AB2473" w:rsidP="00A160DD">
            <w:pPr>
              <w:pStyle w:val="TableParagraph"/>
              <w:ind w:left="119"/>
            </w:pPr>
            <w:r>
              <w:t>172</w:t>
            </w:r>
          </w:p>
        </w:tc>
        <w:tc>
          <w:tcPr>
            <w:tcW w:w="737" w:type="dxa"/>
          </w:tcPr>
          <w:p w14:paraId="619B831F" w14:textId="77777777" w:rsidR="00A160DD" w:rsidRPr="008037CB" w:rsidRDefault="00A160DD" w:rsidP="00A160DD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602168D" w14:textId="55E814B0" w:rsidR="00A160DD" w:rsidRPr="008037CB" w:rsidRDefault="00AB2473" w:rsidP="00A160DD">
            <w:pPr>
              <w:pStyle w:val="TableParagraph"/>
              <w:ind w:left="119"/>
            </w:pPr>
            <w:r>
              <w:t>Hairpin length</w:t>
            </w:r>
          </w:p>
        </w:tc>
      </w:tr>
      <w:tr w:rsidR="00286564" w14:paraId="128CA666" w14:textId="5F1A8976" w:rsidTr="00286564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5C93C4A" w14:textId="77777777" w:rsidR="00286564" w:rsidRPr="008037CB" w:rsidRDefault="00286564" w:rsidP="00286564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41A8E31" w14:textId="67C83830" w:rsidR="00286564" w:rsidRPr="008037CB" w:rsidRDefault="00286564" w:rsidP="00286564">
            <w:pPr>
              <w:pStyle w:val="TableParagraph"/>
              <w:ind w:left="119"/>
            </w:pPr>
            <w:r>
              <w:t>Plucked strings</w:t>
            </w:r>
          </w:p>
        </w:tc>
        <w:tc>
          <w:tcPr>
            <w:tcW w:w="737" w:type="dxa"/>
          </w:tcPr>
          <w:p w14:paraId="69CDC730" w14:textId="77777777" w:rsidR="00286564" w:rsidRPr="008037CB" w:rsidRDefault="00286564" w:rsidP="00286564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65F7107" w14:textId="66E8C85B" w:rsidR="00286564" w:rsidRPr="008037CB" w:rsidRDefault="00286564" w:rsidP="00286564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667FE54B" w14:textId="6066E600" w:rsidR="00286564" w:rsidRPr="008037CB" w:rsidRDefault="00286564" w:rsidP="00286564">
            <w:pPr>
              <w:pStyle w:val="TableParagraph"/>
              <w:ind w:left="119"/>
            </w:pPr>
            <w:r>
              <w:t>188</w:t>
            </w:r>
          </w:p>
        </w:tc>
        <w:tc>
          <w:tcPr>
            <w:tcW w:w="737" w:type="dxa"/>
          </w:tcPr>
          <w:p w14:paraId="538C6096" w14:textId="77777777" w:rsidR="00286564" w:rsidRPr="008037CB" w:rsidRDefault="00286564" w:rsidP="00286564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B623B60" w14:textId="3F2D8E0A" w:rsidR="00286564" w:rsidRPr="008037CB" w:rsidRDefault="00286564" w:rsidP="00286564">
            <w:pPr>
              <w:pStyle w:val="TableParagraph"/>
              <w:ind w:left="119"/>
            </w:pPr>
            <w:r>
              <w:t>Hairpin length</w:t>
            </w:r>
          </w:p>
        </w:tc>
        <w:tc>
          <w:tcPr>
            <w:tcW w:w="3396" w:type="dxa"/>
          </w:tcPr>
          <w:p w14:paraId="1818647D" w14:textId="77777777" w:rsidR="00286564" w:rsidRDefault="00286564" w:rsidP="00286564"/>
        </w:tc>
        <w:tc>
          <w:tcPr>
            <w:tcW w:w="3396" w:type="dxa"/>
          </w:tcPr>
          <w:p w14:paraId="7AD3C31B" w14:textId="77777777" w:rsidR="00286564" w:rsidRDefault="00286564" w:rsidP="00286564"/>
        </w:tc>
        <w:tc>
          <w:tcPr>
            <w:tcW w:w="3396" w:type="dxa"/>
          </w:tcPr>
          <w:p w14:paraId="28F0EFC0" w14:textId="77777777" w:rsidR="00286564" w:rsidRDefault="00286564" w:rsidP="00286564"/>
        </w:tc>
        <w:tc>
          <w:tcPr>
            <w:tcW w:w="3396" w:type="dxa"/>
          </w:tcPr>
          <w:p w14:paraId="3E2A65DA" w14:textId="77777777" w:rsidR="00286564" w:rsidRDefault="00286564" w:rsidP="00286564"/>
        </w:tc>
        <w:tc>
          <w:tcPr>
            <w:tcW w:w="3396" w:type="dxa"/>
          </w:tcPr>
          <w:p w14:paraId="7B923282" w14:textId="77777777" w:rsidR="00286564" w:rsidRDefault="00286564" w:rsidP="00286564"/>
        </w:tc>
        <w:tc>
          <w:tcPr>
            <w:tcW w:w="3396" w:type="dxa"/>
          </w:tcPr>
          <w:p w14:paraId="32A8AF05" w14:textId="77777777" w:rsidR="00286564" w:rsidRDefault="00286564" w:rsidP="00286564"/>
        </w:tc>
      </w:tr>
      <w:tr w:rsidR="00937611" w14:paraId="50B62893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6B5C709" w14:textId="77777777" w:rsidR="00937611" w:rsidRPr="008037CB" w:rsidRDefault="00937611" w:rsidP="00937611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6A18599" w14:textId="6771B8B3" w:rsidR="00937611" w:rsidRPr="008037CB" w:rsidRDefault="00937611" w:rsidP="00937611">
            <w:pPr>
              <w:pStyle w:val="TableParagraph"/>
              <w:ind w:left="119"/>
            </w:pPr>
            <w:r>
              <w:t>PGu</w:t>
            </w:r>
          </w:p>
        </w:tc>
        <w:tc>
          <w:tcPr>
            <w:tcW w:w="737" w:type="dxa"/>
          </w:tcPr>
          <w:p w14:paraId="5D8F3CE9" w14:textId="77777777" w:rsidR="00937611" w:rsidRPr="008037CB" w:rsidRDefault="00937611" w:rsidP="0093761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B2099EC" w14:textId="34242F65" w:rsidR="00937611" w:rsidRPr="008037CB" w:rsidRDefault="00937611" w:rsidP="00937611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0CBDE66D" w14:textId="73A483DE" w:rsidR="00937611" w:rsidRPr="008037CB" w:rsidRDefault="00937611" w:rsidP="00937611">
            <w:pPr>
              <w:pStyle w:val="TableParagraph"/>
              <w:ind w:left="119"/>
            </w:pPr>
            <w:r>
              <w:t>190</w:t>
            </w:r>
          </w:p>
        </w:tc>
        <w:tc>
          <w:tcPr>
            <w:tcW w:w="737" w:type="dxa"/>
          </w:tcPr>
          <w:p w14:paraId="6C3DA874" w14:textId="77777777" w:rsidR="00937611" w:rsidRPr="008037CB" w:rsidRDefault="00937611" w:rsidP="0093761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4746793" w14:textId="51266088" w:rsidR="00937611" w:rsidRPr="008037CB" w:rsidRDefault="00937611" w:rsidP="00937611">
            <w:pPr>
              <w:pStyle w:val="TableParagraph"/>
              <w:ind w:left="119"/>
            </w:pPr>
            <w:r>
              <w:t>Hairpin length</w:t>
            </w:r>
          </w:p>
        </w:tc>
      </w:tr>
      <w:tr w:rsidR="002B187A" w14:paraId="3A331F1E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72FE5A9C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2E71A4B" w14:textId="21F4F287" w:rsidR="002B187A" w:rsidRDefault="002B187A" w:rsidP="002B187A">
            <w:pPr>
              <w:pStyle w:val="TableParagraph"/>
              <w:ind w:left="119"/>
            </w:pPr>
            <w:r>
              <w:t>Cb</w:t>
            </w:r>
          </w:p>
        </w:tc>
        <w:tc>
          <w:tcPr>
            <w:tcW w:w="737" w:type="dxa"/>
          </w:tcPr>
          <w:p w14:paraId="16E88065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709271AA" w14:textId="4D08E87A" w:rsidR="002B187A" w:rsidRDefault="002B187A" w:rsidP="002B187A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3D1F71D5" w14:textId="7DD35B01" w:rsidR="002B187A" w:rsidRDefault="002B187A" w:rsidP="002B187A">
            <w:pPr>
              <w:pStyle w:val="TableParagraph"/>
              <w:ind w:left="119"/>
            </w:pPr>
            <w:r>
              <w:t>19</w:t>
            </w:r>
            <w:r>
              <w:t>2-195</w:t>
            </w:r>
          </w:p>
        </w:tc>
        <w:tc>
          <w:tcPr>
            <w:tcW w:w="737" w:type="dxa"/>
          </w:tcPr>
          <w:p w14:paraId="7A5EC195" w14:textId="0B227607" w:rsidR="002B187A" w:rsidRPr="008037CB" w:rsidRDefault="002B187A" w:rsidP="002B187A">
            <w:pPr>
              <w:pStyle w:val="TableParagraph"/>
              <w:ind w:left="119"/>
            </w:pPr>
            <w:r>
              <w:t>1-2</w:t>
            </w:r>
          </w:p>
        </w:tc>
        <w:tc>
          <w:tcPr>
            <w:tcW w:w="5804" w:type="dxa"/>
          </w:tcPr>
          <w:p w14:paraId="20355CBA" w14:textId="3E71D903" w:rsidR="002B187A" w:rsidRDefault="002B187A" w:rsidP="002B187A">
            <w:pPr>
              <w:pStyle w:val="TableParagraph"/>
              <w:ind w:left="119"/>
            </w:pPr>
            <w:r>
              <w:t>Show beats</w:t>
            </w:r>
          </w:p>
        </w:tc>
      </w:tr>
      <w:tr w:rsidR="002B187A" w14:paraId="7F281746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1F5CEC6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E0A3614" w14:textId="094AA19B" w:rsidR="002B187A" w:rsidRPr="008037CB" w:rsidRDefault="002B187A" w:rsidP="002B187A">
            <w:pPr>
              <w:pStyle w:val="TableParagraph"/>
              <w:ind w:left="119"/>
            </w:pPr>
            <w:r>
              <w:t>Winds</w:t>
            </w:r>
          </w:p>
        </w:tc>
        <w:tc>
          <w:tcPr>
            <w:tcW w:w="737" w:type="dxa"/>
          </w:tcPr>
          <w:p w14:paraId="78C9874A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658138C" w14:textId="53F32AED" w:rsidR="002B187A" w:rsidRPr="008037CB" w:rsidRDefault="002B187A" w:rsidP="002B187A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5BF2D0D4" w14:textId="62C24F24" w:rsidR="002B187A" w:rsidRPr="008037CB" w:rsidRDefault="002B187A" w:rsidP="002B187A">
            <w:pPr>
              <w:pStyle w:val="TableParagraph"/>
              <w:ind w:left="119"/>
            </w:pPr>
            <w:r>
              <w:t>194</w:t>
            </w:r>
          </w:p>
        </w:tc>
        <w:tc>
          <w:tcPr>
            <w:tcW w:w="737" w:type="dxa"/>
          </w:tcPr>
          <w:p w14:paraId="0D422F3C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3F1AB896" w14:textId="4F5533FC" w:rsidR="002B187A" w:rsidRPr="008037CB" w:rsidRDefault="002B187A" w:rsidP="002B187A">
            <w:pPr>
              <w:pStyle w:val="TableParagraph"/>
              <w:ind w:left="119"/>
            </w:pPr>
            <w:r>
              <w:t>Hairpin to end of bar</w:t>
            </w:r>
          </w:p>
        </w:tc>
      </w:tr>
      <w:tr w:rsidR="002B187A" w14:paraId="52CD7678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9ECB4C8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8E00DA9" w14:textId="22416936" w:rsidR="002B187A" w:rsidRPr="008037CB" w:rsidRDefault="002B187A" w:rsidP="002B187A">
            <w:pPr>
              <w:pStyle w:val="TableParagraph"/>
              <w:ind w:left="119"/>
            </w:pPr>
            <w:r>
              <w:t>All</w:t>
            </w:r>
          </w:p>
        </w:tc>
        <w:tc>
          <w:tcPr>
            <w:tcW w:w="737" w:type="dxa"/>
          </w:tcPr>
          <w:p w14:paraId="3678DE4B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5F4AB2D" w14:textId="426E145C" w:rsidR="002B187A" w:rsidRPr="008037CB" w:rsidRDefault="002B187A" w:rsidP="002B187A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2657C593" w14:textId="45F54E35" w:rsidR="002B187A" w:rsidRPr="008037CB" w:rsidRDefault="002B187A" w:rsidP="002B187A">
            <w:pPr>
              <w:pStyle w:val="TableParagraph"/>
              <w:ind w:left="119"/>
            </w:pPr>
            <w:r>
              <w:t>194</w:t>
            </w:r>
          </w:p>
        </w:tc>
        <w:tc>
          <w:tcPr>
            <w:tcW w:w="737" w:type="dxa"/>
          </w:tcPr>
          <w:p w14:paraId="10436548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04913C93" w14:textId="7BE7D269" w:rsidR="002B187A" w:rsidRPr="008037CB" w:rsidRDefault="002B187A" w:rsidP="002B187A">
            <w:pPr>
              <w:pStyle w:val="TableParagraph"/>
              <w:ind w:left="119"/>
            </w:pPr>
            <w:r>
              <w:t>Remove extra spaces in instrument names</w:t>
            </w:r>
          </w:p>
        </w:tc>
      </w:tr>
      <w:tr w:rsidR="002B187A" w14:paraId="4338FC3F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6DADA34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4F1DC6E" w14:textId="265C6063" w:rsidR="002B187A" w:rsidRPr="008037CB" w:rsidRDefault="002B187A" w:rsidP="002B187A">
            <w:pPr>
              <w:pStyle w:val="TableParagraph"/>
              <w:ind w:left="119"/>
            </w:pPr>
            <w:r>
              <w:t>DL</w:t>
            </w:r>
          </w:p>
        </w:tc>
        <w:tc>
          <w:tcPr>
            <w:tcW w:w="737" w:type="dxa"/>
          </w:tcPr>
          <w:p w14:paraId="4DA20BC7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CAAA463" w14:textId="40EA7222" w:rsidR="002B187A" w:rsidRPr="008037CB" w:rsidRDefault="002B187A" w:rsidP="002B187A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197154AA" w14:textId="7D2956B8" w:rsidR="002B187A" w:rsidRPr="008037CB" w:rsidRDefault="002B187A" w:rsidP="002B187A">
            <w:pPr>
              <w:pStyle w:val="TableParagraph"/>
              <w:ind w:left="119"/>
            </w:pPr>
            <w:r>
              <w:t>196</w:t>
            </w:r>
          </w:p>
        </w:tc>
        <w:tc>
          <w:tcPr>
            <w:tcW w:w="737" w:type="dxa"/>
          </w:tcPr>
          <w:p w14:paraId="2BC9CA69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7766F103" w14:textId="35F0BEEA" w:rsidR="002B187A" w:rsidRPr="008037CB" w:rsidRDefault="002B187A" w:rsidP="002B187A">
            <w:pPr>
              <w:pStyle w:val="TableParagraph"/>
              <w:ind w:left="119"/>
            </w:pPr>
            <w:r>
              <w:t>Hairpin don’t cross bar</w:t>
            </w:r>
          </w:p>
        </w:tc>
      </w:tr>
      <w:tr w:rsidR="002B187A" w14:paraId="3259CF45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3AD6F6F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F98C56C" w14:textId="085D0050" w:rsidR="002B187A" w:rsidRPr="008037CB" w:rsidRDefault="00666523" w:rsidP="002B187A">
            <w:pPr>
              <w:pStyle w:val="TableParagraph"/>
              <w:ind w:left="119"/>
            </w:pPr>
            <w:r>
              <w:t>Tempo</w:t>
            </w:r>
          </w:p>
        </w:tc>
        <w:tc>
          <w:tcPr>
            <w:tcW w:w="737" w:type="dxa"/>
          </w:tcPr>
          <w:p w14:paraId="32DAA0BE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8557111" w14:textId="0C3C11B8" w:rsidR="002B187A" w:rsidRPr="008037CB" w:rsidRDefault="00666523" w:rsidP="002B187A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50DF5D0F" w14:textId="0136200B" w:rsidR="002B187A" w:rsidRPr="008037CB" w:rsidRDefault="00666523" w:rsidP="002B187A">
            <w:pPr>
              <w:pStyle w:val="TableParagraph"/>
              <w:ind w:left="119"/>
            </w:pPr>
            <w:r>
              <w:t>204</w:t>
            </w:r>
          </w:p>
        </w:tc>
        <w:tc>
          <w:tcPr>
            <w:tcW w:w="737" w:type="dxa"/>
          </w:tcPr>
          <w:p w14:paraId="2401F805" w14:textId="77777777" w:rsidR="002B187A" w:rsidRPr="008037CB" w:rsidRDefault="002B187A" w:rsidP="002B187A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7A949D0C" w14:textId="1FD88713" w:rsidR="002B187A" w:rsidRPr="008037CB" w:rsidRDefault="00666523" w:rsidP="002B187A">
            <w:pPr>
              <w:pStyle w:val="TableParagraph"/>
              <w:ind w:left="119"/>
            </w:pPr>
            <w:r>
              <w:t>Can move a nudge to the right</w:t>
            </w:r>
          </w:p>
        </w:tc>
      </w:tr>
      <w:tr w:rsidR="00666523" w14:paraId="1AA8FAB0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06599A2" w14:textId="77777777" w:rsidR="00666523" w:rsidRPr="008037CB" w:rsidRDefault="00666523" w:rsidP="00666523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4C3BDA2" w14:textId="62DA85E7" w:rsidR="00666523" w:rsidRPr="008037CB" w:rsidRDefault="00810A58" w:rsidP="00666523">
            <w:pPr>
              <w:pStyle w:val="TableParagraph"/>
              <w:ind w:left="119"/>
            </w:pPr>
            <w:r>
              <w:t>Hp</w:t>
            </w:r>
          </w:p>
        </w:tc>
        <w:tc>
          <w:tcPr>
            <w:tcW w:w="737" w:type="dxa"/>
          </w:tcPr>
          <w:p w14:paraId="544ECB43" w14:textId="77777777" w:rsidR="00666523" w:rsidRPr="008037CB" w:rsidRDefault="00666523" w:rsidP="00666523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DD8BA41" w14:textId="1994E527" w:rsidR="00666523" w:rsidRPr="008037CB" w:rsidRDefault="00810A58" w:rsidP="00666523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2E6E458D" w14:textId="66FAC4C0" w:rsidR="00666523" w:rsidRPr="008037CB" w:rsidRDefault="00810A58" w:rsidP="00666523">
            <w:pPr>
              <w:pStyle w:val="TableParagraph"/>
              <w:ind w:left="119"/>
            </w:pPr>
            <w:r>
              <w:t>204</w:t>
            </w:r>
          </w:p>
        </w:tc>
        <w:tc>
          <w:tcPr>
            <w:tcW w:w="737" w:type="dxa"/>
          </w:tcPr>
          <w:p w14:paraId="576F0877" w14:textId="77777777" w:rsidR="00666523" w:rsidRPr="008037CB" w:rsidRDefault="00666523" w:rsidP="00666523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12FB2E7" w14:textId="77777777" w:rsidR="00666523" w:rsidRDefault="00AC298D" w:rsidP="00666523">
            <w:pPr>
              <w:pStyle w:val="TableParagraph"/>
              <w:ind w:left="119"/>
            </w:pPr>
            <w:r>
              <w:t>2</w:t>
            </w:r>
            <w:r w:rsidRPr="00AC298D">
              <w:rPr>
                <w:vertAlign w:val="superscript"/>
              </w:rPr>
              <w:t>nd</w:t>
            </w:r>
            <w:r>
              <w:t xml:space="preserve"> gliss. line can start slightly higher to join with first line</w:t>
            </w:r>
          </w:p>
          <w:p w14:paraId="59A499B1" w14:textId="571D800E" w:rsidR="00AC298D" w:rsidRPr="008037CB" w:rsidRDefault="002E62F9" w:rsidP="00666523">
            <w:pPr>
              <w:pStyle w:val="TableParagraph"/>
              <w:ind w:left="119"/>
            </w:pPr>
            <w:r>
              <w:t>3</w:t>
            </w:r>
            <w:r w:rsidRPr="002E62F9">
              <w:rPr>
                <w:vertAlign w:val="superscript"/>
              </w:rPr>
              <w:t>rd</w:t>
            </w:r>
            <w:r>
              <w:t xml:space="preserve"> gliss. line can end slightly higher to join with the A</w:t>
            </w:r>
          </w:p>
        </w:tc>
      </w:tr>
      <w:tr w:rsidR="00810A58" w14:paraId="17973CBC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EC36BD7" w14:textId="77777777" w:rsidR="00810A58" w:rsidRPr="008037CB" w:rsidRDefault="00810A58" w:rsidP="00810A58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A0D083F" w14:textId="38811653" w:rsidR="00810A58" w:rsidRPr="008037CB" w:rsidRDefault="002B4116" w:rsidP="00810A58">
            <w:pPr>
              <w:pStyle w:val="TableParagraph"/>
              <w:ind w:left="119"/>
            </w:pPr>
            <w:r>
              <w:t xml:space="preserve">Timp, </w:t>
            </w:r>
            <w:r w:rsidR="005E010F">
              <w:t>DL</w:t>
            </w:r>
          </w:p>
        </w:tc>
        <w:tc>
          <w:tcPr>
            <w:tcW w:w="737" w:type="dxa"/>
          </w:tcPr>
          <w:p w14:paraId="41023D84" w14:textId="77777777" w:rsidR="00810A58" w:rsidRPr="008037CB" w:rsidRDefault="00810A58" w:rsidP="00810A58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DFEC89F" w14:textId="7705DB82" w:rsidR="00810A58" w:rsidRPr="008037CB" w:rsidRDefault="005E010F" w:rsidP="00810A58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0263432C" w14:textId="27EB5873" w:rsidR="00810A58" w:rsidRPr="008037CB" w:rsidRDefault="005E010F" w:rsidP="00810A58">
            <w:pPr>
              <w:pStyle w:val="TableParagraph"/>
              <w:ind w:left="119"/>
            </w:pPr>
            <w:r>
              <w:t>204</w:t>
            </w:r>
          </w:p>
        </w:tc>
        <w:tc>
          <w:tcPr>
            <w:tcW w:w="737" w:type="dxa"/>
          </w:tcPr>
          <w:p w14:paraId="3514A66F" w14:textId="77777777" w:rsidR="00810A58" w:rsidRPr="008037CB" w:rsidRDefault="00810A58" w:rsidP="00810A58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7441B3AF" w14:textId="2B0A426B" w:rsidR="00810A58" w:rsidRPr="008037CB" w:rsidRDefault="005E010F" w:rsidP="00810A58">
            <w:pPr>
              <w:pStyle w:val="TableParagraph"/>
              <w:ind w:left="119"/>
            </w:pPr>
            <w:r>
              <w:t>Hairpin don’t cross bar</w:t>
            </w:r>
          </w:p>
        </w:tc>
      </w:tr>
      <w:tr w:rsidR="005E010F" w14:paraId="52BAB025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0AC2EE2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88F4C74" w14:textId="4A125445" w:rsidR="005E010F" w:rsidRPr="008037CB" w:rsidRDefault="005E010F" w:rsidP="005E010F">
            <w:pPr>
              <w:pStyle w:val="TableParagraph"/>
              <w:ind w:left="119"/>
            </w:pPr>
            <w:r>
              <w:t>ZYSN</w:t>
            </w:r>
            <w:r w:rsidR="00CD340F">
              <w:t>, DL</w:t>
            </w:r>
          </w:p>
        </w:tc>
        <w:tc>
          <w:tcPr>
            <w:tcW w:w="737" w:type="dxa"/>
          </w:tcPr>
          <w:p w14:paraId="7C74A207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178E6F9" w14:textId="015A28E2" w:rsidR="005E010F" w:rsidRPr="008037CB" w:rsidRDefault="005E010F" w:rsidP="005E010F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36419ED2" w14:textId="7ADF10A8" w:rsidR="005E010F" w:rsidRPr="008037CB" w:rsidRDefault="005E010F" w:rsidP="005E010F">
            <w:pPr>
              <w:pStyle w:val="TableParagraph"/>
              <w:ind w:left="119"/>
            </w:pPr>
            <w:r>
              <w:t>205</w:t>
            </w:r>
          </w:p>
        </w:tc>
        <w:tc>
          <w:tcPr>
            <w:tcW w:w="737" w:type="dxa"/>
          </w:tcPr>
          <w:p w14:paraId="0E76B941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7BADB9B8" w14:textId="5A8F03D4" w:rsidR="005E010F" w:rsidRPr="008037CB" w:rsidRDefault="005E010F" w:rsidP="005E010F">
            <w:pPr>
              <w:pStyle w:val="TableParagraph"/>
              <w:ind w:left="119"/>
            </w:pPr>
            <w:r>
              <w:t>Hairpin length</w:t>
            </w:r>
          </w:p>
        </w:tc>
      </w:tr>
      <w:tr w:rsidR="005E010F" w14:paraId="48D9D998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2BC1A35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5462AA8" w14:textId="3B92B8B4" w:rsidR="005E010F" w:rsidRPr="008037CB" w:rsidRDefault="005E010F" w:rsidP="005E010F">
            <w:pPr>
              <w:pStyle w:val="TableParagraph"/>
              <w:ind w:left="119"/>
            </w:pPr>
            <w:r>
              <w:t>Hp</w:t>
            </w:r>
          </w:p>
        </w:tc>
        <w:tc>
          <w:tcPr>
            <w:tcW w:w="737" w:type="dxa"/>
          </w:tcPr>
          <w:p w14:paraId="1FDF7335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A537B9D" w14:textId="06C49F52" w:rsidR="005E010F" w:rsidRPr="008037CB" w:rsidRDefault="005E010F" w:rsidP="005E010F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4FBA1B30" w14:textId="4020BCAB" w:rsidR="005E010F" w:rsidRPr="008037CB" w:rsidRDefault="005E010F" w:rsidP="005E010F">
            <w:pPr>
              <w:pStyle w:val="TableParagraph"/>
              <w:ind w:left="119"/>
            </w:pPr>
            <w:r>
              <w:t>205</w:t>
            </w:r>
          </w:p>
        </w:tc>
        <w:tc>
          <w:tcPr>
            <w:tcW w:w="737" w:type="dxa"/>
          </w:tcPr>
          <w:p w14:paraId="31B1E285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04BD93E" w14:textId="42F2C895" w:rsidR="005E010F" w:rsidRPr="008037CB" w:rsidRDefault="005E010F" w:rsidP="005E010F">
            <w:pPr>
              <w:pStyle w:val="TableParagraph"/>
              <w:ind w:left="119"/>
            </w:pPr>
            <w:r>
              <w:t>Top gliss. line is shorter</w:t>
            </w:r>
          </w:p>
        </w:tc>
      </w:tr>
      <w:tr w:rsidR="005E010F" w14:paraId="1A60234A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74BC5D6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0F17CE2" w14:textId="3D129BC9" w:rsidR="005E010F" w:rsidRPr="008037CB" w:rsidRDefault="0085640F" w:rsidP="005E010F">
            <w:pPr>
              <w:pStyle w:val="TableParagraph"/>
              <w:ind w:left="119"/>
            </w:pPr>
            <w:r>
              <w:t>DYSN</w:t>
            </w:r>
          </w:p>
        </w:tc>
        <w:tc>
          <w:tcPr>
            <w:tcW w:w="737" w:type="dxa"/>
          </w:tcPr>
          <w:p w14:paraId="0B50B149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1AE066D" w14:textId="0DEF4CA8" w:rsidR="005E010F" w:rsidRPr="008037CB" w:rsidRDefault="0085640F" w:rsidP="005E010F">
            <w:pPr>
              <w:pStyle w:val="TableParagraph"/>
              <w:ind w:left="119"/>
            </w:pPr>
            <w:r>
              <w:t>H</w:t>
            </w:r>
          </w:p>
        </w:tc>
        <w:tc>
          <w:tcPr>
            <w:tcW w:w="852" w:type="dxa"/>
          </w:tcPr>
          <w:p w14:paraId="7C395351" w14:textId="69658FDF" w:rsidR="005E010F" w:rsidRPr="008037CB" w:rsidRDefault="0085640F" w:rsidP="005E010F">
            <w:pPr>
              <w:pStyle w:val="TableParagraph"/>
              <w:ind w:left="119"/>
            </w:pPr>
            <w:r>
              <w:t>224</w:t>
            </w:r>
          </w:p>
        </w:tc>
        <w:tc>
          <w:tcPr>
            <w:tcW w:w="737" w:type="dxa"/>
          </w:tcPr>
          <w:p w14:paraId="3E3E54D2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7848C2A5" w14:textId="0C672FD7" w:rsidR="005E010F" w:rsidRPr="008037CB" w:rsidRDefault="0085640F" w:rsidP="005E010F">
            <w:pPr>
              <w:pStyle w:val="TableParagraph"/>
              <w:ind w:left="119"/>
            </w:pPr>
            <w:r>
              <w:t>Hairpin length</w:t>
            </w:r>
          </w:p>
        </w:tc>
      </w:tr>
      <w:tr w:rsidR="005E010F" w14:paraId="77822F2F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9ADAED8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71957AD" w14:textId="7093611D" w:rsidR="005E010F" w:rsidRPr="008037CB" w:rsidRDefault="005F399A" w:rsidP="005E010F">
            <w:pPr>
              <w:pStyle w:val="TableParagraph"/>
              <w:ind w:left="119"/>
            </w:pPr>
            <w:r>
              <w:t>All</w:t>
            </w:r>
          </w:p>
        </w:tc>
        <w:tc>
          <w:tcPr>
            <w:tcW w:w="737" w:type="dxa"/>
          </w:tcPr>
          <w:p w14:paraId="5245856D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01C90EC" w14:textId="019F1928" w:rsidR="005E010F" w:rsidRPr="008037CB" w:rsidRDefault="005F399A" w:rsidP="005E010F">
            <w:pPr>
              <w:pStyle w:val="TableParagraph"/>
              <w:ind w:left="119"/>
            </w:pPr>
            <w:r>
              <w:t>H</w:t>
            </w:r>
          </w:p>
        </w:tc>
        <w:tc>
          <w:tcPr>
            <w:tcW w:w="852" w:type="dxa"/>
          </w:tcPr>
          <w:p w14:paraId="72F07DE8" w14:textId="67377DC0" w:rsidR="005E010F" w:rsidRPr="008037CB" w:rsidRDefault="005F399A" w:rsidP="005E010F">
            <w:pPr>
              <w:pStyle w:val="TableParagraph"/>
              <w:ind w:left="119"/>
            </w:pPr>
            <w:r>
              <w:t>228-238</w:t>
            </w:r>
          </w:p>
        </w:tc>
        <w:tc>
          <w:tcPr>
            <w:tcW w:w="737" w:type="dxa"/>
          </w:tcPr>
          <w:p w14:paraId="0F1B14C3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CF82A79" w14:textId="268CE732" w:rsidR="005E010F" w:rsidRPr="008037CB" w:rsidRDefault="005F399A" w:rsidP="005E010F">
            <w:pPr>
              <w:pStyle w:val="TableParagraph"/>
              <w:ind w:left="119"/>
            </w:pPr>
            <w:r>
              <w:t>Break minim rests into 2 crotchets</w:t>
            </w:r>
          </w:p>
        </w:tc>
      </w:tr>
      <w:tr w:rsidR="005E010F" w14:paraId="65A690C4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755774D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4CE8D81" w14:textId="3D8797EC" w:rsidR="005E010F" w:rsidRPr="008037CB" w:rsidRDefault="001F33DC" w:rsidP="005E010F">
            <w:pPr>
              <w:pStyle w:val="TableParagraph"/>
              <w:ind w:left="119"/>
            </w:pPr>
            <w:r>
              <w:t>XCh, DZ Solo</w:t>
            </w:r>
          </w:p>
        </w:tc>
        <w:tc>
          <w:tcPr>
            <w:tcW w:w="737" w:type="dxa"/>
          </w:tcPr>
          <w:p w14:paraId="4317611C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72F54171" w14:textId="210D80C8" w:rsidR="005E010F" w:rsidRPr="008037CB" w:rsidRDefault="001C2766" w:rsidP="005E010F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45DC76D3" w14:textId="57D75A49" w:rsidR="005E010F" w:rsidRPr="008037CB" w:rsidRDefault="001C2766" w:rsidP="005E010F">
            <w:pPr>
              <w:pStyle w:val="TableParagraph"/>
              <w:ind w:left="119"/>
            </w:pPr>
            <w:r>
              <w:t>256</w:t>
            </w:r>
          </w:p>
        </w:tc>
        <w:tc>
          <w:tcPr>
            <w:tcW w:w="737" w:type="dxa"/>
          </w:tcPr>
          <w:p w14:paraId="35C75059" w14:textId="77777777" w:rsidR="005E010F" w:rsidRPr="008037CB" w:rsidRDefault="005E010F" w:rsidP="005E010F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3A623C0D" w14:textId="7084698D" w:rsidR="005E010F" w:rsidRPr="008037CB" w:rsidRDefault="001F33DC" w:rsidP="005E010F">
            <w:pPr>
              <w:pStyle w:val="TableParagraph"/>
              <w:ind w:left="119"/>
            </w:pPr>
            <w:r>
              <w:t>Combine crotchet rests</w:t>
            </w:r>
          </w:p>
        </w:tc>
      </w:tr>
      <w:tr w:rsidR="003F592C" w14:paraId="78D1D7C7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8C5D96C" w14:textId="77777777" w:rsidR="003F592C" w:rsidRPr="008037CB" w:rsidRDefault="003F592C" w:rsidP="005E010F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932C6B3" w14:textId="00955673" w:rsidR="003F592C" w:rsidRDefault="003F592C" w:rsidP="005E010F">
            <w:pPr>
              <w:pStyle w:val="TableParagraph"/>
              <w:ind w:left="119"/>
            </w:pPr>
            <w:r>
              <w:t>DZ Solo</w:t>
            </w:r>
          </w:p>
        </w:tc>
        <w:tc>
          <w:tcPr>
            <w:tcW w:w="737" w:type="dxa"/>
          </w:tcPr>
          <w:p w14:paraId="4BFD78EC" w14:textId="77777777" w:rsidR="003F592C" w:rsidRPr="008037CB" w:rsidRDefault="003F592C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614E2E7" w14:textId="2E9DFEA2" w:rsidR="003F592C" w:rsidRDefault="003F592C" w:rsidP="005E010F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7A51AAB4" w14:textId="4B11D51F" w:rsidR="003F592C" w:rsidRDefault="003F592C" w:rsidP="005E010F">
            <w:pPr>
              <w:pStyle w:val="TableParagraph"/>
              <w:ind w:left="119"/>
            </w:pPr>
            <w:r>
              <w:t>265</w:t>
            </w:r>
          </w:p>
        </w:tc>
        <w:tc>
          <w:tcPr>
            <w:tcW w:w="737" w:type="dxa"/>
          </w:tcPr>
          <w:p w14:paraId="2A0EC616" w14:textId="77777777" w:rsidR="003F592C" w:rsidRPr="008037CB" w:rsidRDefault="003F592C" w:rsidP="005E010F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3D1F5DD" w14:textId="486F74FC" w:rsidR="003F592C" w:rsidRDefault="003F592C" w:rsidP="005E010F">
            <w:pPr>
              <w:pStyle w:val="TableParagraph"/>
              <w:ind w:left="119"/>
            </w:pPr>
            <w:r>
              <w:t>Can line last longer?</w:t>
            </w:r>
          </w:p>
        </w:tc>
      </w:tr>
      <w:tr w:rsidR="003F592C" w14:paraId="076FE277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204BDAC" w14:textId="77777777" w:rsidR="003F592C" w:rsidRPr="008037CB" w:rsidRDefault="003F592C" w:rsidP="005E010F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AED36AA" w14:textId="538875DA" w:rsidR="003F592C" w:rsidRDefault="002B3F96" w:rsidP="005E010F">
            <w:pPr>
              <w:pStyle w:val="TableParagraph"/>
              <w:ind w:left="119"/>
            </w:pPr>
            <w:r>
              <w:t>DZ Solo</w:t>
            </w:r>
          </w:p>
        </w:tc>
        <w:tc>
          <w:tcPr>
            <w:tcW w:w="737" w:type="dxa"/>
          </w:tcPr>
          <w:p w14:paraId="79570706" w14:textId="77777777" w:rsidR="003F592C" w:rsidRPr="008037CB" w:rsidRDefault="003F592C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AB56758" w14:textId="1C6C3B16" w:rsidR="003F592C" w:rsidRDefault="002B3F96" w:rsidP="005E010F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3C4A5FAE" w14:textId="45DDA127" w:rsidR="003F592C" w:rsidRDefault="002B3F96" w:rsidP="005E010F">
            <w:pPr>
              <w:pStyle w:val="TableParagraph"/>
              <w:ind w:left="119"/>
            </w:pPr>
            <w:r>
              <w:t>268</w:t>
            </w:r>
          </w:p>
        </w:tc>
        <w:tc>
          <w:tcPr>
            <w:tcW w:w="737" w:type="dxa"/>
          </w:tcPr>
          <w:p w14:paraId="0C455F58" w14:textId="77777777" w:rsidR="003F592C" w:rsidRPr="008037CB" w:rsidRDefault="003F592C" w:rsidP="005E010F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C67713C" w14:textId="67C51DCC" w:rsidR="003F592C" w:rsidRDefault="002B3F96" w:rsidP="005E010F">
            <w:pPr>
              <w:pStyle w:val="TableParagraph"/>
              <w:ind w:left="119"/>
            </w:pPr>
            <w:r>
              <w:t>Should have line?</w:t>
            </w:r>
          </w:p>
        </w:tc>
      </w:tr>
      <w:tr w:rsidR="003F592C" w14:paraId="59A87504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7B7825CA" w14:textId="77777777" w:rsidR="003F592C" w:rsidRPr="008037CB" w:rsidRDefault="003F592C" w:rsidP="005E010F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B4EB2C3" w14:textId="148DE12C" w:rsidR="003F592C" w:rsidRDefault="00190191" w:rsidP="005E010F">
            <w:pPr>
              <w:pStyle w:val="TableParagraph"/>
              <w:ind w:left="119"/>
            </w:pPr>
            <w:r>
              <w:t>Timp</w:t>
            </w:r>
          </w:p>
        </w:tc>
        <w:tc>
          <w:tcPr>
            <w:tcW w:w="737" w:type="dxa"/>
          </w:tcPr>
          <w:p w14:paraId="252CD0C3" w14:textId="77777777" w:rsidR="003F592C" w:rsidRPr="008037CB" w:rsidRDefault="003F592C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3518E39" w14:textId="58CC70D2" w:rsidR="003F592C" w:rsidRDefault="00190191" w:rsidP="005E010F">
            <w:pPr>
              <w:pStyle w:val="TableParagraph"/>
              <w:ind w:left="119"/>
            </w:pPr>
            <w:r>
              <w:t>J</w:t>
            </w:r>
          </w:p>
        </w:tc>
        <w:tc>
          <w:tcPr>
            <w:tcW w:w="852" w:type="dxa"/>
          </w:tcPr>
          <w:p w14:paraId="2ACA0231" w14:textId="441403B5" w:rsidR="003F592C" w:rsidRDefault="00190191" w:rsidP="005E010F">
            <w:pPr>
              <w:pStyle w:val="TableParagraph"/>
              <w:ind w:left="119"/>
            </w:pPr>
            <w:r>
              <w:t>296</w:t>
            </w:r>
          </w:p>
        </w:tc>
        <w:tc>
          <w:tcPr>
            <w:tcW w:w="737" w:type="dxa"/>
          </w:tcPr>
          <w:p w14:paraId="22C2D158" w14:textId="77777777" w:rsidR="003F592C" w:rsidRPr="008037CB" w:rsidRDefault="003F592C" w:rsidP="005E010F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6E5D1A5" w14:textId="0BB75928" w:rsidR="003F592C" w:rsidRDefault="00190191" w:rsidP="005E010F">
            <w:pPr>
              <w:pStyle w:val="TableParagraph"/>
              <w:ind w:left="119"/>
            </w:pPr>
            <w:r>
              <w:t>Hairpin length</w:t>
            </w:r>
          </w:p>
        </w:tc>
      </w:tr>
      <w:tr w:rsidR="008B12AF" w14:paraId="399B822E" w14:textId="77777777" w:rsidTr="00286564">
        <w:trPr>
          <w:gridAfter w:val="6"/>
          <w:wAfter w:w="20376" w:type="dxa"/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0ACA942" w14:textId="77777777" w:rsidR="008B12AF" w:rsidRPr="008037CB" w:rsidRDefault="008B12AF" w:rsidP="005E010F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AE614CE" w14:textId="5791BB76" w:rsidR="008B12AF" w:rsidRDefault="008B12AF" w:rsidP="005E010F">
            <w:pPr>
              <w:pStyle w:val="TableParagraph"/>
              <w:ind w:left="119"/>
            </w:pPr>
            <w:r>
              <w:t>Instrument names</w:t>
            </w:r>
          </w:p>
        </w:tc>
        <w:tc>
          <w:tcPr>
            <w:tcW w:w="737" w:type="dxa"/>
          </w:tcPr>
          <w:p w14:paraId="77B8F5C7" w14:textId="77777777" w:rsidR="008B12AF" w:rsidRPr="008037CB" w:rsidRDefault="008B12AF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DB9D66C" w14:textId="77777777" w:rsidR="008B12AF" w:rsidRDefault="008B12AF" w:rsidP="005E010F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D639BEB" w14:textId="77777777" w:rsidR="008B12AF" w:rsidRDefault="008B12AF" w:rsidP="005E010F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61614010" w14:textId="77777777" w:rsidR="008B12AF" w:rsidRPr="008037CB" w:rsidRDefault="008B12AF" w:rsidP="005E010F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6AE3A0C4" w14:textId="0F0A3CBA" w:rsidR="008B12AF" w:rsidRDefault="008B12AF" w:rsidP="005E010F">
            <w:pPr>
              <w:pStyle w:val="TableParagraph"/>
              <w:ind w:left="119"/>
            </w:pPr>
            <w:r>
              <w:t>Similar to other pieces, standardize Chinese names such as</w:t>
            </w:r>
            <w:r w:rsidR="00902A0E">
              <w:t xml:space="preserve"> for</w:t>
            </w:r>
            <w:r>
              <w:t xml:space="preserve"> glockenspiel</w:t>
            </w:r>
          </w:p>
        </w:tc>
      </w:tr>
    </w:tbl>
    <w:p w14:paraId="4CD594A2" w14:textId="77777777" w:rsidR="00491C02" w:rsidRDefault="00491C02" w:rsidP="00782DE4">
      <w:pPr>
        <w:tabs>
          <w:tab w:val="left" w:pos="1560"/>
          <w:tab w:val="left" w:pos="5931"/>
          <w:tab w:val="left" w:pos="6601"/>
        </w:tabs>
        <w:spacing w:before="129"/>
        <w:rPr>
          <w:rFonts w:ascii="Palatino Linotype"/>
          <w:i/>
          <w:sz w:val="20"/>
        </w:rPr>
      </w:pPr>
    </w:p>
    <w:sectPr w:rsidR="00491C02" w:rsidSect="008037CB">
      <w:headerReference w:type="default" r:id="rId6"/>
      <w:footerReference w:type="default" r:id="rId7"/>
      <w:type w:val="continuous"/>
      <w:pgSz w:w="12240" w:h="15840" w:code="1"/>
      <w:pgMar w:top="658" w:right="249" w:bottom="278" w:left="6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BB4B04" w14:textId="77777777" w:rsidR="00D61B7B" w:rsidRDefault="00D61B7B" w:rsidP="00782DE4">
      <w:r>
        <w:separator/>
      </w:r>
    </w:p>
  </w:endnote>
  <w:endnote w:type="continuationSeparator" w:id="0">
    <w:p w14:paraId="5A1D6609" w14:textId="77777777" w:rsidR="00D61B7B" w:rsidRDefault="00D61B7B" w:rsidP="00782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94B25" w14:textId="632977E1" w:rsidR="00782DE4" w:rsidRDefault="00782DE4" w:rsidP="00782DE4">
    <w:pPr>
      <w:tabs>
        <w:tab w:val="left" w:pos="1560"/>
        <w:tab w:val="left" w:pos="5931"/>
        <w:tab w:val="left" w:pos="6601"/>
      </w:tabs>
      <w:spacing w:before="129"/>
      <w:ind w:left="120"/>
      <w:rPr>
        <w:rFonts w:ascii="Palatino Linotype"/>
        <w:i/>
        <w:sz w:val="20"/>
      </w:rPr>
    </w:pPr>
    <w:r>
      <w:rPr>
        <w:rFonts w:ascii="Palatino Linotype"/>
        <w:i/>
        <w:sz w:val="20"/>
      </w:rPr>
      <w:t xml:space="preserve">Prepared </w:t>
    </w:r>
    <w:r>
      <w:rPr>
        <w:rFonts w:ascii="Palatino Linotype"/>
        <w:i/>
        <w:spacing w:val="-5"/>
        <w:sz w:val="20"/>
      </w:rPr>
      <w:t>by:</w:t>
    </w:r>
    <w:r>
      <w:rPr>
        <w:rFonts w:ascii="Palatino Linotype"/>
        <w:i/>
        <w:sz w:val="20"/>
      </w:rPr>
      <w:t xml:space="preserve"> </w:t>
    </w:r>
    <w:r w:rsidR="00BE072F">
      <w:rPr>
        <w:rFonts w:ascii="Palatino Linotype"/>
        <w:i/>
        <w:sz w:val="20"/>
      </w:rPr>
      <w:t>Sherman Lee</w:t>
    </w:r>
    <w:r>
      <w:rPr>
        <w:rFonts w:ascii="Palatino Linotype"/>
        <w:i/>
        <w:sz w:val="20"/>
      </w:rPr>
      <w:tab/>
    </w:r>
    <w:r>
      <w:rPr>
        <w:rFonts w:ascii="Palatino Linotype"/>
        <w:i/>
        <w:spacing w:val="-2"/>
        <w:sz w:val="20"/>
      </w:rPr>
      <w:t xml:space="preserve">Date: </w:t>
    </w:r>
    <w:r w:rsidR="00FB122D">
      <w:rPr>
        <w:rFonts w:ascii="Palatino Linotype"/>
        <w:i/>
        <w:sz w:val="20"/>
      </w:rPr>
      <w:t>1</w:t>
    </w:r>
    <w:r w:rsidR="001F2206">
      <w:rPr>
        <w:rFonts w:ascii="Palatino Linotype"/>
        <w:i/>
        <w:sz w:val="20"/>
      </w:rPr>
      <w:t xml:space="preserve"> </w:t>
    </w:r>
    <w:r w:rsidR="00FB122D">
      <w:rPr>
        <w:rFonts w:ascii="Palatino Linotype"/>
        <w:i/>
        <w:sz w:val="20"/>
      </w:rPr>
      <w:t>Dec</w:t>
    </w:r>
    <w:r w:rsidR="001F2206">
      <w:rPr>
        <w:rFonts w:ascii="Palatino Linotype"/>
        <w:i/>
        <w:sz w:val="20"/>
      </w:rPr>
      <w:t xml:space="preserve"> 2024</w:t>
    </w:r>
  </w:p>
  <w:p w14:paraId="3204C88C" w14:textId="77777777" w:rsidR="00782DE4" w:rsidRDefault="00782DE4" w:rsidP="00782DE4">
    <w:pPr>
      <w:pStyle w:val="BodyText"/>
      <w:tabs>
        <w:tab w:val="left" w:pos="1559"/>
        <w:tab w:val="left" w:pos="7319"/>
      </w:tabs>
      <w:spacing w:before="200" w:line="244" w:lineRule="auto"/>
      <w:ind w:left="1559" w:right="131" w:hanging="1350"/>
    </w:pPr>
    <w:r>
      <w:rPr>
        <w:b/>
      </w:rPr>
      <w:t>Status codes:</w:t>
    </w:r>
    <w:r>
      <w:rPr>
        <w:b/>
      </w:rPr>
      <w:tab/>
    </w:r>
    <w:r>
      <w:t>* - is critical; would stop rehearsal</w:t>
    </w:r>
    <w:r>
      <w:tab/>
      <w:t>?</w:t>
    </w:r>
    <w:r>
      <w:rPr>
        <w:spacing w:val="-1"/>
      </w:rPr>
      <w:t xml:space="preserve"> </w:t>
    </w:r>
    <w:r>
      <w:t>–</w:t>
    </w:r>
    <w:r>
      <w:rPr>
        <w:spacing w:val="-4"/>
      </w:rPr>
      <w:t xml:space="preserve"> </w:t>
    </w:r>
    <w:r>
      <w:t>questionable</w:t>
    </w:r>
    <w:r>
      <w:rPr>
        <w:spacing w:val="-4"/>
      </w:rPr>
      <w:t xml:space="preserve"> </w:t>
    </w:r>
    <w:r>
      <w:t>correction;</w:t>
    </w:r>
    <w:r>
      <w:rPr>
        <w:spacing w:val="-5"/>
      </w:rPr>
      <w:t xml:space="preserve"> </w:t>
    </w:r>
    <w:r>
      <w:t>conductor’s</w:t>
    </w:r>
    <w:r>
      <w:rPr>
        <w:spacing w:val="-4"/>
      </w:rPr>
      <w:t xml:space="preserve"> </w:t>
    </w:r>
    <w:r>
      <w:t>decision X - is necessary; should be done prior to performing the piece</w:t>
    </w:r>
    <w:r>
      <w:tab/>
    </w:r>
    <w:r>
      <w:rPr>
        <w:spacing w:val="-49"/>
      </w:rPr>
      <w:t xml:space="preserve"> </w:t>
    </w:r>
    <w:r>
      <w:t>s/r = should read</w:t>
    </w:r>
  </w:p>
  <w:p w14:paraId="7C8E714E" w14:textId="77777777" w:rsidR="00782DE4" w:rsidRPr="00491C02" w:rsidRDefault="00782DE4" w:rsidP="00782DE4">
    <w:pPr>
      <w:pStyle w:val="BodyText"/>
      <w:spacing w:line="229" w:lineRule="exact"/>
      <w:ind w:left="1559"/>
    </w:pPr>
    <w:r>
      <w:t>A blank cell indicates that in the best of</w:t>
    </w:r>
    <w:r>
      <w:rPr>
        <w:spacing w:val="-2"/>
      </w:rPr>
      <w:t xml:space="preserve"> </w:t>
    </w:r>
    <w:r>
      <w:t xml:space="preserve">all worlds, this correction would be in </w:t>
    </w:r>
    <w:r>
      <w:rPr>
        <w:spacing w:val="-2"/>
      </w:rPr>
      <w:t>place.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DF7691" w14:textId="77777777" w:rsidR="00D61B7B" w:rsidRDefault="00D61B7B" w:rsidP="00782DE4">
      <w:r>
        <w:separator/>
      </w:r>
    </w:p>
  </w:footnote>
  <w:footnote w:type="continuationSeparator" w:id="0">
    <w:p w14:paraId="530E6309" w14:textId="77777777" w:rsidR="00D61B7B" w:rsidRDefault="00D61B7B" w:rsidP="00782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63FAC" w14:textId="77777777" w:rsidR="00782DE4" w:rsidRDefault="00782DE4" w:rsidP="00782DE4">
    <w:pPr>
      <w:pStyle w:val="Title"/>
      <w:rPr>
        <w:spacing w:val="-4"/>
      </w:rPr>
    </w:pPr>
    <w:r>
      <w:t>SCO</w:t>
    </w:r>
    <w:r>
      <w:rPr>
        <w:spacing w:val="-9"/>
      </w:rPr>
      <w:t xml:space="preserve"> </w:t>
    </w:r>
    <w:r>
      <w:t>ERRATA</w:t>
    </w:r>
    <w:r>
      <w:rPr>
        <w:spacing w:val="-9"/>
      </w:rPr>
      <w:t xml:space="preserve"> </w:t>
    </w:r>
    <w:r>
      <w:rPr>
        <w:spacing w:val="-4"/>
      </w:rPr>
      <w:t>LIST</w:t>
    </w:r>
  </w:p>
  <w:p w14:paraId="0C85A4BF" w14:textId="77777777" w:rsidR="00782DE4" w:rsidRDefault="00782DE4" w:rsidP="00782DE4">
    <w:pPr>
      <w:pStyle w:val="Tit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FD"/>
    <w:rsid w:val="00015229"/>
    <w:rsid w:val="00086DB4"/>
    <w:rsid w:val="000C235D"/>
    <w:rsid w:val="00136E2D"/>
    <w:rsid w:val="00170AF9"/>
    <w:rsid w:val="00190191"/>
    <w:rsid w:val="001C2766"/>
    <w:rsid w:val="001D0EFB"/>
    <w:rsid w:val="001F2206"/>
    <w:rsid w:val="001F33DC"/>
    <w:rsid w:val="00270FFD"/>
    <w:rsid w:val="00286564"/>
    <w:rsid w:val="002B187A"/>
    <w:rsid w:val="002B3F96"/>
    <w:rsid w:val="002B4116"/>
    <w:rsid w:val="002E62F9"/>
    <w:rsid w:val="00303F3D"/>
    <w:rsid w:val="00312BB1"/>
    <w:rsid w:val="003502E0"/>
    <w:rsid w:val="00357139"/>
    <w:rsid w:val="003825F6"/>
    <w:rsid w:val="003F592C"/>
    <w:rsid w:val="004161F8"/>
    <w:rsid w:val="00475881"/>
    <w:rsid w:val="00491C02"/>
    <w:rsid w:val="004C138D"/>
    <w:rsid w:val="004C706D"/>
    <w:rsid w:val="004D0A74"/>
    <w:rsid w:val="00500666"/>
    <w:rsid w:val="0051230C"/>
    <w:rsid w:val="0058362B"/>
    <w:rsid w:val="005D1450"/>
    <w:rsid w:val="005D26B0"/>
    <w:rsid w:val="005E010F"/>
    <w:rsid w:val="005F399A"/>
    <w:rsid w:val="005F6B72"/>
    <w:rsid w:val="00614AB4"/>
    <w:rsid w:val="00666523"/>
    <w:rsid w:val="00683776"/>
    <w:rsid w:val="006C49DC"/>
    <w:rsid w:val="00782DE4"/>
    <w:rsid w:val="007841C4"/>
    <w:rsid w:val="00795487"/>
    <w:rsid w:val="007B524E"/>
    <w:rsid w:val="007E3391"/>
    <w:rsid w:val="007F588D"/>
    <w:rsid w:val="008037CB"/>
    <w:rsid w:val="00810A58"/>
    <w:rsid w:val="008346FE"/>
    <w:rsid w:val="0085640F"/>
    <w:rsid w:val="0087646A"/>
    <w:rsid w:val="0089149F"/>
    <w:rsid w:val="00891BA6"/>
    <w:rsid w:val="008B12AF"/>
    <w:rsid w:val="008D3CE3"/>
    <w:rsid w:val="0090200C"/>
    <w:rsid w:val="00902A0E"/>
    <w:rsid w:val="00937611"/>
    <w:rsid w:val="00970C7F"/>
    <w:rsid w:val="009832EE"/>
    <w:rsid w:val="00990C6E"/>
    <w:rsid w:val="00A1446C"/>
    <w:rsid w:val="00A160DD"/>
    <w:rsid w:val="00A675F7"/>
    <w:rsid w:val="00A97C03"/>
    <w:rsid w:val="00AB2473"/>
    <w:rsid w:val="00AC298D"/>
    <w:rsid w:val="00AC4108"/>
    <w:rsid w:val="00AC6005"/>
    <w:rsid w:val="00AD04BD"/>
    <w:rsid w:val="00AF6C36"/>
    <w:rsid w:val="00B30FE2"/>
    <w:rsid w:val="00B34246"/>
    <w:rsid w:val="00B3551E"/>
    <w:rsid w:val="00B719F7"/>
    <w:rsid w:val="00BA54F0"/>
    <w:rsid w:val="00BB0EA7"/>
    <w:rsid w:val="00BE072F"/>
    <w:rsid w:val="00BE3AE0"/>
    <w:rsid w:val="00BF219D"/>
    <w:rsid w:val="00C15465"/>
    <w:rsid w:val="00C51026"/>
    <w:rsid w:val="00C51C90"/>
    <w:rsid w:val="00C554B4"/>
    <w:rsid w:val="00C86046"/>
    <w:rsid w:val="00CD340F"/>
    <w:rsid w:val="00CD590C"/>
    <w:rsid w:val="00CE5540"/>
    <w:rsid w:val="00CF05C5"/>
    <w:rsid w:val="00D424DF"/>
    <w:rsid w:val="00D61B7B"/>
    <w:rsid w:val="00D97A31"/>
    <w:rsid w:val="00DA2381"/>
    <w:rsid w:val="00DD1B23"/>
    <w:rsid w:val="00DD5509"/>
    <w:rsid w:val="00E07C0D"/>
    <w:rsid w:val="00E64B5F"/>
    <w:rsid w:val="00F058F8"/>
    <w:rsid w:val="00F16477"/>
    <w:rsid w:val="00F35B33"/>
    <w:rsid w:val="00F569D9"/>
    <w:rsid w:val="00F67566"/>
    <w:rsid w:val="00F77C5D"/>
    <w:rsid w:val="00FB122D"/>
    <w:rsid w:val="00FC3CA7"/>
    <w:rsid w:val="00FD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F566"/>
  <w15:docId w15:val="{0D077BFC-C4BB-44B9-81CC-5E21A926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4338" w:right="469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</w:pPr>
  </w:style>
  <w:style w:type="paragraph" w:styleId="Header">
    <w:name w:val="header"/>
    <w:basedOn w:val="Normal"/>
    <w:link w:val="Head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D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D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Artistic%20Administration\Score\Library\Errata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Errata Form</Template>
  <TotalTime>92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Sherman Lee Le Xuan</dc:creator>
  <cp:lastModifiedBy>Sherman Lee Le Xuan</cp:lastModifiedBy>
  <cp:revision>91</cp:revision>
  <dcterms:created xsi:type="dcterms:W3CDTF">2024-11-28T08:52:00Z</dcterms:created>
  <dcterms:modified xsi:type="dcterms:W3CDTF">2024-12-01T15:11:00Z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2023-02-02T00:00:00Z</vt:filetime>
  </property>
  <property fmtid="{D5CDD505-2E9C-101B-9397-08002B2CF9AE}" pid="5" name="Producer">
    <vt:lpwstr>Acrobat Distiller 10.1.12 (Windows)</vt:lpwstr>
  </property>
</Properties>
</file>