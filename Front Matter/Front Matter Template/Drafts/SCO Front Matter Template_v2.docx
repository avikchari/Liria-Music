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C2F8F" w14:textId="77777777" w:rsidR="00345D07" w:rsidRPr="00CF315B" w:rsidRDefault="00345D07" w:rsidP="00891407">
      <w:pPr>
        <w:jc w:val="right"/>
        <w:rPr>
          <w:rFonts w:ascii="Noto Serif" w:eastAsia="Noto Serif SC" w:hAnsi="Noto Serif" w:cs="Noto Serif"/>
          <w:b/>
          <w:sz w:val="56"/>
          <w:szCs w:val="72"/>
        </w:rPr>
      </w:pPr>
    </w:p>
    <w:p w14:paraId="365A915F" w14:textId="1ED47654" w:rsidR="00223A00" w:rsidRPr="00CF315B" w:rsidRDefault="00EC56CA" w:rsidP="00891407">
      <w:pPr>
        <w:jc w:val="right"/>
        <w:rPr>
          <w:rFonts w:ascii="Noto Serif" w:eastAsia="Noto Serif SC" w:hAnsi="Noto Serif" w:cs="Noto Serif"/>
          <w:b/>
          <w:sz w:val="52"/>
          <w:szCs w:val="72"/>
        </w:rPr>
      </w:pPr>
      <w:r w:rsidRPr="00CF315B">
        <w:rPr>
          <w:rFonts w:ascii="Noto Serif" w:eastAsia="Noto Serif SC" w:hAnsi="Noto Serif" w:cs="Noto Serif"/>
          <w:b/>
          <w:sz w:val="52"/>
          <w:szCs w:val="72"/>
        </w:rPr>
        <w:t>曲名</w:t>
      </w:r>
    </w:p>
    <w:p w14:paraId="4B87ABBF" w14:textId="77777777" w:rsidR="00223A00" w:rsidRPr="00CF315B" w:rsidRDefault="00EC56CA" w:rsidP="00891407">
      <w:pPr>
        <w:jc w:val="right"/>
        <w:rPr>
          <w:rFonts w:ascii="Noto Serif" w:eastAsia="Noto Serif SC" w:hAnsi="Noto Serif" w:cs="Noto Serif"/>
          <w:b/>
          <w:sz w:val="56"/>
          <w:szCs w:val="72"/>
        </w:rPr>
      </w:pPr>
      <w:r w:rsidRPr="00CF315B">
        <w:rPr>
          <w:rFonts w:ascii="Noto Serif" w:eastAsia="Noto Serif SC" w:hAnsi="Noto Serif" w:cs="Noto Serif"/>
          <w:b/>
          <w:sz w:val="52"/>
          <w:szCs w:val="72"/>
        </w:rPr>
        <w:t>Title</w:t>
      </w:r>
    </w:p>
    <w:p w14:paraId="2ED4AE1B" w14:textId="77777777" w:rsidR="00EC56CA" w:rsidRPr="00CF315B" w:rsidRDefault="00EC56CA" w:rsidP="00891407">
      <w:pPr>
        <w:jc w:val="right"/>
        <w:rPr>
          <w:rFonts w:ascii="Noto Serif" w:eastAsia="Noto Serif SC" w:hAnsi="Noto Serif" w:cs="Noto Serif"/>
          <w:sz w:val="36"/>
          <w:szCs w:val="72"/>
        </w:rPr>
      </w:pPr>
    </w:p>
    <w:p w14:paraId="302814FB" w14:textId="77777777" w:rsidR="00EC56CA" w:rsidRPr="00CF315B" w:rsidRDefault="00EC56CA" w:rsidP="00891407">
      <w:pPr>
        <w:jc w:val="right"/>
        <w:rPr>
          <w:rFonts w:ascii="Noto Serif" w:eastAsia="Noto Serif SC" w:hAnsi="Noto Serif" w:cs="Noto Serif"/>
          <w:sz w:val="36"/>
          <w:szCs w:val="72"/>
        </w:rPr>
      </w:pPr>
      <w:r w:rsidRPr="00CF315B">
        <w:rPr>
          <w:rFonts w:ascii="Noto Serif" w:eastAsia="Noto Serif SC" w:hAnsi="Noto Serif" w:cs="Noto Serif"/>
          <w:sz w:val="36"/>
          <w:szCs w:val="72"/>
        </w:rPr>
        <w:t>作曲家</w:t>
      </w:r>
    </w:p>
    <w:p w14:paraId="0CB9AC7D" w14:textId="77777777" w:rsidR="00223A00" w:rsidRPr="00CF315B" w:rsidRDefault="00EC56CA" w:rsidP="00891407">
      <w:pPr>
        <w:jc w:val="right"/>
        <w:rPr>
          <w:rFonts w:ascii="Noto Serif" w:eastAsia="Noto Serif SC" w:hAnsi="Noto Serif" w:cs="Noto Serif"/>
          <w:sz w:val="36"/>
          <w:szCs w:val="72"/>
        </w:rPr>
      </w:pPr>
      <w:r w:rsidRPr="00CF315B">
        <w:rPr>
          <w:rFonts w:ascii="Noto Serif" w:eastAsia="Noto Serif SC" w:hAnsi="Noto Serif" w:cs="Noto Serif"/>
          <w:sz w:val="36"/>
          <w:szCs w:val="72"/>
        </w:rPr>
        <w:t>Composer</w:t>
      </w:r>
    </w:p>
    <w:p w14:paraId="14CCD7DE" w14:textId="77777777" w:rsidR="00345D07" w:rsidRPr="00CF315B" w:rsidRDefault="00345D07" w:rsidP="00891407">
      <w:pPr>
        <w:jc w:val="right"/>
        <w:rPr>
          <w:rFonts w:ascii="Noto Serif" w:eastAsia="Noto Serif SC" w:hAnsi="Noto Serif" w:cs="Noto Serif"/>
          <w:sz w:val="36"/>
          <w:szCs w:val="72"/>
        </w:rPr>
      </w:pPr>
    </w:p>
    <w:p w14:paraId="6A66D197" w14:textId="77777777" w:rsidR="00345D07" w:rsidRPr="00CF315B" w:rsidRDefault="00345D07" w:rsidP="00345D07">
      <w:pPr>
        <w:jc w:val="right"/>
        <w:rPr>
          <w:rFonts w:ascii="Noto Serif" w:eastAsia="Noto Serif SC" w:hAnsi="Noto Serif" w:cs="Noto Serif"/>
          <w:sz w:val="36"/>
          <w:szCs w:val="72"/>
        </w:rPr>
      </w:pPr>
      <w:r w:rsidRPr="00CF315B">
        <w:rPr>
          <w:rFonts w:ascii="Noto Serif" w:eastAsia="Noto Serif SC" w:hAnsi="Noto Serif" w:cs="Noto Serif"/>
          <w:sz w:val="36"/>
          <w:szCs w:val="72"/>
        </w:rPr>
        <w:t>编制</w:t>
      </w:r>
    </w:p>
    <w:p w14:paraId="058372B6" w14:textId="77777777" w:rsidR="00345D07" w:rsidRPr="00CF315B" w:rsidRDefault="00345D07" w:rsidP="00345D07">
      <w:pPr>
        <w:jc w:val="right"/>
        <w:rPr>
          <w:rFonts w:ascii="Noto Serif" w:eastAsia="Noto Serif SC" w:hAnsi="Noto Serif" w:cs="Noto Serif"/>
          <w:sz w:val="36"/>
          <w:szCs w:val="72"/>
        </w:rPr>
      </w:pPr>
      <w:r w:rsidRPr="00CF315B">
        <w:rPr>
          <w:rFonts w:ascii="Noto Serif" w:eastAsia="Noto Serif SC" w:hAnsi="Noto Serif" w:cs="Noto Serif"/>
          <w:sz w:val="36"/>
          <w:szCs w:val="72"/>
        </w:rPr>
        <w:t>Orchestration</w:t>
      </w:r>
    </w:p>
    <w:p w14:paraId="45ABC9BA" w14:textId="77777777" w:rsidR="00345D07" w:rsidRPr="00CF315B" w:rsidRDefault="00345D07" w:rsidP="00891407">
      <w:pPr>
        <w:jc w:val="right"/>
        <w:rPr>
          <w:rFonts w:ascii="Noto Serif" w:eastAsia="Noto Serif SC" w:hAnsi="Noto Serif" w:cs="Noto Serif"/>
          <w:sz w:val="36"/>
          <w:szCs w:val="72"/>
        </w:rPr>
      </w:pPr>
    </w:p>
    <w:p w14:paraId="4A1AFFF1" w14:textId="77777777" w:rsidR="00FB7469" w:rsidRPr="00CF315B" w:rsidRDefault="00FB7469" w:rsidP="00891407">
      <w:pPr>
        <w:rPr>
          <w:rFonts w:ascii="Noto Serif" w:eastAsia="Noto Serif SC" w:hAnsi="Noto Serif" w:cs="Noto Serif"/>
          <w:sz w:val="18"/>
        </w:rPr>
      </w:pPr>
    </w:p>
    <w:p w14:paraId="792FC717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480576A5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05C9CA64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4B9D9F51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09B221CA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185A1007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08F2C062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05DC279C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18FE8A4E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  <w:sectPr w:rsidR="00345D07" w:rsidRPr="00CF315B" w:rsidSect="00513FF0">
          <w:headerReference w:type="default" r:id="rId6"/>
          <w:footerReference w:type="default" r:id="rId7"/>
          <w:pgSz w:w="11906" w:h="16838"/>
          <w:pgMar w:top="1440" w:right="1440" w:bottom="1440" w:left="1440" w:header="708" w:footer="1417" w:gutter="0"/>
          <w:cols w:space="708"/>
          <w:docGrid w:linePitch="360"/>
        </w:sectPr>
      </w:pPr>
    </w:p>
    <w:p w14:paraId="2C9723FA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23E0C8D8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0312E0E4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68E07808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20EECDEC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3E6F772C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6BA4605E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610E44A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D0565D8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042CD01A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3307B48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CD10233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C19BA30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6DF9D04F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19998A15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373E0C8A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0FDB9D37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69ACEE4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62DED37F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382927D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B5DE785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649F15BF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11A4282" w14:textId="43D5A13F" w:rsidR="00BA3D77" w:rsidRPr="00CF315B" w:rsidRDefault="00BA3D77" w:rsidP="00BA3D77">
      <w:pPr>
        <w:jc w:val="center"/>
        <w:rPr>
          <w:rFonts w:ascii="Noto Serif" w:eastAsia="Noto Serif SC" w:hAnsi="Noto Serif" w:cs="Noto Serif"/>
          <w:sz w:val="18"/>
        </w:rPr>
      </w:pPr>
      <w:r w:rsidRPr="00CF315B">
        <w:rPr>
          <w:rFonts w:ascii="Noto Serif" w:eastAsia="Noto Serif SC" w:hAnsi="Noto Serif" w:cs="Noto Serif"/>
          <w:sz w:val="18"/>
        </w:rPr>
        <w:t>[Blank Page]</w:t>
      </w:r>
    </w:p>
    <w:p w14:paraId="7FDB3B52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51FAE81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6E267852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1A953208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54C45578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438791B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301A489E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55AFDEA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9AB1E9C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1934B302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1E23F2BE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5B7C7043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1AC8E416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419914B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0A94519C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1265DDF3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5138F75A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9A28567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017F7E31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  <w:sectPr w:rsidR="00BA3D77" w:rsidRPr="00CF315B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1E097CCC" w14:textId="77777777" w:rsidR="00345D07" w:rsidRPr="00CF315B" w:rsidRDefault="00345D07" w:rsidP="00345D07">
      <w:pPr>
        <w:jc w:val="center"/>
        <w:rPr>
          <w:rFonts w:ascii="Noto Serif" w:eastAsia="Noto Serif SC" w:hAnsi="Noto Serif" w:cs="Noto Serif"/>
          <w:b/>
          <w:sz w:val="52"/>
          <w:szCs w:val="52"/>
        </w:rPr>
      </w:pPr>
      <w:r w:rsidRPr="00CF315B">
        <w:rPr>
          <w:rFonts w:ascii="Noto Serif" w:eastAsia="Noto Serif SC" w:hAnsi="Noto Serif" w:cs="Noto Serif"/>
          <w:b/>
          <w:sz w:val="52"/>
          <w:szCs w:val="52"/>
        </w:rPr>
        <w:lastRenderedPageBreak/>
        <w:t>00/000</w:t>
      </w:r>
    </w:p>
    <w:p w14:paraId="1ADE3459" w14:textId="77777777" w:rsidR="00345D07" w:rsidRPr="00CF315B" w:rsidRDefault="00345D07" w:rsidP="00345D07">
      <w:pPr>
        <w:jc w:val="right"/>
        <w:rPr>
          <w:rFonts w:ascii="Noto Serif" w:eastAsia="Noto Serif SC" w:hAnsi="Noto Serif" w:cs="Noto Serif"/>
          <w:b/>
          <w:sz w:val="48"/>
          <w:szCs w:val="52"/>
        </w:rPr>
      </w:pPr>
      <w:r w:rsidRPr="00CF315B">
        <w:rPr>
          <w:rFonts w:ascii="Noto Serif" w:eastAsia="Noto Serif SC" w:hAnsi="Noto Serif" w:cs="Noto Serif"/>
          <w:b/>
          <w:sz w:val="48"/>
          <w:szCs w:val="52"/>
        </w:rPr>
        <w:t>曲名</w:t>
      </w:r>
    </w:p>
    <w:p w14:paraId="598AF9DF" w14:textId="77777777" w:rsidR="00345D07" w:rsidRPr="00CF315B" w:rsidRDefault="00345D07" w:rsidP="00345D07">
      <w:pPr>
        <w:jc w:val="right"/>
        <w:rPr>
          <w:rFonts w:ascii="Noto Serif" w:eastAsia="Noto Serif SC" w:hAnsi="Noto Serif" w:cs="Noto Serif"/>
          <w:b/>
          <w:sz w:val="52"/>
          <w:szCs w:val="52"/>
        </w:rPr>
      </w:pPr>
      <w:r w:rsidRPr="00CF315B">
        <w:rPr>
          <w:rFonts w:ascii="Noto Serif" w:eastAsia="Noto Serif SC" w:hAnsi="Noto Serif" w:cs="Noto Serif"/>
          <w:b/>
          <w:sz w:val="48"/>
          <w:szCs w:val="52"/>
        </w:rPr>
        <w:t>Title</w:t>
      </w:r>
    </w:p>
    <w:p w14:paraId="43A0D20D" w14:textId="77777777" w:rsidR="00345D07" w:rsidRPr="00CF315B" w:rsidRDefault="00345D07" w:rsidP="00345D07">
      <w:pPr>
        <w:jc w:val="right"/>
        <w:rPr>
          <w:rFonts w:ascii="Noto Serif" w:eastAsia="Noto Serif SC" w:hAnsi="Noto Serif" w:cs="Noto Serif"/>
          <w:sz w:val="32"/>
          <w:szCs w:val="52"/>
        </w:rPr>
      </w:pPr>
    </w:p>
    <w:p w14:paraId="0BA72819" w14:textId="77777777" w:rsidR="00345D07" w:rsidRPr="00CF315B" w:rsidRDefault="00345D07" w:rsidP="00345D07">
      <w:pPr>
        <w:jc w:val="right"/>
        <w:rPr>
          <w:rFonts w:ascii="Noto Serif" w:eastAsia="Noto Serif SC" w:hAnsi="Noto Serif" w:cs="Noto Serif"/>
          <w:sz w:val="32"/>
          <w:szCs w:val="52"/>
        </w:rPr>
      </w:pPr>
      <w:r w:rsidRPr="00CF315B">
        <w:rPr>
          <w:rFonts w:ascii="Noto Serif" w:eastAsia="Noto Serif SC" w:hAnsi="Noto Serif" w:cs="Noto Serif"/>
          <w:sz w:val="32"/>
          <w:szCs w:val="52"/>
        </w:rPr>
        <w:t>作曲家</w:t>
      </w:r>
    </w:p>
    <w:p w14:paraId="26BA05B9" w14:textId="77777777" w:rsidR="00345D07" w:rsidRPr="00CF315B" w:rsidRDefault="00345D07" w:rsidP="00345D07">
      <w:pPr>
        <w:jc w:val="right"/>
        <w:rPr>
          <w:rFonts w:ascii="Noto Serif" w:eastAsia="Noto Serif SC" w:hAnsi="Noto Serif" w:cs="Noto Serif"/>
          <w:sz w:val="32"/>
          <w:szCs w:val="52"/>
        </w:rPr>
      </w:pPr>
      <w:r w:rsidRPr="00CF315B">
        <w:rPr>
          <w:rFonts w:ascii="Noto Serif" w:eastAsia="Noto Serif SC" w:hAnsi="Noto Serif" w:cs="Noto Serif"/>
          <w:sz w:val="32"/>
          <w:szCs w:val="52"/>
        </w:rPr>
        <w:t>Composer</w:t>
      </w:r>
    </w:p>
    <w:p w14:paraId="4D6FD1E2" w14:textId="77777777" w:rsidR="00345D07" w:rsidRPr="00CF315B" w:rsidRDefault="00345D07" w:rsidP="00345D07">
      <w:pPr>
        <w:rPr>
          <w:rFonts w:ascii="Noto Serif" w:eastAsia="Noto Serif SC" w:hAnsi="Noto Serif" w:cs="Noto Serif"/>
          <w:sz w:val="32"/>
          <w:szCs w:val="52"/>
        </w:rPr>
      </w:pPr>
    </w:p>
    <w:p w14:paraId="11A05A90" w14:textId="77777777" w:rsidR="00345D07" w:rsidRPr="00CF315B" w:rsidRDefault="00345D07" w:rsidP="00345D07">
      <w:pPr>
        <w:jc w:val="right"/>
        <w:rPr>
          <w:rFonts w:ascii="Noto Serif" w:eastAsia="Noto Serif SC" w:hAnsi="Noto Serif" w:cs="Noto Serif"/>
          <w:sz w:val="32"/>
          <w:szCs w:val="52"/>
        </w:rPr>
      </w:pPr>
      <w:r w:rsidRPr="00CF315B">
        <w:rPr>
          <w:rFonts w:ascii="Noto Serif" w:eastAsia="Noto Serif SC" w:hAnsi="Noto Serif" w:cs="Noto Serif"/>
          <w:sz w:val="32"/>
          <w:szCs w:val="52"/>
        </w:rPr>
        <w:t>编制</w:t>
      </w:r>
    </w:p>
    <w:p w14:paraId="5E4D1F55" w14:textId="267555B8" w:rsidR="00345D07" w:rsidRPr="00CF315B" w:rsidRDefault="00345D07" w:rsidP="00345D07">
      <w:pPr>
        <w:jc w:val="right"/>
        <w:rPr>
          <w:rFonts w:ascii="Noto Serif" w:eastAsia="Noto Serif SC" w:hAnsi="Noto Serif" w:cs="Noto Serif"/>
          <w:sz w:val="32"/>
          <w:szCs w:val="52"/>
        </w:rPr>
      </w:pPr>
      <w:r w:rsidRPr="00CF315B">
        <w:rPr>
          <w:rFonts w:ascii="Noto Serif" w:eastAsia="Noto Serif SC" w:hAnsi="Noto Serif" w:cs="Noto Serif"/>
          <w:sz w:val="32"/>
          <w:szCs w:val="52"/>
        </w:rPr>
        <w:t>Orchestration</w:t>
      </w:r>
    </w:p>
    <w:p w14:paraId="2D1C2D88" w14:textId="77777777" w:rsidR="00345D07" w:rsidRPr="00CF315B" w:rsidRDefault="00345D07" w:rsidP="00345D07">
      <w:pPr>
        <w:rPr>
          <w:rFonts w:ascii="Noto Serif" w:eastAsia="Noto Serif SC" w:hAnsi="Noto Serif" w:cs="Noto Serif"/>
          <w:sz w:val="32"/>
          <w:szCs w:val="52"/>
        </w:rPr>
      </w:pPr>
    </w:p>
    <w:p w14:paraId="3A78BDD3" w14:textId="77777777" w:rsidR="00345D07" w:rsidRPr="00CF315B" w:rsidRDefault="00345D07" w:rsidP="00345D07">
      <w:pPr>
        <w:jc w:val="right"/>
        <w:rPr>
          <w:rFonts w:ascii="Noto Serif" w:eastAsia="Noto Serif SC" w:hAnsi="Noto Serif" w:cs="Noto Serif"/>
          <w:sz w:val="32"/>
          <w:szCs w:val="52"/>
          <w:lang w:val="en-US"/>
        </w:rPr>
      </w:pPr>
      <w:r w:rsidRPr="00CF315B">
        <w:rPr>
          <w:rFonts w:ascii="Noto Serif" w:eastAsia="Noto Serif SC" w:hAnsi="Noto Serif" w:cs="Noto Serif"/>
          <w:sz w:val="32"/>
          <w:szCs w:val="52"/>
        </w:rPr>
        <w:t>作曲年份</w:t>
      </w:r>
    </w:p>
    <w:p w14:paraId="2D22E4C0" w14:textId="28D625E6" w:rsidR="00345D07" w:rsidRPr="00CF315B" w:rsidRDefault="00345D07" w:rsidP="00345D07">
      <w:pPr>
        <w:jc w:val="right"/>
        <w:rPr>
          <w:rFonts w:ascii="Noto Serif" w:eastAsia="Noto Serif SC" w:hAnsi="Noto Serif" w:cs="Noto Serif"/>
          <w:sz w:val="32"/>
          <w:szCs w:val="52"/>
        </w:rPr>
      </w:pPr>
      <w:r w:rsidRPr="00CF315B">
        <w:rPr>
          <w:rFonts w:ascii="Noto Serif" w:eastAsia="Noto Serif SC" w:hAnsi="Noto Serif" w:cs="Noto Serif"/>
          <w:sz w:val="32"/>
          <w:szCs w:val="52"/>
        </w:rPr>
        <w:t>Composition Year</w:t>
      </w:r>
    </w:p>
    <w:p w14:paraId="587BD921" w14:textId="77777777" w:rsidR="00271555" w:rsidRPr="00CF315B" w:rsidRDefault="00271555" w:rsidP="00345D07">
      <w:pPr>
        <w:jc w:val="right"/>
        <w:rPr>
          <w:rFonts w:ascii="Noto Serif" w:eastAsia="Noto Serif SC" w:hAnsi="Noto Serif" w:cs="Noto Serif"/>
          <w:sz w:val="32"/>
          <w:szCs w:val="52"/>
        </w:rPr>
      </w:pPr>
    </w:p>
    <w:p w14:paraId="0736AB16" w14:textId="6C1EB04B" w:rsidR="00271555" w:rsidRPr="00CF315B" w:rsidRDefault="00271555" w:rsidP="00271555">
      <w:pPr>
        <w:jc w:val="right"/>
        <w:rPr>
          <w:rFonts w:ascii="Noto Serif" w:eastAsia="Noto Serif SC" w:hAnsi="Noto Serif" w:cs="Noto Serif"/>
          <w:sz w:val="32"/>
          <w:szCs w:val="52"/>
          <w:lang w:val="en-US"/>
        </w:rPr>
      </w:pPr>
      <w:r w:rsidRPr="00CF315B">
        <w:rPr>
          <w:rFonts w:ascii="Noto Serif" w:eastAsia="Noto Serif SC" w:hAnsi="Noto Serif" w:cs="Noto Serif"/>
          <w:sz w:val="32"/>
          <w:szCs w:val="52"/>
        </w:rPr>
        <w:t>期</w:t>
      </w:r>
      <w:r w:rsidRPr="00CF315B">
        <w:rPr>
          <w:rFonts w:ascii="Noto Serif" w:eastAsia="Microsoft JhengHei" w:hAnsi="Noto Serif" w:cs="Noto Serif"/>
          <w:sz w:val="28"/>
          <w:szCs w:val="52"/>
        </w:rPr>
        <w:t>间</w:t>
      </w:r>
    </w:p>
    <w:p w14:paraId="6579A833" w14:textId="705E1A44" w:rsidR="00271555" w:rsidRPr="00CF315B" w:rsidRDefault="00271555" w:rsidP="00271555">
      <w:pPr>
        <w:jc w:val="right"/>
        <w:rPr>
          <w:rFonts w:ascii="Noto Serif" w:eastAsia="Noto Serif SC" w:hAnsi="Noto Serif" w:cs="Noto Serif"/>
          <w:sz w:val="32"/>
          <w:szCs w:val="52"/>
        </w:rPr>
      </w:pPr>
      <w:r w:rsidRPr="00CF315B">
        <w:rPr>
          <w:rFonts w:ascii="Noto Serif" w:eastAsia="Noto Serif SC" w:hAnsi="Noto Serif" w:cs="Noto Serif"/>
          <w:sz w:val="32"/>
          <w:szCs w:val="52"/>
        </w:rPr>
        <w:t>Duration</w:t>
      </w:r>
    </w:p>
    <w:p w14:paraId="5D671FA6" w14:textId="77777777" w:rsidR="00345D07" w:rsidRPr="00CF315B" w:rsidRDefault="00345D07" w:rsidP="00345D07">
      <w:pPr>
        <w:jc w:val="right"/>
        <w:rPr>
          <w:rFonts w:ascii="Noto Serif" w:eastAsia="Noto Serif SC" w:hAnsi="Noto Serif" w:cs="Noto Serif"/>
          <w:sz w:val="32"/>
          <w:szCs w:val="52"/>
        </w:rPr>
      </w:pPr>
    </w:p>
    <w:p w14:paraId="3F647D3D" w14:textId="14125FE3" w:rsidR="00345D07" w:rsidRPr="00CF315B" w:rsidRDefault="00345D07" w:rsidP="00345D07">
      <w:pPr>
        <w:jc w:val="right"/>
        <w:rPr>
          <w:rFonts w:ascii="Noto Serif" w:eastAsia="Noto Serif SC" w:hAnsi="Noto Serif" w:cs="Noto Serif"/>
          <w:sz w:val="32"/>
          <w:szCs w:val="52"/>
          <w:lang w:val="en-US"/>
        </w:rPr>
      </w:pPr>
      <w:r w:rsidRPr="00CF315B">
        <w:rPr>
          <w:rFonts w:ascii="Noto Serif" w:eastAsia="Noto Serif SC" w:hAnsi="Noto Serif" w:cs="Noto Serif"/>
          <w:sz w:val="32"/>
          <w:szCs w:val="52"/>
        </w:rPr>
        <w:t>奉献精神（如果有的</w:t>
      </w:r>
      <w:r w:rsidRPr="00CF315B">
        <w:rPr>
          <w:rFonts w:ascii="Noto Serif" w:eastAsia="Microsoft JhengHei" w:hAnsi="Noto Serif" w:cs="Noto Serif"/>
          <w:sz w:val="28"/>
          <w:szCs w:val="52"/>
        </w:rPr>
        <w:t>话</w:t>
      </w:r>
      <w:r w:rsidR="00C31A14" w:rsidRPr="00CF315B">
        <w:rPr>
          <w:rFonts w:ascii="Noto Serif" w:eastAsia="Noto Serif SC" w:hAnsi="Noto Serif" w:cs="Noto Serif"/>
          <w:sz w:val="32"/>
          <w:szCs w:val="52"/>
        </w:rPr>
        <w:t>)</w:t>
      </w:r>
    </w:p>
    <w:p w14:paraId="316BDA3E" w14:textId="1A0EA88A" w:rsidR="00345D07" w:rsidRPr="00CF315B" w:rsidRDefault="00345D07" w:rsidP="00345D07">
      <w:pPr>
        <w:jc w:val="right"/>
        <w:rPr>
          <w:rFonts w:ascii="Noto Serif" w:eastAsia="Noto Serif SC" w:hAnsi="Noto Serif" w:cs="Noto Serif"/>
          <w:sz w:val="32"/>
          <w:szCs w:val="52"/>
        </w:rPr>
      </w:pPr>
      <w:r w:rsidRPr="00CF315B">
        <w:rPr>
          <w:rFonts w:ascii="Noto Serif" w:eastAsia="Noto Serif SC" w:hAnsi="Noto Serif" w:cs="Noto Serif"/>
          <w:sz w:val="32"/>
          <w:szCs w:val="52"/>
        </w:rPr>
        <w:t>Dedication (if any)</w:t>
      </w:r>
    </w:p>
    <w:p w14:paraId="497A5E5A" w14:textId="77777777" w:rsidR="00345D07" w:rsidRPr="00CF315B" w:rsidRDefault="00345D07" w:rsidP="00345D07">
      <w:pPr>
        <w:rPr>
          <w:rFonts w:ascii="Noto Serif" w:eastAsia="Noto Serif SC" w:hAnsi="Noto Serif" w:cs="Noto Serif"/>
          <w:sz w:val="18"/>
        </w:rPr>
      </w:pPr>
    </w:p>
    <w:p w14:paraId="458EC871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7B80C23A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6FD30B20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62D1F8A1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1A976FA9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571A5FEE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  <w:sectPr w:rsidR="00345D07" w:rsidRPr="00CF315B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3AEFE857" w14:textId="77777777" w:rsidR="00F905D5" w:rsidRPr="00CF315B" w:rsidRDefault="00F905D5" w:rsidP="00F905D5">
      <w:pPr>
        <w:rPr>
          <w:rFonts w:ascii="Noto Serif" w:eastAsia="Noto Serif SC" w:hAnsi="Noto Serif" w:cs="Noto Serif"/>
          <w:color w:val="000000" w:themeColor="text1"/>
          <w:sz w:val="18"/>
        </w:rPr>
      </w:pPr>
      <w:r w:rsidRPr="00CF315B">
        <w:rPr>
          <w:rFonts w:ascii="Noto Serif" w:eastAsia="Noto Serif SC" w:hAnsi="Noto Serif" w:cs="Noto Serif"/>
          <w:color w:val="000000" w:themeColor="text1"/>
          <w:sz w:val="18"/>
        </w:rPr>
        <w:lastRenderedPageBreak/>
        <w:t>Title of work</w:t>
      </w:r>
    </w:p>
    <w:p w14:paraId="20B11545" w14:textId="77777777" w:rsidR="00F905D5" w:rsidRPr="00CF315B" w:rsidRDefault="00F905D5" w:rsidP="00F905D5">
      <w:pPr>
        <w:rPr>
          <w:rFonts w:ascii="Noto Serif" w:eastAsia="Noto Serif SC" w:hAnsi="Noto Serif" w:cs="Noto Serif"/>
          <w:color w:val="000000" w:themeColor="text1"/>
          <w:sz w:val="18"/>
        </w:rPr>
      </w:pPr>
      <w:r w:rsidRPr="00CF315B">
        <w:rPr>
          <w:rFonts w:ascii="Noto Serif" w:eastAsia="Noto Serif SC" w:hAnsi="Noto Serif" w:cs="Noto Serif"/>
          <w:color w:val="000000" w:themeColor="text1"/>
          <w:sz w:val="18"/>
        </w:rPr>
        <w:t>Copyright Information</w:t>
      </w:r>
    </w:p>
    <w:p w14:paraId="4489AC5E" w14:textId="77777777" w:rsidR="00F905D5" w:rsidRPr="00CF315B" w:rsidRDefault="00F905D5" w:rsidP="00F905D5">
      <w:pPr>
        <w:rPr>
          <w:rFonts w:ascii="Noto Serif" w:eastAsia="Noto Serif SC" w:hAnsi="Noto Serif" w:cs="Noto Serif"/>
          <w:color w:val="000000" w:themeColor="text1"/>
          <w:sz w:val="18"/>
        </w:rPr>
      </w:pPr>
      <w:r w:rsidRPr="00CF315B">
        <w:rPr>
          <w:rFonts w:ascii="Noto Serif" w:eastAsia="Noto Serif SC" w:hAnsi="Noto Serif" w:cs="Noto Serif"/>
          <w:color w:val="000000" w:themeColor="text1"/>
          <w:sz w:val="18"/>
        </w:rPr>
        <w:t>Other Publication Details</w:t>
      </w:r>
    </w:p>
    <w:p w14:paraId="70A663BE" w14:textId="77777777" w:rsidR="00F905D5" w:rsidRPr="00CF315B" w:rsidRDefault="00F905D5" w:rsidP="00F905D5">
      <w:pPr>
        <w:rPr>
          <w:rFonts w:ascii="Noto Serif" w:eastAsia="Noto Serif SC" w:hAnsi="Noto Serif" w:cs="Noto Serif"/>
          <w:color w:val="000000" w:themeColor="text1"/>
          <w:sz w:val="18"/>
        </w:rPr>
      </w:pPr>
      <w:r w:rsidRPr="00CF315B">
        <w:rPr>
          <w:rFonts w:ascii="Noto Serif" w:eastAsia="Noto Serif SC" w:hAnsi="Noto Serif" w:cs="Noto Serif"/>
          <w:color w:val="000000" w:themeColor="text1"/>
          <w:sz w:val="18"/>
        </w:rPr>
        <w:t>Print Details</w:t>
      </w:r>
    </w:p>
    <w:p w14:paraId="3A4D68CF" w14:textId="77777777" w:rsidR="00F905D5" w:rsidRPr="00CF315B" w:rsidRDefault="00F905D5" w:rsidP="00F905D5">
      <w:pPr>
        <w:rPr>
          <w:rFonts w:ascii="Noto Serif" w:eastAsia="Noto Serif SC" w:hAnsi="Noto Serif" w:cs="Noto Serif"/>
          <w:sz w:val="18"/>
        </w:rPr>
      </w:pPr>
    </w:p>
    <w:p w14:paraId="0087893E" w14:textId="77777777" w:rsidR="00F905D5" w:rsidRPr="00CF315B" w:rsidRDefault="00F905D5" w:rsidP="00891407">
      <w:pPr>
        <w:rPr>
          <w:rFonts w:ascii="Noto Serif" w:eastAsia="Microsoft JhengHei" w:hAnsi="Noto Serif" w:cs="Noto Serif"/>
          <w:b/>
          <w:sz w:val="36"/>
          <w:szCs w:val="36"/>
          <w:lang w:val="en-US"/>
        </w:rPr>
      </w:pPr>
    </w:p>
    <w:p w14:paraId="65C0FA85" w14:textId="77777777" w:rsidR="00F905D5" w:rsidRPr="00CF315B" w:rsidRDefault="00F905D5" w:rsidP="00891407">
      <w:pPr>
        <w:rPr>
          <w:rFonts w:ascii="Noto Serif" w:eastAsia="Microsoft JhengHei" w:hAnsi="Noto Serif" w:cs="Noto Serif"/>
          <w:b/>
          <w:sz w:val="36"/>
          <w:szCs w:val="36"/>
          <w:lang w:val="en-US"/>
        </w:rPr>
      </w:pPr>
    </w:p>
    <w:p w14:paraId="37659AD5" w14:textId="77777777" w:rsidR="00F905D5" w:rsidRPr="00CF315B" w:rsidRDefault="00F905D5" w:rsidP="00891407">
      <w:pPr>
        <w:rPr>
          <w:rFonts w:ascii="Noto Serif" w:eastAsia="Microsoft JhengHei" w:hAnsi="Noto Serif" w:cs="Noto Serif"/>
          <w:b/>
          <w:sz w:val="36"/>
          <w:szCs w:val="36"/>
          <w:lang w:val="en-US"/>
        </w:rPr>
      </w:pPr>
    </w:p>
    <w:p w14:paraId="4FF1B20C" w14:textId="77777777" w:rsidR="00F905D5" w:rsidRPr="00CF315B" w:rsidRDefault="00F905D5" w:rsidP="00891407">
      <w:pPr>
        <w:rPr>
          <w:rFonts w:ascii="Noto Serif" w:eastAsia="Microsoft JhengHei" w:hAnsi="Noto Serif" w:cs="Noto Serif"/>
          <w:b/>
          <w:sz w:val="36"/>
          <w:szCs w:val="36"/>
        </w:rPr>
        <w:sectPr w:rsidR="00F905D5" w:rsidRPr="00CF315B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152F6AA1" w14:textId="37579E6D" w:rsidR="00345D07" w:rsidRPr="00CF315B" w:rsidRDefault="00345D07" w:rsidP="00891407">
      <w:pPr>
        <w:rPr>
          <w:rFonts w:ascii="Noto Serif" w:eastAsia="Noto Serif SC" w:hAnsi="Noto Serif" w:cs="Noto Serif"/>
          <w:b/>
          <w:sz w:val="36"/>
          <w:szCs w:val="36"/>
        </w:rPr>
      </w:pPr>
      <w:r w:rsidRPr="00CF315B">
        <w:rPr>
          <w:rFonts w:ascii="Noto Serif" w:eastAsia="Microsoft JhengHei" w:hAnsi="Noto Serif" w:cs="Noto Serif"/>
          <w:b/>
          <w:sz w:val="36"/>
          <w:szCs w:val="36"/>
        </w:rPr>
        <w:lastRenderedPageBreak/>
        <w:t>传</w:t>
      </w:r>
      <w:r w:rsidRPr="00CF315B">
        <w:rPr>
          <w:rFonts w:ascii="Noto Serif" w:eastAsia="Noto Serif SC" w:hAnsi="Noto Serif" w:cs="Noto Serif"/>
          <w:b/>
          <w:sz w:val="36"/>
          <w:szCs w:val="36"/>
        </w:rPr>
        <w:t>Biography</w:t>
      </w:r>
    </w:p>
    <w:p w14:paraId="337F4D5B" w14:textId="7777931F" w:rsidR="00345D07" w:rsidRPr="00CF315B" w:rsidRDefault="00345D07" w:rsidP="00345D07">
      <w:pPr>
        <w:rPr>
          <w:rFonts w:ascii="Noto Serif" w:eastAsia="Noto Serif SC" w:hAnsi="Noto Serif" w:cs="Noto Serif"/>
          <w:sz w:val="24"/>
          <w:szCs w:val="24"/>
        </w:rPr>
      </w:pPr>
      <w:r w:rsidRPr="00CF315B">
        <w:rPr>
          <w:rFonts w:ascii="Noto Serif" w:eastAsia="Noto Serif SC" w:hAnsi="Noto Serif" w:cs="Noto Serif"/>
          <w:b/>
          <w:sz w:val="42"/>
          <w:szCs w:val="40"/>
        </w:rPr>
        <w:t xml:space="preserve">[Photo] </w:t>
      </w:r>
      <w:r w:rsidRPr="00CF315B">
        <w:rPr>
          <w:rFonts w:ascii="Noto Serif" w:eastAsia="Noto Serif SC" w:hAnsi="Noto Serif" w:cs="Noto Serif"/>
          <w:sz w:val="24"/>
          <w:szCs w:val="24"/>
        </w:rPr>
        <w:t xml:space="preserve">Lorem ipsum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dolor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sit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amet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consectetur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adipiscing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sed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do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eiusmod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tempor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incididunt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labore et dolore magna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aliqua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Ut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enim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ad minim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veniam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quis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nostrud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exercitation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ullamco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laboris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nisi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aliquip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ex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commodo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consequat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Duis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aute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irure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dolor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reprehenderit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voluptate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velit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esse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cillum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dolore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eu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fugiat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nulla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pariatur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Excepteur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sint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occaecat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cupidatat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non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proident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sunt in culpa qui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officia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deserunt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mollit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anim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id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est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laborum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>.</w:t>
      </w:r>
    </w:p>
    <w:p w14:paraId="1FA889CA" w14:textId="77777777" w:rsidR="00345D07" w:rsidRPr="00CF315B" w:rsidRDefault="00345D07" w:rsidP="00345D07">
      <w:pPr>
        <w:rPr>
          <w:rFonts w:ascii="Noto Serif" w:eastAsia="Noto Serif SC" w:hAnsi="Noto Serif" w:cs="Noto Serif"/>
          <w:sz w:val="24"/>
          <w:szCs w:val="24"/>
        </w:rPr>
      </w:pPr>
    </w:p>
    <w:p w14:paraId="4A46844C" w14:textId="266AD888" w:rsidR="00345D07" w:rsidRPr="00CF315B" w:rsidRDefault="00345D07" w:rsidP="00345D07">
      <w:pPr>
        <w:rPr>
          <w:rFonts w:ascii="Noto Serif" w:eastAsia="Noto Serif SC" w:hAnsi="Noto Serif" w:cs="Noto Serif"/>
          <w:sz w:val="24"/>
          <w:szCs w:val="24"/>
        </w:rPr>
      </w:pPr>
      <w:r w:rsidRPr="00CF315B">
        <w:rPr>
          <w:rFonts w:ascii="Noto Serif" w:eastAsia="Noto Serif SC" w:hAnsi="Noto Serif" w:cs="Noto Serif"/>
          <w:sz w:val="24"/>
          <w:szCs w:val="24"/>
        </w:rPr>
        <w:t xml:space="preserve">Lorem ipsum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dolor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sit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amet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consectetur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adipiscing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sed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do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eiusmod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tempor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incididunt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labore et dolore magna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aliqua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Ut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enim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ad minim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veniam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quis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nostrud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exercitation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ullamco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laboris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nisi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aliquip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ex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commodo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consequat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Duis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aute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irure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dolor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reprehenderit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voluptate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velit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esse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cillum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dolore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eu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fugiat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nulla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pariatur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Excepteur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sint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occaecat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cupidatat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non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proident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sunt in culpa qui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officia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deserunt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mollit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anim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id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est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laborum.</w:t>
      </w:r>
    </w:p>
    <w:p w14:paraId="0B998A65" w14:textId="35C776DF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746E76D8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63E4676A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2233B797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4858F353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7B732690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6073127A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354D21D0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69D5BCD7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599ADA8F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0BDA3D54" w14:textId="77777777" w:rsidR="00345D07" w:rsidRPr="00CF315B" w:rsidRDefault="00345D07" w:rsidP="00891407">
      <w:pPr>
        <w:rPr>
          <w:rFonts w:ascii="Noto Serif" w:eastAsia="Microsoft JhengHei" w:hAnsi="Noto Serif" w:cs="Noto Serif"/>
          <w:bCs/>
          <w:sz w:val="32"/>
          <w:szCs w:val="40"/>
          <w:lang w:val="en-US"/>
        </w:rPr>
      </w:pPr>
    </w:p>
    <w:p w14:paraId="14C7D6F3" w14:textId="77777777" w:rsidR="00EE178B" w:rsidRPr="00CF315B" w:rsidRDefault="00EE178B" w:rsidP="00891407">
      <w:pPr>
        <w:rPr>
          <w:rFonts w:ascii="Noto Serif" w:eastAsia="Microsoft JhengHei" w:hAnsi="Noto Serif" w:cs="Noto Serif"/>
          <w:bCs/>
          <w:sz w:val="28"/>
          <w:szCs w:val="36"/>
          <w:lang w:val="en-US"/>
        </w:rPr>
        <w:sectPr w:rsidR="00EE178B" w:rsidRPr="00CF315B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518DF1DB" w14:textId="176DA8E9" w:rsidR="00345D07" w:rsidRPr="00CF315B" w:rsidRDefault="009D14A9" w:rsidP="00345D07">
      <w:pPr>
        <w:rPr>
          <w:rFonts w:ascii="Noto Serif" w:eastAsia="Noto Serif SC" w:hAnsi="Noto Serif" w:cs="Noto Serif"/>
          <w:b/>
          <w:sz w:val="36"/>
          <w:szCs w:val="36"/>
        </w:rPr>
      </w:pPr>
      <w:r w:rsidRPr="00CF315B">
        <w:rPr>
          <w:rFonts w:ascii="Noto Serif" w:eastAsia="Microsoft JhengHei" w:hAnsi="Noto Serif" w:cs="Noto Serif"/>
          <w:b/>
          <w:sz w:val="36"/>
          <w:szCs w:val="36"/>
        </w:rPr>
        <w:lastRenderedPageBreak/>
        <w:t>乐曲介绍</w:t>
      </w:r>
      <w:r w:rsidR="00345D07" w:rsidRPr="00CF315B">
        <w:rPr>
          <w:rFonts w:ascii="Noto Serif" w:eastAsia="Noto Serif SC" w:hAnsi="Noto Serif" w:cs="Noto Serif"/>
          <w:b/>
          <w:sz w:val="36"/>
          <w:szCs w:val="36"/>
        </w:rPr>
        <w:t>Synopsis</w:t>
      </w:r>
    </w:p>
    <w:p w14:paraId="4D8446A2" w14:textId="77777777" w:rsidR="00345D07" w:rsidRPr="00CF315B" w:rsidRDefault="00345D07" w:rsidP="00345D07">
      <w:pPr>
        <w:rPr>
          <w:rFonts w:ascii="Noto Serif" w:eastAsia="Noto Serif SC" w:hAnsi="Noto Serif" w:cs="Noto Serif"/>
          <w:sz w:val="24"/>
          <w:szCs w:val="24"/>
        </w:rPr>
      </w:pPr>
      <w:r w:rsidRPr="00CF315B">
        <w:rPr>
          <w:rFonts w:ascii="Noto Serif" w:eastAsia="Noto Serif SC" w:hAnsi="Noto Serif" w:cs="Noto Serif"/>
          <w:sz w:val="24"/>
          <w:szCs w:val="24"/>
        </w:rPr>
        <w:t xml:space="preserve">Lorem ipsum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dolor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sit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amet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consectetur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adipiscing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sed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do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eiusmod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tempor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incididunt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labore et dolore magna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aliqua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Ut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enim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ad minim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veniam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quis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nostrud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exercitation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ullamco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laboris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nisi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aliquip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ex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commodo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consequat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Duis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aute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irure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dolor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reprehenderit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voluptate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velit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esse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cillum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dolore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eu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fugiat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nulla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pariatur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Excepteur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sint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occaecat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cupidatat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non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proident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sunt in culpa qui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officia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deserunt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mollit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anim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id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est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laborum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>.</w:t>
      </w:r>
    </w:p>
    <w:p w14:paraId="66969A27" w14:textId="77777777" w:rsidR="00345D07" w:rsidRPr="00CF315B" w:rsidRDefault="00345D07" w:rsidP="00345D07">
      <w:pPr>
        <w:rPr>
          <w:rFonts w:ascii="Noto Serif" w:eastAsia="Noto Serif SC" w:hAnsi="Noto Serif" w:cs="Noto Serif"/>
          <w:sz w:val="24"/>
          <w:szCs w:val="24"/>
        </w:rPr>
      </w:pPr>
    </w:p>
    <w:p w14:paraId="3AA4BA30" w14:textId="77777777" w:rsidR="00345D07" w:rsidRPr="00CF315B" w:rsidRDefault="00345D07" w:rsidP="00345D07">
      <w:pPr>
        <w:rPr>
          <w:rFonts w:ascii="Noto Serif" w:eastAsia="Noto Serif SC" w:hAnsi="Noto Serif" w:cs="Noto Serif"/>
          <w:sz w:val="24"/>
          <w:szCs w:val="24"/>
        </w:rPr>
      </w:pPr>
      <w:r w:rsidRPr="00CF315B">
        <w:rPr>
          <w:rFonts w:ascii="Noto Serif" w:eastAsia="Noto Serif SC" w:hAnsi="Noto Serif" w:cs="Noto Serif"/>
          <w:sz w:val="24"/>
          <w:szCs w:val="24"/>
        </w:rPr>
        <w:t xml:space="preserve">Lorem ipsum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dolor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sit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amet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consectetur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adipiscing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sed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do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eiusmod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tempor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incididunt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labore et dolore magna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aliqua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Ut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enim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ad minim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veniam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quis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nostrud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exercitation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ullamco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laboris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nisi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aliquip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ex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commodo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consequat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Duis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aute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irure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dolor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reprehenderit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voluptate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velit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esse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cillum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dolore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eu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fugiat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nulla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pariatur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Excepteur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sint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occaecat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cupidatat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non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proident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sunt in culpa qui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officia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deserunt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mollit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anim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id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est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laborum.</w:t>
      </w:r>
    </w:p>
    <w:p w14:paraId="27DAD784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118AAAE3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0FCA8855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67DCCB64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1C73A31B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1B450C3E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42F35A4D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0CDC0328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6F71DE6F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7E6F3E68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0CBA262D" w14:textId="77777777" w:rsidR="00EE178B" w:rsidRPr="00CF315B" w:rsidRDefault="00EE178B" w:rsidP="00EE178B">
      <w:pPr>
        <w:rPr>
          <w:rFonts w:ascii="Noto Serif" w:eastAsia="Microsoft JhengHei" w:hAnsi="Noto Serif" w:cs="Noto Serif"/>
          <w:bCs/>
          <w:sz w:val="32"/>
          <w:szCs w:val="40"/>
          <w:lang w:val="en-US"/>
        </w:rPr>
      </w:pPr>
    </w:p>
    <w:p w14:paraId="5C5752B4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1D0CB2BD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0B31ACFE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0BC645D2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28EDFBB1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  <w:sectPr w:rsidR="00EE178B" w:rsidRPr="00CF315B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6756B173" w14:textId="28907418" w:rsidR="00EE178B" w:rsidRPr="00CF315B" w:rsidRDefault="009D14A9" w:rsidP="00EE178B">
      <w:pPr>
        <w:rPr>
          <w:rFonts w:ascii="Noto Serif" w:eastAsia="Noto Serif SC" w:hAnsi="Noto Serif" w:cs="Noto Serif"/>
          <w:b/>
          <w:sz w:val="36"/>
          <w:szCs w:val="36"/>
        </w:rPr>
      </w:pPr>
      <w:r w:rsidRPr="00CF315B">
        <w:rPr>
          <w:rFonts w:ascii="Noto Serif" w:eastAsia="Microsoft JhengHei" w:hAnsi="Noto Serif" w:cs="Noto Serif"/>
          <w:b/>
          <w:sz w:val="36"/>
          <w:szCs w:val="36"/>
        </w:rPr>
        <w:lastRenderedPageBreak/>
        <w:t>编制</w:t>
      </w:r>
      <w:r w:rsidR="00EE178B" w:rsidRPr="00CF315B">
        <w:rPr>
          <w:rFonts w:ascii="Noto Serif" w:eastAsia="Noto Serif SC" w:hAnsi="Noto Serif" w:cs="Noto Serif"/>
          <w:b/>
          <w:sz w:val="36"/>
          <w:szCs w:val="36"/>
        </w:rPr>
        <w:t>Instrumentation</w:t>
      </w:r>
    </w:p>
    <w:p w14:paraId="67C67262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r w:rsidRPr="00CF315B">
        <w:rPr>
          <w:rFonts w:ascii="Noto Serif" w:eastAsia="Noto Serif SC" w:hAnsi="Noto Serif" w:cs="Noto Serif"/>
          <w:sz w:val="24"/>
          <w:szCs w:val="24"/>
        </w:rPr>
        <w:t xml:space="preserve">Lorem ipsum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dolor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</w:p>
    <w:p w14:paraId="1B1C8649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r w:rsidRPr="00CF315B">
        <w:rPr>
          <w:rFonts w:ascii="Noto Serif" w:eastAsia="Noto Serif SC" w:hAnsi="Noto Serif" w:cs="Noto Serif"/>
          <w:sz w:val="24"/>
          <w:szCs w:val="24"/>
        </w:rPr>
        <w:t xml:space="preserve">sit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amet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consectetur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</w:p>
    <w:p w14:paraId="4AF1CB68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adipiscing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sed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do </w:t>
      </w:r>
    </w:p>
    <w:p w14:paraId="7DB88F46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eiusmod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tempor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incididunt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</w:p>
    <w:p w14:paraId="1715CFD8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</w:p>
    <w:p w14:paraId="5719DD4D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labore et dolore magna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aliqua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</w:t>
      </w:r>
    </w:p>
    <w:p w14:paraId="26035528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r w:rsidRPr="00CF315B">
        <w:rPr>
          <w:rFonts w:ascii="Noto Serif" w:eastAsia="Noto Serif SC" w:hAnsi="Noto Serif" w:cs="Noto Serif"/>
          <w:sz w:val="24"/>
          <w:szCs w:val="24"/>
        </w:rPr>
        <w:t xml:space="preserve">Ut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enim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ad minim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veniam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</w:p>
    <w:p w14:paraId="755CAEF3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quis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nostrud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exercitation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ullamco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</w:p>
    <w:p w14:paraId="34AD9001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laboris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nisi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aliquip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ex </w:t>
      </w:r>
    </w:p>
    <w:p w14:paraId="4C526D57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commodo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consequat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</w:t>
      </w:r>
    </w:p>
    <w:p w14:paraId="634B96DD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</w:p>
    <w:p w14:paraId="4C10638F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r w:rsidRPr="00CF315B">
        <w:rPr>
          <w:rFonts w:ascii="Noto Serif" w:eastAsia="Noto Serif SC" w:hAnsi="Noto Serif" w:cs="Noto Serif"/>
          <w:sz w:val="24"/>
          <w:szCs w:val="24"/>
        </w:rPr>
        <w:t xml:space="preserve">Duis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aute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irure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dolor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in </w:t>
      </w:r>
    </w:p>
    <w:p w14:paraId="3C349C05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reprehenderit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voluptate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</w:p>
    <w:p w14:paraId="7504C72A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velit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esse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cillum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dolore </w:t>
      </w:r>
    </w:p>
    <w:p w14:paraId="2E588557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eu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fugiat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nulla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pariatur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</w:t>
      </w:r>
    </w:p>
    <w:p w14:paraId="42817B40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</w:p>
    <w:p w14:paraId="5DDA287B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Excepteur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sint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occaecat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</w:p>
    <w:p w14:paraId="32A06F1C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cupidatat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non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proident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</w:p>
    <w:p w14:paraId="7AC88992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r w:rsidRPr="00CF315B">
        <w:rPr>
          <w:rFonts w:ascii="Noto Serif" w:eastAsia="Noto Serif SC" w:hAnsi="Noto Serif" w:cs="Noto Serif"/>
          <w:sz w:val="24"/>
          <w:szCs w:val="24"/>
        </w:rPr>
        <w:t xml:space="preserve">sunt in culpa qui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officia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</w:p>
    <w:p w14:paraId="4CD50BE5" w14:textId="77777777" w:rsidR="00271555" w:rsidRPr="00CF315B" w:rsidRDefault="00271555" w:rsidP="00271555">
      <w:pPr>
        <w:rPr>
          <w:rFonts w:ascii="Noto Serif" w:eastAsia="Noto Serif SC" w:hAnsi="Noto Serif" w:cs="Noto Serif"/>
          <w:sz w:val="24"/>
          <w:szCs w:val="24"/>
        </w:rPr>
      </w:pP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deserunt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mollit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anim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id </w:t>
      </w:r>
    </w:p>
    <w:p w14:paraId="50714FF2" w14:textId="3CCB4DF7" w:rsidR="00EE178B" w:rsidRPr="00CF315B" w:rsidRDefault="00271555" w:rsidP="00EE178B">
      <w:pPr>
        <w:rPr>
          <w:rFonts w:ascii="Noto Serif" w:eastAsia="Noto Serif SC" w:hAnsi="Noto Serif" w:cs="Noto Serif"/>
          <w:sz w:val="24"/>
          <w:szCs w:val="24"/>
        </w:rPr>
      </w:pP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est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laborum.</w:t>
      </w:r>
    </w:p>
    <w:p w14:paraId="2614DBC5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25E506E9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61198481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4E98E900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4647851E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3837FC58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4CB3267C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765F79BA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3E712137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3C840413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3CF22107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3CAAC26B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72921639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  <w:sectPr w:rsidR="00F905D5" w:rsidRPr="00CF315B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421C0A37" w14:textId="450040ED" w:rsidR="00271555" w:rsidRPr="00CF315B" w:rsidRDefault="009D14A9" w:rsidP="00271555">
      <w:pPr>
        <w:rPr>
          <w:rFonts w:ascii="Noto Serif" w:eastAsia="Noto Serif SC" w:hAnsi="Noto Serif" w:cs="Noto Serif"/>
          <w:b/>
          <w:sz w:val="36"/>
          <w:szCs w:val="36"/>
        </w:rPr>
      </w:pPr>
      <w:r w:rsidRPr="00CF315B">
        <w:rPr>
          <w:rFonts w:ascii="Noto Serif" w:eastAsia="Microsoft JhengHei" w:hAnsi="Noto Serif" w:cs="Noto Serif"/>
          <w:b/>
          <w:sz w:val="36"/>
          <w:szCs w:val="36"/>
        </w:rPr>
        <w:lastRenderedPageBreak/>
        <w:t>演奏说明</w:t>
      </w:r>
      <w:r w:rsidR="00271555" w:rsidRPr="00CF315B">
        <w:rPr>
          <w:rFonts w:ascii="Noto Serif" w:eastAsia="Noto Serif SC" w:hAnsi="Noto Serif" w:cs="Noto Serif"/>
          <w:b/>
          <w:sz w:val="36"/>
          <w:szCs w:val="36"/>
        </w:rPr>
        <w:t>Performance Notes</w:t>
      </w:r>
    </w:p>
    <w:p w14:paraId="4D8CBFDA" w14:textId="77777777" w:rsidR="00271555" w:rsidRPr="00CF315B" w:rsidRDefault="0027155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78EA5229" w14:textId="77777777" w:rsidR="00F7036C" w:rsidRPr="00CF315B" w:rsidRDefault="00F7036C" w:rsidP="00F7036C">
      <w:pPr>
        <w:rPr>
          <w:rFonts w:ascii="Noto Serif" w:eastAsia="Noto Serif SC" w:hAnsi="Noto Serif" w:cs="Noto Serif"/>
          <w:sz w:val="24"/>
          <w:szCs w:val="24"/>
        </w:rPr>
      </w:pPr>
      <w:r w:rsidRPr="00CF315B">
        <w:rPr>
          <w:rFonts w:ascii="Noto Serif" w:eastAsia="Noto Serif SC" w:hAnsi="Noto Serif" w:cs="Noto Serif"/>
          <w:sz w:val="24"/>
          <w:szCs w:val="24"/>
        </w:rPr>
        <w:t xml:space="preserve">Lorem ipsum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dolor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sit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amet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consectetur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adipiscing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sed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do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eiusmod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tempor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incididunt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labore et dolore magna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aliqua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Ut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enim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ad minim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veniam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quis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nostrud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exercitation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ullamco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laboris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nisi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ut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aliquip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ex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commodo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consequat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Duis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aute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irure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dolor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reprehenderit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voluptate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velit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esse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cillum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dolore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eu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fugiat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nulla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pariatur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.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Excepteur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sint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occaecat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cupidatat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non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proident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, sunt in culpa qui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officia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deserunt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mollit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anim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id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est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 xml:space="preserve"> </w:t>
      </w:r>
      <w:proofErr w:type="spellStart"/>
      <w:r w:rsidRPr="00CF315B">
        <w:rPr>
          <w:rFonts w:ascii="Noto Serif" w:eastAsia="Noto Serif SC" w:hAnsi="Noto Serif" w:cs="Noto Serif"/>
          <w:sz w:val="24"/>
          <w:szCs w:val="24"/>
        </w:rPr>
        <w:t>laborum</w:t>
      </w:r>
      <w:proofErr w:type="spellEnd"/>
      <w:r w:rsidRPr="00CF315B">
        <w:rPr>
          <w:rFonts w:ascii="Noto Serif" w:eastAsia="Noto Serif SC" w:hAnsi="Noto Serif" w:cs="Noto Serif"/>
          <w:sz w:val="24"/>
          <w:szCs w:val="24"/>
        </w:rPr>
        <w:t>.</w:t>
      </w:r>
    </w:p>
    <w:p w14:paraId="6A3CB0F9" w14:textId="77777777" w:rsidR="00EE178B" w:rsidRPr="00CF315B" w:rsidRDefault="00EE178B" w:rsidP="00891407">
      <w:pPr>
        <w:rPr>
          <w:rFonts w:ascii="Noto Serif" w:eastAsia="Microsoft JhengHei" w:hAnsi="Noto Serif" w:cs="Noto Serif"/>
          <w:b/>
          <w:sz w:val="32"/>
          <w:szCs w:val="40"/>
          <w:lang w:val="en-US"/>
        </w:rPr>
      </w:pPr>
    </w:p>
    <w:p w14:paraId="6FC3C2E1" w14:textId="77777777" w:rsidR="00EE178B" w:rsidRPr="00CF315B" w:rsidRDefault="00EE178B" w:rsidP="00891407">
      <w:pPr>
        <w:rPr>
          <w:rFonts w:ascii="Noto Serif" w:eastAsia="Microsoft JhengHei" w:hAnsi="Noto Serif" w:cs="Noto Serif"/>
          <w:b/>
          <w:sz w:val="32"/>
          <w:szCs w:val="40"/>
          <w:lang w:val="en-US"/>
        </w:rPr>
      </w:pPr>
    </w:p>
    <w:sectPr w:rsidR="00EE178B" w:rsidRPr="00CF315B" w:rsidSect="00345D07">
      <w:pgSz w:w="11906" w:h="16838"/>
      <w:pgMar w:top="1440" w:right="1440" w:bottom="1440" w:left="1440" w:header="708" w:footer="141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BC3916" w14:textId="77777777" w:rsidR="00B478D8" w:rsidRDefault="00B478D8" w:rsidP="00223A00">
      <w:r>
        <w:separator/>
      </w:r>
    </w:p>
  </w:endnote>
  <w:endnote w:type="continuationSeparator" w:id="0">
    <w:p w14:paraId="5AE94F8D" w14:textId="77777777" w:rsidR="00B478D8" w:rsidRDefault="00B478D8" w:rsidP="00223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Noto Serif SC">
    <w:panose1 w:val="020B0604020202020204"/>
    <w:charset w:val="80"/>
    <w:family w:val="roman"/>
    <w:pitch w:val="variable"/>
    <w:sig w:usb0="20000083" w:usb1="2ADF3C10" w:usb2="00000016" w:usb3="00000000" w:csb0="00060107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B72E4" w14:textId="77777777" w:rsidR="008F5414" w:rsidRDefault="00FB7469" w:rsidP="008F5414">
    <w:pPr>
      <w:pStyle w:val="Footer"/>
      <w:jc w:val="center"/>
    </w:pPr>
    <w:r>
      <w:rPr>
        <w:rFonts w:ascii="STKaiti" w:eastAsia="STKaiti" w:cs="STKaiti" w:hint="eastAsia"/>
        <w:noProof/>
        <w:sz w:val="144"/>
        <w:szCs w:val="72"/>
      </w:rPr>
      <w:drawing>
        <wp:inline distT="0" distB="0" distL="0" distR="0" wp14:anchorId="78C64FA9" wp14:editId="6AEB1116">
          <wp:extent cx="1651000" cy="2010769"/>
          <wp:effectExtent l="0" t="0" r="6350" b="8890"/>
          <wp:docPr id="1320026824" name="Picture 13200268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5425" cy="2040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9E7043" w14:textId="77777777" w:rsidR="00B478D8" w:rsidRDefault="00B478D8" w:rsidP="00223A00">
      <w:r>
        <w:separator/>
      </w:r>
    </w:p>
  </w:footnote>
  <w:footnote w:type="continuationSeparator" w:id="0">
    <w:p w14:paraId="78CB34F3" w14:textId="77777777" w:rsidR="00B478D8" w:rsidRDefault="00B478D8" w:rsidP="00223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7CDAC" w14:textId="77777777" w:rsidR="00223A00" w:rsidRDefault="00223A00" w:rsidP="00223A00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07"/>
    <w:rsid w:val="00022F0C"/>
    <w:rsid w:val="001448DF"/>
    <w:rsid w:val="001E05D5"/>
    <w:rsid w:val="001F38FD"/>
    <w:rsid w:val="0020780C"/>
    <w:rsid w:val="00223A00"/>
    <w:rsid w:val="00271555"/>
    <w:rsid w:val="002D1D92"/>
    <w:rsid w:val="00300917"/>
    <w:rsid w:val="003363FC"/>
    <w:rsid w:val="00345D07"/>
    <w:rsid w:val="0035760E"/>
    <w:rsid w:val="00362015"/>
    <w:rsid w:val="003855EC"/>
    <w:rsid w:val="00460698"/>
    <w:rsid w:val="00466602"/>
    <w:rsid w:val="004E286A"/>
    <w:rsid w:val="00513FF0"/>
    <w:rsid w:val="005728A1"/>
    <w:rsid w:val="005E7BDC"/>
    <w:rsid w:val="00652A79"/>
    <w:rsid w:val="00683E67"/>
    <w:rsid w:val="00720D5F"/>
    <w:rsid w:val="00730815"/>
    <w:rsid w:val="00817911"/>
    <w:rsid w:val="00891407"/>
    <w:rsid w:val="008F5414"/>
    <w:rsid w:val="00931B75"/>
    <w:rsid w:val="00953936"/>
    <w:rsid w:val="009B6F4F"/>
    <w:rsid w:val="009D14A9"/>
    <w:rsid w:val="00A72393"/>
    <w:rsid w:val="00AA5FA4"/>
    <w:rsid w:val="00AC720F"/>
    <w:rsid w:val="00AE524A"/>
    <w:rsid w:val="00AF3F05"/>
    <w:rsid w:val="00B478D8"/>
    <w:rsid w:val="00B96158"/>
    <w:rsid w:val="00BA3D77"/>
    <w:rsid w:val="00BF4AEF"/>
    <w:rsid w:val="00C11D29"/>
    <w:rsid w:val="00C30D43"/>
    <w:rsid w:val="00C31A14"/>
    <w:rsid w:val="00C76C04"/>
    <w:rsid w:val="00CD54B3"/>
    <w:rsid w:val="00CF315B"/>
    <w:rsid w:val="00DB6C2C"/>
    <w:rsid w:val="00E83161"/>
    <w:rsid w:val="00E85C8E"/>
    <w:rsid w:val="00E97D90"/>
    <w:rsid w:val="00EC56CA"/>
    <w:rsid w:val="00EE178B"/>
    <w:rsid w:val="00F3532C"/>
    <w:rsid w:val="00F7036C"/>
    <w:rsid w:val="00F905D5"/>
    <w:rsid w:val="00FB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78A5"/>
  <w15:chartTrackingRefBased/>
  <w15:docId w15:val="{1FCEA7C3-F1D1-F84C-8806-46D5AA17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3A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A00"/>
  </w:style>
  <w:style w:type="paragraph" w:styleId="Footer">
    <w:name w:val="footer"/>
    <w:basedOn w:val="Normal"/>
    <w:link w:val="FooterChar"/>
    <w:uiPriority w:val="99"/>
    <w:unhideWhenUsed/>
    <w:rsid w:val="00223A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vik/Storage/Liria-Music/Cover%20Page%20-%20Sco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Page - Score.dotx</Template>
  <TotalTime>22</TotalTime>
  <Pages>8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Avik Chari</cp:lastModifiedBy>
  <cp:revision>10</cp:revision>
  <dcterms:created xsi:type="dcterms:W3CDTF">2024-08-23T09:35:00Z</dcterms:created>
  <dcterms:modified xsi:type="dcterms:W3CDTF">2024-09-17T04:06:00Z</dcterms:modified>
</cp:coreProperties>
</file>