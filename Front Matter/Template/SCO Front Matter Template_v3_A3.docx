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C2F8F" w14:textId="77777777" w:rsidR="00345D07" w:rsidRPr="00CF315B" w:rsidRDefault="00345D07" w:rsidP="00891407">
      <w:pPr>
        <w:jc w:val="right"/>
        <w:rPr>
          <w:rFonts w:ascii="Noto Serif" w:eastAsia="Noto Serif SC" w:hAnsi="Noto Serif" w:cs="Noto Serif"/>
          <w:b/>
          <w:sz w:val="56"/>
          <w:szCs w:val="72"/>
        </w:rPr>
      </w:pPr>
    </w:p>
    <w:p w14:paraId="365A915F" w14:textId="1ED47654" w:rsidR="00223A00" w:rsidRPr="00A707FF" w:rsidRDefault="00EC56CA" w:rsidP="00891407">
      <w:pPr>
        <w:jc w:val="right"/>
        <w:rPr>
          <w:rFonts w:ascii="Noto Serif" w:eastAsia="Noto Serif SC" w:hAnsi="Noto Serif" w:cs="Noto Serif"/>
          <w:b/>
          <w:sz w:val="72"/>
          <w:szCs w:val="144"/>
        </w:rPr>
      </w:pPr>
      <w:r w:rsidRPr="00A707FF">
        <w:rPr>
          <w:rFonts w:ascii="Noto Serif" w:eastAsia="Noto Serif SC" w:hAnsi="Noto Serif" w:cs="Noto Serif"/>
          <w:b/>
          <w:sz w:val="72"/>
          <w:szCs w:val="144"/>
        </w:rPr>
        <w:t>曲名</w:t>
      </w:r>
    </w:p>
    <w:p w14:paraId="4B87ABBF" w14:textId="77777777" w:rsidR="00223A00" w:rsidRPr="00A707FF" w:rsidRDefault="00EC56CA" w:rsidP="00891407">
      <w:pPr>
        <w:jc w:val="right"/>
        <w:rPr>
          <w:rFonts w:ascii="Noto Serif" w:eastAsia="Noto Serif SC" w:hAnsi="Noto Serif" w:cs="Noto Serif"/>
          <w:b/>
          <w:sz w:val="96"/>
          <w:szCs w:val="144"/>
        </w:rPr>
      </w:pPr>
      <w:r w:rsidRPr="00A707FF">
        <w:rPr>
          <w:rFonts w:ascii="Noto Serif" w:eastAsia="Noto Serif SC" w:hAnsi="Noto Serif" w:cs="Noto Serif"/>
          <w:b/>
          <w:sz w:val="72"/>
          <w:szCs w:val="144"/>
        </w:rPr>
        <w:t>Title</w:t>
      </w:r>
    </w:p>
    <w:p w14:paraId="2ED4AE1B" w14:textId="77777777" w:rsidR="00EC56CA" w:rsidRPr="00CF315B" w:rsidRDefault="00EC56CA" w:rsidP="00891407">
      <w:pPr>
        <w:jc w:val="right"/>
        <w:rPr>
          <w:rFonts w:ascii="Noto Serif" w:eastAsia="Noto Serif SC" w:hAnsi="Noto Serif" w:cs="Noto Serif"/>
          <w:sz w:val="36"/>
          <w:szCs w:val="72"/>
        </w:rPr>
      </w:pPr>
    </w:p>
    <w:p w14:paraId="302814FB" w14:textId="77777777" w:rsidR="00EC56CA" w:rsidRPr="00A707FF" w:rsidRDefault="00EC56CA" w:rsidP="00891407">
      <w:pPr>
        <w:jc w:val="right"/>
        <w:rPr>
          <w:rFonts w:ascii="Noto Serif" w:eastAsia="Noto Serif SC" w:hAnsi="Noto Serif" w:cs="Noto Serif"/>
          <w:sz w:val="40"/>
          <w:szCs w:val="96"/>
        </w:rPr>
      </w:pPr>
      <w:r w:rsidRPr="00A707FF">
        <w:rPr>
          <w:rFonts w:ascii="Noto Serif" w:eastAsia="Noto Serif SC" w:hAnsi="Noto Serif" w:cs="Noto Serif"/>
          <w:sz w:val="40"/>
          <w:szCs w:val="96"/>
        </w:rPr>
        <w:t>作曲家</w:t>
      </w:r>
    </w:p>
    <w:p w14:paraId="0CB9AC7D" w14:textId="77777777" w:rsidR="00223A00" w:rsidRPr="00A707FF" w:rsidRDefault="00EC56CA" w:rsidP="00891407">
      <w:pPr>
        <w:jc w:val="right"/>
        <w:rPr>
          <w:rFonts w:ascii="Noto Serif" w:eastAsia="Noto Serif SC" w:hAnsi="Noto Serif" w:cs="Noto Serif"/>
          <w:sz w:val="40"/>
          <w:szCs w:val="96"/>
        </w:rPr>
      </w:pPr>
      <w:r w:rsidRPr="00A707FF">
        <w:rPr>
          <w:rFonts w:ascii="Noto Serif" w:eastAsia="Noto Serif SC" w:hAnsi="Noto Serif" w:cs="Noto Serif"/>
          <w:sz w:val="40"/>
          <w:szCs w:val="96"/>
        </w:rPr>
        <w:t>Composer</w:t>
      </w:r>
    </w:p>
    <w:p w14:paraId="14CCD7DE" w14:textId="77777777" w:rsidR="00345D07" w:rsidRPr="00A707FF" w:rsidRDefault="00345D07" w:rsidP="00891407">
      <w:pPr>
        <w:jc w:val="right"/>
        <w:rPr>
          <w:rFonts w:ascii="Noto Serif" w:eastAsia="Noto Serif SC" w:hAnsi="Noto Serif" w:cs="Noto Serif"/>
          <w:sz w:val="32"/>
          <w:szCs w:val="56"/>
        </w:rPr>
      </w:pPr>
    </w:p>
    <w:p w14:paraId="6A66D197" w14:textId="77777777" w:rsidR="00345D07" w:rsidRPr="00A707FF" w:rsidRDefault="00345D07" w:rsidP="00345D07">
      <w:pPr>
        <w:jc w:val="right"/>
        <w:rPr>
          <w:rFonts w:ascii="Noto Serif" w:eastAsia="Noto Serif SC" w:hAnsi="Noto Serif" w:cs="Noto Serif"/>
          <w:sz w:val="40"/>
          <w:szCs w:val="96"/>
        </w:rPr>
      </w:pPr>
      <w:r w:rsidRPr="00A707FF">
        <w:rPr>
          <w:rFonts w:ascii="Noto Serif" w:eastAsia="Noto Serif SC" w:hAnsi="Noto Serif" w:cs="Noto Serif"/>
          <w:sz w:val="40"/>
          <w:szCs w:val="96"/>
        </w:rPr>
        <w:t>编制</w:t>
      </w:r>
    </w:p>
    <w:p w14:paraId="058372B6" w14:textId="77777777" w:rsidR="00345D07" w:rsidRPr="00A707FF" w:rsidRDefault="00345D07" w:rsidP="00345D07">
      <w:pPr>
        <w:jc w:val="right"/>
        <w:rPr>
          <w:rFonts w:ascii="Noto Serif" w:eastAsia="Noto Serif SC" w:hAnsi="Noto Serif" w:cs="Noto Serif"/>
          <w:sz w:val="40"/>
          <w:szCs w:val="96"/>
        </w:rPr>
      </w:pPr>
      <w:r w:rsidRPr="00A707FF">
        <w:rPr>
          <w:rFonts w:ascii="Noto Serif" w:eastAsia="Noto Serif SC" w:hAnsi="Noto Serif" w:cs="Noto Serif"/>
          <w:sz w:val="40"/>
          <w:szCs w:val="96"/>
        </w:rPr>
        <w:t>Orchestration</w:t>
      </w:r>
    </w:p>
    <w:p w14:paraId="45ABC9BA" w14:textId="77777777" w:rsidR="00345D07" w:rsidRPr="00CF315B" w:rsidRDefault="00345D07" w:rsidP="00891407">
      <w:pPr>
        <w:jc w:val="right"/>
        <w:rPr>
          <w:rFonts w:ascii="Noto Serif" w:eastAsia="Noto Serif SC" w:hAnsi="Noto Serif" w:cs="Noto Serif"/>
          <w:sz w:val="36"/>
          <w:szCs w:val="72"/>
        </w:rPr>
      </w:pPr>
    </w:p>
    <w:p w14:paraId="4A1AFFF1" w14:textId="77777777" w:rsidR="00FB7469" w:rsidRPr="00CF315B" w:rsidRDefault="00FB7469" w:rsidP="00891407">
      <w:pPr>
        <w:rPr>
          <w:rFonts w:ascii="Noto Serif" w:eastAsia="Noto Serif SC" w:hAnsi="Noto Serif" w:cs="Noto Serif"/>
          <w:sz w:val="18"/>
        </w:rPr>
      </w:pPr>
    </w:p>
    <w:p w14:paraId="792FC717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480576A5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05C9CA64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4B9D9F51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09B221CA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185A1007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08F2C062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05DC279C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18FE8A4E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  <w:sectPr w:rsidR="00345D07" w:rsidRPr="00CF315B" w:rsidSect="00687164">
          <w:headerReference w:type="default" r:id="rId6"/>
          <w:footerReference w:type="default" r:id="rId7"/>
          <w:pgSz w:w="16840" w:h="23820"/>
          <w:pgMar w:top="2160" w:right="2160" w:bottom="2160" w:left="2160" w:header="708" w:footer="1417" w:gutter="0"/>
          <w:cols w:space="708"/>
          <w:docGrid w:linePitch="360"/>
        </w:sectPr>
      </w:pPr>
    </w:p>
    <w:p w14:paraId="2C9723FA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23E0C8D8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0312E0E4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68E07808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20EECDEC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3E6F772C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6BA4605E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610E44A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4D0565D8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042CD01A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3307B48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CD10233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4C19BA30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6DF9D04F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19998A15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373E0C8A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0FDB9D37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469ACEE4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62DED37F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4382927D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B5DE785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649F15BF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411A4282" w14:textId="43D5A13F" w:rsidR="00BA3D77" w:rsidRPr="00CF315B" w:rsidRDefault="00BA3D77" w:rsidP="00BA3D77">
      <w:pPr>
        <w:jc w:val="center"/>
        <w:rPr>
          <w:rFonts w:ascii="Noto Serif" w:eastAsia="Noto Serif SC" w:hAnsi="Noto Serif" w:cs="Noto Serif"/>
          <w:sz w:val="18"/>
        </w:rPr>
      </w:pPr>
      <w:r w:rsidRPr="00CF315B">
        <w:rPr>
          <w:rFonts w:ascii="Noto Serif" w:eastAsia="Noto Serif SC" w:hAnsi="Noto Serif" w:cs="Noto Serif"/>
          <w:sz w:val="18"/>
        </w:rPr>
        <w:t>[Blank Page]</w:t>
      </w:r>
    </w:p>
    <w:p w14:paraId="7FDB3B52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51FAE81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6E267852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1A953208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54C45578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438791B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301A489E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455AFDEA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9AB1E9C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1934B302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1E23F2BE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5B7C7043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1AC8E416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4419914B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0A94519C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1265DDF3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5138F75A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79A28567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</w:pPr>
    </w:p>
    <w:p w14:paraId="017F7E31" w14:textId="77777777" w:rsidR="00BA3D77" w:rsidRPr="00CF315B" w:rsidRDefault="00BA3D77" w:rsidP="00891407">
      <w:pPr>
        <w:rPr>
          <w:rFonts w:ascii="Noto Serif" w:eastAsia="Noto Serif SC" w:hAnsi="Noto Serif" w:cs="Noto Serif"/>
          <w:sz w:val="18"/>
        </w:rPr>
        <w:sectPr w:rsidR="00BA3D77" w:rsidRPr="00CF315B" w:rsidSect="00687164">
          <w:pgSz w:w="16840" w:h="23820"/>
          <w:pgMar w:top="2160" w:right="2160" w:bottom="2160" w:left="2160" w:header="708" w:footer="1417" w:gutter="0"/>
          <w:cols w:space="708"/>
          <w:titlePg/>
          <w:docGrid w:linePitch="360"/>
        </w:sectPr>
      </w:pPr>
    </w:p>
    <w:p w14:paraId="1E097CCC" w14:textId="77777777" w:rsidR="00345D07" w:rsidRPr="00A707FF" w:rsidRDefault="00345D07" w:rsidP="00345D07">
      <w:pPr>
        <w:jc w:val="center"/>
        <w:rPr>
          <w:rFonts w:ascii="Noto Serif" w:eastAsia="Noto Serif SC" w:hAnsi="Noto Serif" w:cs="Noto Serif"/>
          <w:b/>
          <w:sz w:val="40"/>
          <w:szCs w:val="40"/>
        </w:rPr>
      </w:pPr>
      <w:r w:rsidRPr="00A707FF">
        <w:rPr>
          <w:rFonts w:ascii="Noto Serif" w:eastAsia="Noto Serif SC" w:hAnsi="Noto Serif" w:cs="Noto Serif"/>
          <w:b/>
          <w:sz w:val="40"/>
          <w:szCs w:val="40"/>
        </w:rPr>
        <w:lastRenderedPageBreak/>
        <w:t>00/000</w:t>
      </w:r>
    </w:p>
    <w:p w14:paraId="1ADE3459" w14:textId="77777777" w:rsidR="00345D07" w:rsidRPr="00A707FF" w:rsidRDefault="00345D07" w:rsidP="00345D07">
      <w:pPr>
        <w:jc w:val="right"/>
        <w:rPr>
          <w:rFonts w:ascii="Noto Serif" w:eastAsia="Noto Serif SC" w:hAnsi="Noto Serif" w:cs="Noto Serif"/>
          <w:b/>
          <w:sz w:val="72"/>
          <w:szCs w:val="96"/>
        </w:rPr>
      </w:pPr>
      <w:r w:rsidRPr="00A707FF">
        <w:rPr>
          <w:rFonts w:ascii="Noto Serif" w:eastAsia="Noto Serif SC" w:hAnsi="Noto Serif" w:cs="Noto Serif"/>
          <w:b/>
          <w:sz w:val="72"/>
          <w:szCs w:val="96"/>
        </w:rPr>
        <w:t>曲名</w:t>
      </w:r>
    </w:p>
    <w:p w14:paraId="598AF9DF" w14:textId="77777777" w:rsidR="00345D07" w:rsidRPr="00A707FF" w:rsidRDefault="00345D07" w:rsidP="00345D07">
      <w:pPr>
        <w:jc w:val="right"/>
        <w:rPr>
          <w:rFonts w:ascii="Noto Serif" w:eastAsia="Noto Serif SC" w:hAnsi="Noto Serif" w:cs="Noto Serif"/>
          <w:b/>
          <w:sz w:val="96"/>
          <w:szCs w:val="96"/>
        </w:rPr>
      </w:pPr>
      <w:r w:rsidRPr="00A707FF">
        <w:rPr>
          <w:rFonts w:ascii="Noto Serif" w:eastAsia="Noto Serif SC" w:hAnsi="Noto Serif" w:cs="Noto Serif"/>
          <w:b/>
          <w:sz w:val="72"/>
          <w:szCs w:val="96"/>
        </w:rPr>
        <w:t>Title</w:t>
      </w:r>
    </w:p>
    <w:p w14:paraId="43A0D20D" w14:textId="77777777" w:rsidR="00345D07" w:rsidRPr="00CF315B" w:rsidRDefault="00345D07" w:rsidP="00345D07">
      <w:pPr>
        <w:jc w:val="right"/>
        <w:rPr>
          <w:rFonts w:ascii="Noto Serif" w:eastAsia="Noto Serif SC" w:hAnsi="Noto Serif" w:cs="Noto Serif"/>
          <w:sz w:val="32"/>
          <w:szCs w:val="52"/>
        </w:rPr>
      </w:pPr>
    </w:p>
    <w:p w14:paraId="0BA72819" w14:textId="77777777" w:rsidR="00345D07" w:rsidRPr="00A707FF" w:rsidRDefault="00345D07" w:rsidP="00345D07">
      <w:pPr>
        <w:jc w:val="right"/>
        <w:rPr>
          <w:rFonts w:ascii="Noto Serif" w:eastAsia="Noto Serif SC" w:hAnsi="Noto Serif" w:cs="Noto Serif"/>
          <w:sz w:val="40"/>
          <w:szCs w:val="40"/>
        </w:rPr>
      </w:pPr>
      <w:r w:rsidRPr="00A707FF">
        <w:rPr>
          <w:rFonts w:ascii="Noto Serif" w:eastAsia="Noto Serif SC" w:hAnsi="Noto Serif" w:cs="Noto Serif"/>
          <w:sz w:val="40"/>
          <w:szCs w:val="40"/>
        </w:rPr>
        <w:t>作曲家</w:t>
      </w:r>
    </w:p>
    <w:p w14:paraId="26BA05B9" w14:textId="77777777" w:rsidR="00345D07" w:rsidRPr="00A707FF" w:rsidRDefault="00345D07" w:rsidP="00345D07">
      <w:pPr>
        <w:jc w:val="right"/>
        <w:rPr>
          <w:rFonts w:ascii="Noto Serif" w:eastAsia="Noto Serif SC" w:hAnsi="Noto Serif" w:cs="Noto Serif"/>
          <w:sz w:val="40"/>
          <w:szCs w:val="40"/>
        </w:rPr>
      </w:pPr>
      <w:r w:rsidRPr="00A707FF">
        <w:rPr>
          <w:rFonts w:ascii="Noto Serif" w:eastAsia="Noto Serif SC" w:hAnsi="Noto Serif" w:cs="Noto Serif"/>
          <w:sz w:val="40"/>
          <w:szCs w:val="40"/>
        </w:rPr>
        <w:t>Composer</w:t>
      </w:r>
    </w:p>
    <w:p w14:paraId="4D6FD1E2" w14:textId="77777777" w:rsidR="00345D07" w:rsidRPr="00A707FF" w:rsidRDefault="00345D07" w:rsidP="00345D07">
      <w:pPr>
        <w:rPr>
          <w:rFonts w:ascii="Noto Serif" w:eastAsia="Noto Serif SC" w:hAnsi="Noto Serif" w:cs="Noto Serif"/>
          <w:sz w:val="40"/>
          <w:szCs w:val="40"/>
        </w:rPr>
      </w:pPr>
    </w:p>
    <w:p w14:paraId="11A05A90" w14:textId="77777777" w:rsidR="00345D07" w:rsidRPr="00A707FF" w:rsidRDefault="00345D07" w:rsidP="00345D07">
      <w:pPr>
        <w:jc w:val="right"/>
        <w:rPr>
          <w:rFonts w:ascii="Noto Serif" w:eastAsia="Noto Serif SC" w:hAnsi="Noto Serif" w:cs="Noto Serif"/>
          <w:sz w:val="40"/>
          <w:szCs w:val="40"/>
        </w:rPr>
      </w:pPr>
      <w:r w:rsidRPr="00A707FF">
        <w:rPr>
          <w:rFonts w:ascii="Noto Serif" w:eastAsia="Noto Serif SC" w:hAnsi="Noto Serif" w:cs="Noto Serif"/>
          <w:sz w:val="40"/>
          <w:szCs w:val="40"/>
        </w:rPr>
        <w:t>编制</w:t>
      </w:r>
    </w:p>
    <w:p w14:paraId="5E4D1F55" w14:textId="267555B8" w:rsidR="00345D07" w:rsidRPr="00A707FF" w:rsidRDefault="00345D07" w:rsidP="00345D07">
      <w:pPr>
        <w:jc w:val="right"/>
        <w:rPr>
          <w:rFonts w:ascii="Noto Serif" w:eastAsia="Noto Serif SC" w:hAnsi="Noto Serif" w:cs="Noto Serif"/>
          <w:sz w:val="40"/>
          <w:szCs w:val="40"/>
        </w:rPr>
      </w:pPr>
      <w:r w:rsidRPr="00A707FF">
        <w:rPr>
          <w:rFonts w:ascii="Noto Serif" w:eastAsia="Noto Serif SC" w:hAnsi="Noto Serif" w:cs="Noto Serif"/>
          <w:sz w:val="40"/>
          <w:szCs w:val="40"/>
        </w:rPr>
        <w:t>Orchestration</w:t>
      </w:r>
    </w:p>
    <w:p w14:paraId="2D1C2D88" w14:textId="77777777" w:rsidR="00345D07" w:rsidRPr="00A707FF" w:rsidRDefault="00345D07" w:rsidP="00345D07">
      <w:pPr>
        <w:rPr>
          <w:rFonts w:ascii="Noto Serif" w:eastAsia="Noto Serif SC" w:hAnsi="Noto Serif" w:cs="Noto Serif"/>
          <w:sz w:val="40"/>
          <w:szCs w:val="40"/>
        </w:rPr>
      </w:pPr>
    </w:p>
    <w:p w14:paraId="3A78BDD3" w14:textId="77777777" w:rsidR="00345D07" w:rsidRPr="00A707FF" w:rsidRDefault="00345D07" w:rsidP="00345D07">
      <w:pPr>
        <w:jc w:val="right"/>
        <w:rPr>
          <w:rFonts w:ascii="Noto Serif" w:eastAsia="Noto Serif SC" w:hAnsi="Noto Serif" w:cs="Noto Serif"/>
          <w:sz w:val="40"/>
          <w:szCs w:val="40"/>
          <w:lang w:val="en-US"/>
        </w:rPr>
      </w:pPr>
      <w:r w:rsidRPr="00A707FF">
        <w:rPr>
          <w:rFonts w:ascii="Noto Serif" w:eastAsia="Noto Serif SC" w:hAnsi="Noto Serif" w:cs="Noto Serif"/>
          <w:sz w:val="40"/>
          <w:szCs w:val="40"/>
        </w:rPr>
        <w:t>作曲年份</w:t>
      </w:r>
    </w:p>
    <w:p w14:paraId="2D22E4C0" w14:textId="28D625E6" w:rsidR="00345D07" w:rsidRPr="00A707FF" w:rsidRDefault="00345D07" w:rsidP="00345D07">
      <w:pPr>
        <w:jc w:val="right"/>
        <w:rPr>
          <w:rFonts w:ascii="Noto Serif" w:eastAsia="Noto Serif SC" w:hAnsi="Noto Serif" w:cs="Noto Serif"/>
          <w:sz w:val="40"/>
          <w:szCs w:val="40"/>
        </w:rPr>
      </w:pPr>
      <w:r w:rsidRPr="00A707FF">
        <w:rPr>
          <w:rFonts w:ascii="Noto Serif" w:eastAsia="Noto Serif SC" w:hAnsi="Noto Serif" w:cs="Noto Serif"/>
          <w:sz w:val="40"/>
          <w:szCs w:val="40"/>
        </w:rPr>
        <w:t>Composition Year</w:t>
      </w:r>
    </w:p>
    <w:p w14:paraId="587BD921" w14:textId="77777777" w:rsidR="00271555" w:rsidRPr="00A707FF" w:rsidRDefault="00271555" w:rsidP="00345D07">
      <w:pPr>
        <w:jc w:val="right"/>
        <w:rPr>
          <w:rFonts w:ascii="Noto Serif" w:eastAsia="Noto Serif SC" w:hAnsi="Noto Serif" w:cs="Noto Serif"/>
          <w:sz w:val="40"/>
          <w:szCs w:val="40"/>
        </w:rPr>
      </w:pPr>
    </w:p>
    <w:p w14:paraId="0736AB16" w14:textId="6C1EB04B" w:rsidR="00271555" w:rsidRPr="00A707FF" w:rsidRDefault="00271555" w:rsidP="00271555">
      <w:pPr>
        <w:jc w:val="right"/>
        <w:rPr>
          <w:rFonts w:ascii="Noto Serif" w:eastAsia="Noto Serif SC" w:hAnsi="Noto Serif" w:cs="Noto Serif"/>
          <w:sz w:val="40"/>
          <w:szCs w:val="40"/>
          <w:lang w:val="en-US"/>
        </w:rPr>
      </w:pPr>
      <w:r w:rsidRPr="00A707FF">
        <w:rPr>
          <w:rFonts w:ascii="Noto Serif" w:eastAsia="Noto Serif SC" w:hAnsi="Noto Serif" w:cs="Noto Serif"/>
          <w:sz w:val="40"/>
          <w:szCs w:val="40"/>
        </w:rPr>
        <w:t>期</w:t>
      </w:r>
      <w:r w:rsidRPr="00A707FF">
        <w:rPr>
          <w:rFonts w:ascii="Noto Serif" w:eastAsia="Microsoft JhengHei" w:hAnsi="Noto Serif" w:cs="Noto Serif"/>
          <w:sz w:val="40"/>
          <w:szCs w:val="40"/>
        </w:rPr>
        <w:t>间</w:t>
      </w:r>
    </w:p>
    <w:p w14:paraId="6579A833" w14:textId="705E1A44" w:rsidR="00271555" w:rsidRPr="00A707FF" w:rsidRDefault="00271555" w:rsidP="00271555">
      <w:pPr>
        <w:jc w:val="right"/>
        <w:rPr>
          <w:rFonts w:ascii="Noto Serif" w:eastAsia="Noto Serif SC" w:hAnsi="Noto Serif" w:cs="Noto Serif"/>
          <w:sz w:val="40"/>
          <w:szCs w:val="40"/>
        </w:rPr>
      </w:pPr>
      <w:r w:rsidRPr="00A707FF">
        <w:rPr>
          <w:rFonts w:ascii="Noto Serif" w:eastAsia="Noto Serif SC" w:hAnsi="Noto Serif" w:cs="Noto Serif"/>
          <w:sz w:val="40"/>
          <w:szCs w:val="40"/>
        </w:rPr>
        <w:t>Duration</w:t>
      </w:r>
    </w:p>
    <w:p w14:paraId="5D671FA6" w14:textId="77777777" w:rsidR="00345D07" w:rsidRPr="00A707FF" w:rsidRDefault="00345D07" w:rsidP="00345D07">
      <w:pPr>
        <w:jc w:val="right"/>
        <w:rPr>
          <w:rFonts w:ascii="Noto Serif" w:eastAsia="Noto Serif SC" w:hAnsi="Noto Serif" w:cs="Noto Serif"/>
          <w:sz w:val="40"/>
          <w:szCs w:val="40"/>
        </w:rPr>
      </w:pPr>
    </w:p>
    <w:p w14:paraId="3F647D3D" w14:textId="14125FE3" w:rsidR="00345D07" w:rsidRPr="00A707FF" w:rsidRDefault="00345D07" w:rsidP="00345D07">
      <w:pPr>
        <w:jc w:val="right"/>
        <w:rPr>
          <w:rFonts w:ascii="Noto Serif" w:eastAsia="Noto Serif SC" w:hAnsi="Noto Serif" w:cs="Noto Serif"/>
          <w:sz w:val="40"/>
          <w:szCs w:val="40"/>
          <w:lang w:val="en-US"/>
        </w:rPr>
      </w:pPr>
      <w:r w:rsidRPr="00A707FF">
        <w:rPr>
          <w:rFonts w:ascii="Noto Serif" w:eastAsia="Noto Serif SC" w:hAnsi="Noto Serif" w:cs="Noto Serif"/>
          <w:sz w:val="40"/>
          <w:szCs w:val="40"/>
        </w:rPr>
        <w:t>奉献精神（如果有的</w:t>
      </w:r>
      <w:r w:rsidRPr="00A707FF">
        <w:rPr>
          <w:rFonts w:ascii="Noto Serif" w:eastAsia="Microsoft JhengHei" w:hAnsi="Noto Serif" w:cs="Noto Serif"/>
          <w:sz w:val="40"/>
          <w:szCs w:val="40"/>
        </w:rPr>
        <w:t>话</w:t>
      </w:r>
      <w:r w:rsidR="00C31A14" w:rsidRPr="00A707FF">
        <w:rPr>
          <w:rFonts w:ascii="Noto Serif" w:eastAsia="Noto Serif SC" w:hAnsi="Noto Serif" w:cs="Noto Serif"/>
          <w:sz w:val="40"/>
          <w:szCs w:val="40"/>
        </w:rPr>
        <w:t>)</w:t>
      </w:r>
    </w:p>
    <w:p w14:paraId="316BDA3E" w14:textId="1A0EA88A" w:rsidR="00345D07" w:rsidRPr="00A707FF" w:rsidRDefault="00345D07" w:rsidP="00345D07">
      <w:pPr>
        <w:jc w:val="right"/>
        <w:rPr>
          <w:rFonts w:ascii="Noto Serif" w:eastAsia="Noto Serif SC" w:hAnsi="Noto Serif" w:cs="Noto Serif"/>
          <w:sz w:val="40"/>
          <w:szCs w:val="40"/>
        </w:rPr>
      </w:pPr>
      <w:r w:rsidRPr="00A707FF">
        <w:rPr>
          <w:rFonts w:ascii="Noto Serif" w:eastAsia="Noto Serif SC" w:hAnsi="Noto Serif" w:cs="Noto Serif"/>
          <w:sz w:val="40"/>
          <w:szCs w:val="40"/>
        </w:rPr>
        <w:t>Dedication (if any)</w:t>
      </w:r>
    </w:p>
    <w:p w14:paraId="497A5E5A" w14:textId="77777777" w:rsidR="00345D07" w:rsidRPr="00CF315B" w:rsidRDefault="00345D07" w:rsidP="00345D07">
      <w:pPr>
        <w:rPr>
          <w:rFonts w:ascii="Noto Serif" w:eastAsia="Noto Serif SC" w:hAnsi="Noto Serif" w:cs="Noto Serif"/>
          <w:sz w:val="18"/>
        </w:rPr>
      </w:pPr>
    </w:p>
    <w:p w14:paraId="458EC871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7B80C23A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6FD30B20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62D1F8A1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1A976FA9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</w:pPr>
    </w:p>
    <w:p w14:paraId="571A5FEE" w14:textId="77777777" w:rsidR="00345D07" w:rsidRPr="00CF315B" w:rsidRDefault="00345D07" w:rsidP="00891407">
      <w:pPr>
        <w:rPr>
          <w:rFonts w:ascii="Noto Serif" w:eastAsia="Noto Serif SC" w:hAnsi="Noto Serif" w:cs="Noto Serif"/>
          <w:sz w:val="18"/>
        </w:rPr>
        <w:sectPr w:rsidR="00345D07" w:rsidRPr="00CF315B" w:rsidSect="00687164">
          <w:pgSz w:w="16840" w:h="23820"/>
          <w:pgMar w:top="2160" w:right="2160" w:bottom="2160" w:left="2160" w:header="708" w:footer="1417" w:gutter="0"/>
          <w:cols w:space="708"/>
          <w:titlePg/>
          <w:docGrid w:linePitch="360"/>
        </w:sectPr>
      </w:pPr>
    </w:p>
    <w:p w14:paraId="3AEFE857" w14:textId="77777777" w:rsidR="00F905D5" w:rsidRPr="00CF315B" w:rsidRDefault="00F905D5" w:rsidP="00F905D5">
      <w:pPr>
        <w:rPr>
          <w:rFonts w:ascii="Noto Serif" w:eastAsia="Noto Serif SC" w:hAnsi="Noto Serif" w:cs="Noto Serif"/>
          <w:color w:val="000000" w:themeColor="text1"/>
          <w:sz w:val="18"/>
        </w:rPr>
      </w:pPr>
      <w:r w:rsidRPr="00CF315B">
        <w:rPr>
          <w:rFonts w:ascii="Noto Serif" w:eastAsia="Noto Serif SC" w:hAnsi="Noto Serif" w:cs="Noto Serif"/>
          <w:color w:val="000000" w:themeColor="text1"/>
          <w:sz w:val="18"/>
        </w:rPr>
        <w:lastRenderedPageBreak/>
        <w:t>Title of work</w:t>
      </w:r>
    </w:p>
    <w:p w14:paraId="20B11545" w14:textId="77777777" w:rsidR="00F905D5" w:rsidRPr="00CF315B" w:rsidRDefault="00F905D5" w:rsidP="00F905D5">
      <w:pPr>
        <w:rPr>
          <w:rFonts w:ascii="Noto Serif" w:eastAsia="Noto Serif SC" w:hAnsi="Noto Serif" w:cs="Noto Serif"/>
          <w:color w:val="000000" w:themeColor="text1"/>
          <w:sz w:val="18"/>
        </w:rPr>
      </w:pPr>
      <w:r w:rsidRPr="00CF315B">
        <w:rPr>
          <w:rFonts w:ascii="Noto Serif" w:eastAsia="Noto Serif SC" w:hAnsi="Noto Serif" w:cs="Noto Serif"/>
          <w:color w:val="000000" w:themeColor="text1"/>
          <w:sz w:val="18"/>
        </w:rPr>
        <w:t>Copyright Information</w:t>
      </w:r>
    </w:p>
    <w:p w14:paraId="4489AC5E" w14:textId="77777777" w:rsidR="00F905D5" w:rsidRPr="00CF315B" w:rsidRDefault="00F905D5" w:rsidP="00F905D5">
      <w:pPr>
        <w:rPr>
          <w:rFonts w:ascii="Noto Serif" w:eastAsia="Noto Serif SC" w:hAnsi="Noto Serif" w:cs="Noto Serif"/>
          <w:color w:val="000000" w:themeColor="text1"/>
          <w:sz w:val="18"/>
        </w:rPr>
      </w:pPr>
      <w:r w:rsidRPr="00CF315B">
        <w:rPr>
          <w:rFonts w:ascii="Noto Serif" w:eastAsia="Noto Serif SC" w:hAnsi="Noto Serif" w:cs="Noto Serif"/>
          <w:color w:val="000000" w:themeColor="text1"/>
          <w:sz w:val="18"/>
        </w:rPr>
        <w:t>Other Publication Details</w:t>
      </w:r>
    </w:p>
    <w:p w14:paraId="70A663BE" w14:textId="77777777" w:rsidR="00F905D5" w:rsidRPr="00CF315B" w:rsidRDefault="00F905D5" w:rsidP="00F905D5">
      <w:pPr>
        <w:rPr>
          <w:rFonts w:ascii="Noto Serif" w:eastAsia="Noto Serif SC" w:hAnsi="Noto Serif" w:cs="Noto Serif"/>
          <w:color w:val="000000" w:themeColor="text1"/>
          <w:sz w:val="18"/>
        </w:rPr>
      </w:pPr>
      <w:r w:rsidRPr="00CF315B">
        <w:rPr>
          <w:rFonts w:ascii="Noto Serif" w:eastAsia="Noto Serif SC" w:hAnsi="Noto Serif" w:cs="Noto Serif"/>
          <w:color w:val="000000" w:themeColor="text1"/>
          <w:sz w:val="18"/>
        </w:rPr>
        <w:t>Print Details</w:t>
      </w:r>
    </w:p>
    <w:p w14:paraId="3A4D68CF" w14:textId="77777777" w:rsidR="00F905D5" w:rsidRPr="00CF315B" w:rsidRDefault="00F905D5" w:rsidP="00F905D5">
      <w:pPr>
        <w:rPr>
          <w:rFonts w:ascii="Noto Serif" w:eastAsia="Noto Serif SC" w:hAnsi="Noto Serif" w:cs="Noto Serif"/>
          <w:sz w:val="18"/>
        </w:rPr>
      </w:pPr>
    </w:p>
    <w:p w14:paraId="0087893E" w14:textId="77777777" w:rsidR="00F905D5" w:rsidRPr="00CF315B" w:rsidRDefault="00F905D5" w:rsidP="00891407">
      <w:pPr>
        <w:rPr>
          <w:rFonts w:ascii="Noto Serif" w:eastAsia="Microsoft JhengHei" w:hAnsi="Noto Serif" w:cs="Noto Serif"/>
          <w:b/>
          <w:sz w:val="36"/>
          <w:szCs w:val="36"/>
          <w:lang w:val="en-US"/>
        </w:rPr>
      </w:pPr>
    </w:p>
    <w:p w14:paraId="65C0FA85" w14:textId="77777777" w:rsidR="00F905D5" w:rsidRPr="00CF315B" w:rsidRDefault="00F905D5" w:rsidP="00891407">
      <w:pPr>
        <w:rPr>
          <w:rFonts w:ascii="Noto Serif" w:eastAsia="Microsoft JhengHei" w:hAnsi="Noto Serif" w:cs="Noto Serif"/>
          <w:b/>
          <w:sz w:val="36"/>
          <w:szCs w:val="36"/>
          <w:lang w:val="en-US"/>
        </w:rPr>
      </w:pPr>
    </w:p>
    <w:p w14:paraId="37659AD5" w14:textId="77777777" w:rsidR="00F905D5" w:rsidRPr="00CF315B" w:rsidRDefault="00F905D5" w:rsidP="00891407">
      <w:pPr>
        <w:rPr>
          <w:rFonts w:ascii="Noto Serif" w:eastAsia="Microsoft JhengHei" w:hAnsi="Noto Serif" w:cs="Noto Serif"/>
          <w:b/>
          <w:sz w:val="36"/>
          <w:szCs w:val="36"/>
          <w:lang w:val="en-US"/>
        </w:rPr>
      </w:pPr>
    </w:p>
    <w:p w14:paraId="4FF1B20C" w14:textId="77777777" w:rsidR="00F905D5" w:rsidRPr="00CF315B" w:rsidRDefault="00F905D5" w:rsidP="00891407">
      <w:pPr>
        <w:rPr>
          <w:rFonts w:ascii="Noto Serif" w:eastAsia="Microsoft JhengHei" w:hAnsi="Noto Serif" w:cs="Noto Serif"/>
          <w:b/>
          <w:sz w:val="36"/>
          <w:szCs w:val="36"/>
        </w:rPr>
        <w:sectPr w:rsidR="00F905D5" w:rsidRPr="00CF315B" w:rsidSect="00687164">
          <w:pgSz w:w="16840" w:h="23820"/>
          <w:pgMar w:top="2160" w:right="2160" w:bottom="2160" w:left="2160" w:header="708" w:footer="1417" w:gutter="0"/>
          <w:cols w:space="708"/>
          <w:titlePg/>
          <w:docGrid w:linePitch="360"/>
        </w:sectPr>
      </w:pPr>
    </w:p>
    <w:p w14:paraId="152F6AA1" w14:textId="37579E6D" w:rsidR="00345D07" w:rsidRPr="00687164" w:rsidRDefault="00345D07" w:rsidP="00891407">
      <w:pPr>
        <w:rPr>
          <w:rFonts w:ascii="Noto Serif" w:eastAsia="Noto Serif SC" w:hAnsi="Noto Serif" w:cs="Noto Serif"/>
          <w:b/>
          <w:sz w:val="44"/>
          <w:szCs w:val="44"/>
        </w:rPr>
      </w:pPr>
      <w:r w:rsidRPr="00687164">
        <w:rPr>
          <w:rFonts w:ascii="Noto Serif" w:eastAsia="Microsoft JhengHei" w:hAnsi="Noto Serif" w:cs="Noto Serif"/>
          <w:b/>
          <w:sz w:val="44"/>
          <w:szCs w:val="44"/>
        </w:rPr>
        <w:lastRenderedPageBreak/>
        <w:t>传</w:t>
      </w:r>
      <w:r w:rsidRPr="00687164">
        <w:rPr>
          <w:rFonts w:ascii="Noto Serif" w:eastAsia="Noto Serif SC" w:hAnsi="Noto Serif" w:cs="Noto Serif"/>
          <w:b/>
          <w:sz w:val="44"/>
          <w:szCs w:val="44"/>
        </w:rPr>
        <w:t>Biography</w:t>
      </w:r>
    </w:p>
    <w:p w14:paraId="337F4D5B" w14:textId="7777931F" w:rsidR="00345D07" w:rsidRPr="0021709E" w:rsidRDefault="00345D07" w:rsidP="00345D07">
      <w:pPr>
        <w:rPr>
          <w:rFonts w:ascii="Noto Serif" w:eastAsia="Noto Serif SC" w:hAnsi="Noto Serif" w:cs="Noto Serif"/>
        </w:rPr>
      </w:pPr>
      <w:r w:rsidRPr="00CF315B">
        <w:rPr>
          <w:rFonts w:ascii="Noto Serif" w:eastAsia="Noto Serif SC" w:hAnsi="Noto Serif" w:cs="Noto Serif"/>
          <w:b/>
          <w:sz w:val="42"/>
          <w:szCs w:val="40"/>
        </w:rPr>
        <w:t xml:space="preserve">[Photo] </w:t>
      </w:r>
      <w:r w:rsidRPr="0021709E">
        <w:rPr>
          <w:rFonts w:ascii="Noto Serif" w:eastAsia="Noto Serif SC" w:hAnsi="Noto Serif" w:cs="Noto Serif"/>
        </w:rPr>
        <w:t xml:space="preserve">Lorem ipsum </w:t>
      </w:r>
      <w:proofErr w:type="spellStart"/>
      <w:r w:rsidRPr="0021709E">
        <w:rPr>
          <w:rFonts w:ascii="Noto Serif" w:eastAsia="Noto Serif SC" w:hAnsi="Noto Serif" w:cs="Noto Serif"/>
        </w:rPr>
        <w:t>dolor</w:t>
      </w:r>
      <w:proofErr w:type="spellEnd"/>
      <w:r w:rsidRPr="0021709E">
        <w:rPr>
          <w:rFonts w:ascii="Noto Serif" w:eastAsia="Noto Serif SC" w:hAnsi="Noto Serif" w:cs="Noto Serif"/>
        </w:rPr>
        <w:t xml:space="preserve"> sit </w:t>
      </w:r>
      <w:proofErr w:type="spellStart"/>
      <w:r w:rsidRPr="0021709E">
        <w:rPr>
          <w:rFonts w:ascii="Noto Serif" w:eastAsia="Noto Serif SC" w:hAnsi="Noto Serif" w:cs="Noto Serif"/>
        </w:rPr>
        <w:t>amet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consectetur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adipiscing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elit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sed</w:t>
      </w:r>
      <w:proofErr w:type="spellEnd"/>
      <w:r w:rsidRPr="0021709E">
        <w:rPr>
          <w:rFonts w:ascii="Noto Serif" w:eastAsia="Noto Serif SC" w:hAnsi="Noto Serif" w:cs="Noto Serif"/>
        </w:rPr>
        <w:t xml:space="preserve"> do </w:t>
      </w:r>
      <w:proofErr w:type="spellStart"/>
      <w:r w:rsidRPr="0021709E">
        <w:rPr>
          <w:rFonts w:ascii="Noto Serif" w:eastAsia="Noto Serif SC" w:hAnsi="Noto Serif" w:cs="Noto Serif"/>
        </w:rPr>
        <w:t>eiusmod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tempor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incididunt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ut</w:t>
      </w:r>
      <w:proofErr w:type="spellEnd"/>
      <w:r w:rsidRPr="0021709E">
        <w:rPr>
          <w:rFonts w:ascii="Noto Serif" w:eastAsia="Noto Serif SC" w:hAnsi="Noto Serif" w:cs="Noto Serif"/>
        </w:rPr>
        <w:t xml:space="preserve"> labore et dolore magna </w:t>
      </w:r>
      <w:proofErr w:type="spellStart"/>
      <w:r w:rsidRPr="0021709E">
        <w:rPr>
          <w:rFonts w:ascii="Noto Serif" w:eastAsia="Noto Serif SC" w:hAnsi="Noto Serif" w:cs="Noto Serif"/>
        </w:rPr>
        <w:t>aliqua</w:t>
      </w:r>
      <w:proofErr w:type="spellEnd"/>
      <w:r w:rsidRPr="0021709E">
        <w:rPr>
          <w:rFonts w:ascii="Noto Serif" w:eastAsia="Noto Serif SC" w:hAnsi="Noto Serif" w:cs="Noto Serif"/>
        </w:rPr>
        <w:t xml:space="preserve">. Ut </w:t>
      </w:r>
      <w:proofErr w:type="spellStart"/>
      <w:r w:rsidRPr="0021709E">
        <w:rPr>
          <w:rFonts w:ascii="Noto Serif" w:eastAsia="Noto Serif SC" w:hAnsi="Noto Serif" w:cs="Noto Serif"/>
        </w:rPr>
        <w:t>enim</w:t>
      </w:r>
      <w:proofErr w:type="spellEnd"/>
      <w:r w:rsidRPr="0021709E">
        <w:rPr>
          <w:rFonts w:ascii="Noto Serif" w:eastAsia="Noto Serif SC" w:hAnsi="Noto Serif" w:cs="Noto Serif"/>
        </w:rPr>
        <w:t xml:space="preserve"> ad minim </w:t>
      </w:r>
      <w:proofErr w:type="spellStart"/>
      <w:r w:rsidRPr="0021709E">
        <w:rPr>
          <w:rFonts w:ascii="Noto Serif" w:eastAsia="Noto Serif SC" w:hAnsi="Noto Serif" w:cs="Noto Serif"/>
        </w:rPr>
        <w:t>veniam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quis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nostrud</w:t>
      </w:r>
      <w:proofErr w:type="spellEnd"/>
      <w:r w:rsidRPr="0021709E">
        <w:rPr>
          <w:rFonts w:ascii="Noto Serif" w:eastAsia="Noto Serif SC" w:hAnsi="Noto Serif" w:cs="Noto Serif"/>
        </w:rPr>
        <w:t xml:space="preserve"> exercitation </w:t>
      </w:r>
      <w:proofErr w:type="spellStart"/>
      <w:r w:rsidRPr="0021709E">
        <w:rPr>
          <w:rFonts w:ascii="Noto Serif" w:eastAsia="Noto Serif SC" w:hAnsi="Noto Serif" w:cs="Noto Serif"/>
        </w:rPr>
        <w:t>ullamco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laboris</w:t>
      </w:r>
      <w:proofErr w:type="spellEnd"/>
      <w:r w:rsidRPr="0021709E">
        <w:rPr>
          <w:rFonts w:ascii="Noto Serif" w:eastAsia="Noto Serif SC" w:hAnsi="Noto Serif" w:cs="Noto Serif"/>
        </w:rPr>
        <w:t xml:space="preserve"> nisi </w:t>
      </w:r>
      <w:proofErr w:type="spellStart"/>
      <w:r w:rsidRPr="0021709E">
        <w:rPr>
          <w:rFonts w:ascii="Noto Serif" w:eastAsia="Noto Serif SC" w:hAnsi="Noto Serif" w:cs="Noto Serif"/>
        </w:rPr>
        <w:t>ut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aliquip</w:t>
      </w:r>
      <w:proofErr w:type="spellEnd"/>
      <w:r w:rsidRPr="0021709E">
        <w:rPr>
          <w:rFonts w:ascii="Noto Serif" w:eastAsia="Noto Serif SC" w:hAnsi="Noto Serif" w:cs="Noto Serif"/>
        </w:rPr>
        <w:t xml:space="preserve"> ex </w:t>
      </w:r>
      <w:proofErr w:type="spellStart"/>
      <w:r w:rsidRPr="0021709E">
        <w:rPr>
          <w:rFonts w:ascii="Noto Serif" w:eastAsia="Noto Serif SC" w:hAnsi="Noto Serif" w:cs="Noto Serif"/>
        </w:rPr>
        <w:t>ea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commodo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consequat</w:t>
      </w:r>
      <w:proofErr w:type="spellEnd"/>
      <w:r w:rsidRPr="0021709E">
        <w:rPr>
          <w:rFonts w:ascii="Noto Serif" w:eastAsia="Noto Serif SC" w:hAnsi="Noto Serif" w:cs="Noto Serif"/>
        </w:rPr>
        <w:t xml:space="preserve">. Duis </w:t>
      </w:r>
      <w:proofErr w:type="spellStart"/>
      <w:r w:rsidRPr="0021709E">
        <w:rPr>
          <w:rFonts w:ascii="Noto Serif" w:eastAsia="Noto Serif SC" w:hAnsi="Noto Serif" w:cs="Noto Serif"/>
        </w:rPr>
        <w:t>aute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irure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dolor</w:t>
      </w:r>
      <w:proofErr w:type="spellEnd"/>
      <w:r w:rsidRPr="0021709E">
        <w:rPr>
          <w:rFonts w:ascii="Noto Serif" w:eastAsia="Noto Serif SC" w:hAnsi="Noto Serif" w:cs="Noto Serif"/>
        </w:rPr>
        <w:t xml:space="preserve"> in </w:t>
      </w:r>
      <w:proofErr w:type="spellStart"/>
      <w:r w:rsidRPr="0021709E">
        <w:rPr>
          <w:rFonts w:ascii="Noto Serif" w:eastAsia="Noto Serif SC" w:hAnsi="Noto Serif" w:cs="Noto Serif"/>
        </w:rPr>
        <w:t>reprehenderit</w:t>
      </w:r>
      <w:proofErr w:type="spellEnd"/>
      <w:r w:rsidRPr="0021709E">
        <w:rPr>
          <w:rFonts w:ascii="Noto Serif" w:eastAsia="Noto Serif SC" w:hAnsi="Noto Serif" w:cs="Noto Serif"/>
        </w:rPr>
        <w:t xml:space="preserve"> in </w:t>
      </w:r>
      <w:proofErr w:type="spellStart"/>
      <w:r w:rsidRPr="0021709E">
        <w:rPr>
          <w:rFonts w:ascii="Noto Serif" w:eastAsia="Noto Serif SC" w:hAnsi="Noto Serif" w:cs="Noto Serif"/>
        </w:rPr>
        <w:t>voluptate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velit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esse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cillum</w:t>
      </w:r>
      <w:proofErr w:type="spellEnd"/>
      <w:r w:rsidRPr="0021709E">
        <w:rPr>
          <w:rFonts w:ascii="Noto Serif" w:eastAsia="Noto Serif SC" w:hAnsi="Noto Serif" w:cs="Noto Serif"/>
        </w:rPr>
        <w:t xml:space="preserve"> dolore </w:t>
      </w:r>
      <w:proofErr w:type="spellStart"/>
      <w:r w:rsidRPr="0021709E">
        <w:rPr>
          <w:rFonts w:ascii="Noto Serif" w:eastAsia="Noto Serif SC" w:hAnsi="Noto Serif" w:cs="Noto Serif"/>
        </w:rPr>
        <w:t>eu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fugiat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nulla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pariatur</w:t>
      </w:r>
      <w:proofErr w:type="spellEnd"/>
      <w:r w:rsidRPr="0021709E">
        <w:rPr>
          <w:rFonts w:ascii="Noto Serif" w:eastAsia="Noto Serif SC" w:hAnsi="Noto Serif" w:cs="Noto Serif"/>
        </w:rPr>
        <w:t xml:space="preserve">. </w:t>
      </w:r>
      <w:proofErr w:type="spellStart"/>
      <w:r w:rsidRPr="0021709E">
        <w:rPr>
          <w:rFonts w:ascii="Noto Serif" w:eastAsia="Noto Serif SC" w:hAnsi="Noto Serif" w:cs="Noto Serif"/>
        </w:rPr>
        <w:t>Excepteur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sint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occaecat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cupidatat</w:t>
      </w:r>
      <w:proofErr w:type="spellEnd"/>
      <w:r w:rsidRPr="0021709E">
        <w:rPr>
          <w:rFonts w:ascii="Noto Serif" w:eastAsia="Noto Serif SC" w:hAnsi="Noto Serif" w:cs="Noto Serif"/>
        </w:rPr>
        <w:t xml:space="preserve"> non </w:t>
      </w:r>
      <w:proofErr w:type="spellStart"/>
      <w:r w:rsidRPr="0021709E">
        <w:rPr>
          <w:rFonts w:ascii="Noto Serif" w:eastAsia="Noto Serif SC" w:hAnsi="Noto Serif" w:cs="Noto Serif"/>
        </w:rPr>
        <w:t>proident</w:t>
      </w:r>
      <w:proofErr w:type="spellEnd"/>
      <w:r w:rsidRPr="0021709E">
        <w:rPr>
          <w:rFonts w:ascii="Noto Serif" w:eastAsia="Noto Serif SC" w:hAnsi="Noto Serif" w:cs="Noto Serif"/>
        </w:rPr>
        <w:t xml:space="preserve">, sunt in culpa qui </w:t>
      </w:r>
      <w:proofErr w:type="spellStart"/>
      <w:r w:rsidRPr="0021709E">
        <w:rPr>
          <w:rFonts w:ascii="Noto Serif" w:eastAsia="Noto Serif SC" w:hAnsi="Noto Serif" w:cs="Noto Serif"/>
        </w:rPr>
        <w:t>officia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deserunt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mollit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anim</w:t>
      </w:r>
      <w:proofErr w:type="spellEnd"/>
      <w:r w:rsidRPr="0021709E">
        <w:rPr>
          <w:rFonts w:ascii="Noto Serif" w:eastAsia="Noto Serif SC" w:hAnsi="Noto Serif" w:cs="Noto Serif"/>
        </w:rPr>
        <w:t xml:space="preserve"> id </w:t>
      </w:r>
      <w:proofErr w:type="spellStart"/>
      <w:r w:rsidRPr="0021709E">
        <w:rPr>
          <w:rFonts w:ascii="Noto Serif" w:eastAsia="Noto Serif SC" w:hAnsi="Noto Serif" w:cs="Noto Serif"/>
        </w:rPr>
        <w:t>est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laborum</w:t>
      </w:r>
      <w:proofErr w:type="spellEnd"/>
      <w:r w:rsidRPr="0021709E">
        <w:rPr>
          <w:rFonts w:ascii="Noto Serif" w:eastAsia="Noto Serif SC" w:hAnsi="Noto Serif" w:cs="Noto Serif"/>
        </w:rPr>
        <w:t>.</w:t>
      </w:r>
    </w:p>
    <w:p w14:paraId="1FA889CA" w14:textId="77777777" w:rsidR="00345D07" w:rsidRPr="0021709E" w:rsidRDefault="00345D07" w:rsidP="00345D07">
      <w:pPr>
        <w:rPr>
          <w:rFonts w:ascii="Noto Serif" w:eastAsia="Noto Serif SC" w:hAnsi="Noto Serif" w:cs="Noto Serif"/>
        </w:rPr>
      </w:pPr>
    </w:p>
    <w:p w14:paraId="4A46844C" w14:textId="266AD888" w:rsidR="00345D07" w:rsidRPr="0021709E" w:rsidRDefault="00345D07" w:rsidP="00345D07">
      <w:pPr>
        <w:rPr>
          <w:rFonts w:ascii="Noto Serif" w:eastAsia="Noto Serif SC" w:hAnsi="Noto Serif" w:cs="Noto Serif"/>
        </w:rPr>
      </w:pPr>
      <w:r w:rsidRPr="0021709E">
        <w:rPr>
          <w:rFonts w:ascii="Noto Serif" w:eastAsia="Noto Serif SC" w:hAnsi="Noto Serif" w:cs="Noto Serif"/>
        </w:rPr>
        <w:t xml:space="preserve">Lorem ipsum </w:t>
      </w:r>
      <w:proofErr w:type="spellStart"/>
      <w:r w:rsidRPr="0021709E">
        <w:rPr>
          <w:rFonts w:ascii="Noto Serif" w:eastAsia="Noto Serif SC" w:hAnsi="Noto Serif" w:cs="Noto Serif"/>
        </w:rPr>
        <w:t>dolor</w:t>
      </w:r>
      <w:proofErr w:type="spellEnd"/>
      <w:r w:rsidRPr="0021709E">
        <w:rPr>
          <w:rFonts w:ascii="Noto Serif" w:eastAsia="Noto Serif SC" w:hAnsi="Noto Serif" w:cs="Noto Serif"/>
        </w:rPr>
        <w:t xml:space="preserve"> sit </w:t>
      </w:r>
      <w:proofErr w:type="spellStart"/>
      <w:r w:rsidRPr="0021709E">
        <w:rPr>
          <w:rFonts w:ascii="Noto Serif" w:eastAsia="Noto Serif SC" w:hAnsi="Noto Serif" w:cs="Noto Serif"/>
        </w:rPr>
        <w:t>amet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consectetur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adipiscing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elit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sed</w:t>
      </w:r>
      <w:proofErr w:type="spellEnd"/>
      <w:r w:rsidRPr="0021709E">
        <w:rPr>
          <w:rFonts w:ascii="Noto Serif" w:eastAsia="Noto Serif SC" w:hAnsi="Noto Serif" w:cs="Noto Serif"/>
        </w:rPr>
        <w:t xml:space="preserve"> do </w:t>
      </w:r>
      <w:proofErr w:type="spellStart"/>
      <w:r w:rsidRPr="0021709E">
        <w:rPr>
          <w:rFonts w:ascii="Noto Serif" w:eastAsia="Noto Serif SC" w:hAnsi="Noto Serif" w:cs="Noto Serif"/>
        </w:rPr>
        <w:t>eiusmod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tempor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incididunt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ut</w:t>
      </w:r>
      <w:proofErr w:type="spellEnd"/>
      <w:r w:rsidRPr="0021709E">
        <w:rPr>
          <w:rFonts w:ascii="Noto Serif" w:eastAsia="Noto Serif SC" w:hAnsi="Noto Serif" w:cs="Noto Serif"/>
        </w:rPr>
        <w:t xml:space="preserve"> labore et dolore magna </w:t>
      </w:r>
      <w:proofErr w:type="spellStart"/>
      <w:r w:rsidRPr="0021709E">
        <w:rPr>
          <w:rFonts w:ascii="Noto Serif" w:eastAsia="Noto Serif SC" w:hAnsi="Noto Serif" w:cs="Noto Serif"/>
        </w:rPr>
        <w:t>aliqua</w:t>
      </w:r>
      <w:proofErr w:type="spellEnd"/>
      <w:r w:rsidRPr="0021709E">
        <w:rPr>
          <w:rFonts w:ascii="Noto Serif" w:eastAsia="Noto Serif SC" w:hAnsi="Noto Serif" w:cs="Noto Serif"/>
        </w:rPr>
        <w:t xml:space="preserve">. Ut </w:t>
      </w:r>
      <w:proofErr w:type="spellStart"/>
      <w:r w:rsidRPr="0021709E">
        <w:rPr>
          <w:rFonts w:ascii="Noto Serif" w:eastAsia="Noto Serif SC" w:hAnsi="Noto Serif" w:cs="Noto Serif"/>
        </w:rPr>
        <w:t>enim</w:t>
      </w:r>
      <w:proofErr w:type="spellEnd"/>
      <w:r w:rsidRPr="0021709E">
        <w:rPr>
          <w:rFonts w:ascii="Noto Serif" w:eastAsia="Noto Serif SC" w:hAnsi="Noto Serif" w:cs="Noto Serif"/>
        </w:rPr>
        <w:t xml:space="preserve"> ad minim </w:t>
      </w:r>
      <w:proofErr w:type="spellStart"/>
      <w:r w:rsidRPr="0021709E">
        <w:rPr>
          <w:rFonts w:ascii="Noto Serif" w:eastAsia="Noto Serif SC" w:hAnsi="Noto Serif" w:cs="Noto Serif"/>
        </w:rPr>
        <w:t>veniam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quis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nostrud</w:t>
      </w:r>
      <w:proofErr w:type="spellEnd"/>
      <w:r w:rsidRPr="0021709E">
        <w:rPr>
          <w:rFonts w:ascii="Noto Serif" w:eastAsia="Noto Serif SC" w:hAnsi="Noto Serif" w:cs="Noto Serif"/>
        </w:rPr>
        <w:t xml:space="preserve"> exercitation </w:t>
      </w:r>
      <w:proofErr w:type="spellStart"/>
      <w:r w:rsidRPr="0021709E">
        <w:rPr>
          <w:rFonts w:ascii="Noto Serif" w:eastAsia="Noto Serif SC" w:hAnsi="Noto Serif" w:cs="Noto Serif"/>
        </w:rPr>
        <w:t>ullamco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laboris</w:t>
      </w:r>
      <w:proofErr w:type="spellEnd"/>
      <w:r w:rsidRPr="0021709E">
        <w:rPr>
          <w:rFonts w:ascii="Noto Serif" w:eastAsia="Noto Serif SC" w:hAnsi="Noto Serif" w:cs="Noto Serif"/>
        </w:rPr>
        <w:t xml:space="preserve"> nisi </w:t>
      </w:r>
      <w:proofErr w:type="spellStart"/>
      <w:r w:rsidRPr="0021709E">
        <w:rPr>
          <w:rFonts w:ascii="Noto Serif" w:eastAsia="Noto Serif SC" w:hAnsi="Noto Serif" w:cs="Noto Serif"/>
        </w:rPr>
        <w:t>ut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aliquip</w:t>
      </w:r>
      <w:proofErr w:type="spellEnd"/>
      <w:r w:rsidRPr="0021709E">
        <w:rPr>
          <w:rFonts w:ascii="Noto Serif" w:eastAsia="Noto Serif SC" w:hAnsi="Noto Serif" w:cs="Noto Serif"/>
        </w:rPr>
        <w:t xml:space="preserve"> ex </w:t>
      </w:r>
      <w:proofErr w:type="spellStart"/>
      <w:r w:rsidRPr="0021709E">
        <w:rPr>
          <w:rFonts w:ascii="Noto Serif" w:eastAsia="Noto Serif SC" w:hAnsi="Noto Serif" w:cs="Noto Serif"/>
        </w:rPr>
        <w:t>ea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commodo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consequat</w:t>
      </w:r>
      <w:proofErr w:type="spellEnd"/>
      <w:r w:rsidRPr="0021709E">
        <w:rPr>
          <w:rFonts w:ascii="Noto Serif" w:eastAsia="Noto Serif SC" w:hAnsi="Noto Serif" w:cs="Noto Serif"/>
        </w:rPr>
        <w:t xml:space="preserve">. Duis </w:t>
      </w:r>
      <w:proofErr w:type="spellStart"/>
      <w:r w:rsidRPr="0021709E">
        <w:rPr>
          <w:rFonts w:ascii="Noto Serif" w:eastAsia="Noto Serif SC" w:hAnsi="Noto Serif" w:cs="Noto Serif"/>
        </w:rPr>
        <w:t>aute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irure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dolor</w:t>
      </w:r>
      <w:proofErr w:type="spellEnd"/>
      <w:r w:rsidRPr="0021709E">
        <w:rPr>
          <w:rFonts w:ascii="Noto Serif" w:eastAsia="Noto Serif SC" w:hAnsi="Noto Serif" w:cs="Noto Serif"/>
        </w:rPr>
        <w:t xml:space="preserve"> in </w:t>
      </w:r>
      <w:proofErr w:type="spellStart"/>
      <w:r w:rsidRPr="0021709E">
        <w:rPr>
          <w:rFonts w:ascii="Noto Serif" w:eastAsia="Noto Serif SC" w:hAnsi="Noto Serif" w:cs="Noto Serif"/>
        </w:rPr>
        <w:t>reprehenderit</w:t>
      </w:r>
      <w:proofErr w:type="spellEnd"/>
      <w:r w:rsidRPr="0021709E">
        <w:rPr>
          <w:rFonts w:ascii="Noto Serif" w:eastAsia="Noto Serif SC" w:hAnsi="Noto Serif" w:cs="Noto Serif"/>
        </w:rPr>
        <w:t xml:space="preserve"> in </w:t>
      </w:r>
      <w:proofErr w:type="spellStart"/>
      <w:r w:rsidRPr="0021709E">
        <w:rPr>
          <w:rFonts w:ascii="Noto Serif" w:eastAsia="Noto Serif SC" w:hAnsi="Noto Serif" w:cs="Noto Serif"/>
        </w:rPr>
        <w:t>voluptate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velit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esse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cillum</w:t>
      </w:r>
      <w:proofErr w:type="spellEnd"/>
      <w:r w:rsidRPr="0021709E">
        <w:rPr>
          <w:rFonts w:ascii="Noto Serif" w:eastAsia="Noto Serif SC" w:hAnsi="Noto Serif" w:cs="Noto Serif"/>
        </w:rPr>
        <w:t xml:space="preserve"> dolore </w:t>
      </w:r>
      <w:proofErr w:type="spellStart"/>
      <w:r w:rsidRPr="0021709E">
        <w:rPr>
          <w:rFonts w:ascii="Noto Serif" w:eastAsia="Noto Serif SC" w:hAnsi="Noto Serif" w:cs="Noto Serif"/>
        </w:rPr>
        <w:t>eu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fugiat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nulla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pariatur</w:t>
      </w:r>
      <w:proofErr w:type="spellEnd"/>
      <w:r w:rsidRPr="0021709E">
        <w:rPr>
          <w:rFonts w:ascii="Noto Serif" w:eastAsia="Noto Serif SC" w:hAnsi="Noto Serif" w:cs="Noto Serif"/>
        </w:rPr>
        <w:t xml:space="preserve">. </w:t>
      </w:r>
      <w:proofErr w:type="spellStart"/>
      <w:r w:rsidRPr="0021709E">
        <w:rPr>
          <w:rFonts w:ascii="Noto Serif" w:eastAsia="Noto Serif SC" w:hAnsi="Noto Serif" w:cs="Noto Serif"/>
        </w:rPr>
        <w:t>Excepteur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sint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occaecat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cupidatat</w:t>
      </w:r>
      <w:proofErr w:type="spellEnd"/>
      <w:r w:rsidRPr="0021709E">
        <w:rPr>
          <w:rFonts w:ascii="Noto Serif" w:eastAsia="Noto Serif SC" w:hAnsi="Noto Serif" w:cs="Noto Serif"/>
        </w:rPr>
        <w:t xml:space="preserve"> non </w:t>
      </w:r>
      <w:proofErr w:type="spellStart"/>
      <w:r w:rsidRPr="0021709E">
        <w:rPr>
          <w:rFonts w:ascii="Noto Serif" w:eastAsia="Noto Serif SC" w:hAnsi="Noto Serif" w:cs="Noto Serif"/>
        </w:rPr>
        <w:t>proident</w:t>
      </w:r>
      <w:proofErr w:type="spellEnd"/>
      <w:r w:rsidRPr="0021709E">
        <w:rPr>
          <w:rFonts w:ascii="Noto Serif" w:eastAsia="Noto Serif SC" w:hAnsi="Noto Serif" w:cs="Noto Serif"/>
        </w:rPr>
        <w:t xml:space="preserve">, sunt in culpa qui </w:t>
      </w:r>
      <w:proofErr w:type="spellStart"/>
      <w:r w:rsidRPr="0021709E">
        <w:rPr>
          <w:rFonts w:ascii="Noto Serif" w:eastAsia="Noto Serif SC" w:hAnsi="Noto Serif" w:cs="Noto Serif"/>
        </w:rPr>
        <w:t>officia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deserunt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mollit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anim</w:t>
      </w:r>
      <w:proofErr w:type="spellEnd"/>
      <w:r w:rsidRPr="0021709E">
        <w:rPr>
          <w:rFonts w:ascii="Noto Serif" w:eastAsia="Noto Serif SC" w:hAnsi="Noto Serif" w:cs="Noto Serif"/>
        </w:rPr>
        <w:t xml:space="preserve"> id </w:t>
      </w:r>
      <w:proofErr w:type="spellStart"/>
      <w:r w:rsidRPr="0021709E">
        <w:rPr>
          <w:rFonts w:ascii="Noto Serif" w:eastAsia="Noto Serif SC" w:hAnsi="Noto Serif" w:cs="Noto Serif"/>
        </w:rPr>
        <w:t>est</w:t>
      </w:r>
      <w:proofErr w:type="spellEnd"/>
      <w:r w:rsidRPr="0021709E">
        <w:rPr>
          <w:rFonts w:ascii="Noto Serif" w:eastAsia="Noto Serif SC" w:hAnsi="Noto Serif" w:cs="Noto Serif"/>
        </w:rPr>
        <w:t xml:space="preserve"> laborum.</w:t>
      </w:r>
    </w:p>
    <w:p w14:paraId="0B998A65" w14:textId="35C776DF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746E76D8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63E4676A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2233B797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4858F353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7B732690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6073127A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354D21D0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69D5BCD7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599ADA8F" w14:textId="77777777" w:rsidR="00345D07" w:rsidRPr="00CF315B" w:rsidRDefault="00345D07" w:rsidP="00891407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0BDA3D54" w14:textId="77777777" w:rsidR="00345D07" w:rsidRPr="00CF315B" w:rsidRDefault="00345D07" w:rsidP="00891407">
      <w:pPr>
        <w:rPr>
          <w:rFonts w:ascii="Noto Serif" w:eastAsia="Microsoft JhengHei" w:hAnsi="Noto Serif" w:cs="Noto Serif"/>
          <w:bCs/>
          <w:sz w:val="32"/>
          <w:szCs w:val="40"/>
          <w:lang w:val="en-US"/>
        </w:rPr>
      </w:pPr>
    </w:p>
    <w:p w14:paraId="14C7D6F3" w14:textId="77777777" w:rsidR="00EE178B" w:rsidRPr="00CF315B" w:rsidRDefault="00EE178B" w:rsidP="00891407">
      <w:pPr>
        <w:rPr>
          <w:rFonts w:ascii="Noto Serif" w:eastAsia="Microsoft JhengHei" w:hAnsi="Noto Serif" w:cs="Noto Serif"/>
          <w:bCs/>
          <w:sz w:val="28"/>
          <w:szCs w:val="36"/>
          <w:lang w:val="en-US"/>
        </w:rPr>
        <w:sectPr w:rsidR="00EE178B" w:rsidRPr="00CF315B" w:rsidSect="00687164">
          <w:pgSz w:w="16840" w:h="23820"/>
          <w:pgMar w:top="2160" w:right="2160" w:bottom="2160" w:left="2160" w:header="706" w:footer="1411" w:gutter="0"/>
          <w:cols w:space="708"/>
          <w:titlePg/>
          <w:docGrid w:linePitch="360"/>
        </w:sectPr>
      </w:pPr>
    </w:p>
    <w:p w14:paraId="518DF1DB" w14:textId="176DA8E9" w:rsidR="00345D07" w:rsidRPr="00687164" w:rsidRDefault="009D14A9" w:rsidP="00345D07">
      <w:pPr>
        <w:rPr>
          <w:rFonts w:ascii="Noto Serif" w:eastAsia="Noto Serif SC" w:hAnsi="Noto Serif" w:cs="Noto Serif"/>
          <w:b/>
          <w:sz w:val="44"/>
          <w:szCs w:val="44"/>
        </w:rPr>
      </w:pPr>
      <w:r w:rsidRPr="00687164">
        <w:rPr>
          <w:rFonts w:ascii="Noto Serif" w:eastAsia="Microsoft JhengHei" w:hAnsi="Noto Serif" w:cs="Noto Serif"/>
          <w:b/>
          <w:sz w:val="44"/>
          <w:szCs w:val="44"/>
        </w:rPr>
        <w:lastRenderedPageBreak/>
        <w:t>乐曲介绍</w:t>
      </w:r>
      <w:r w:rsidR="00345D07" w:rsidRPr="00687164">
        <w:rPr>
          <w:rFonts w:ascii="Noto Serif" w:eastAsia="Noto Serif SC" w:hAnsi="Noto Serif" w:cs="Noto Serif"/>
          <w:b/>
          <w:sz w:val="44"/>
          <w:szCs w:val="44"/>
        </w:rPr>
        <w:t>Synopsis</w:t>
      </w:r>
    </w:p>
    <w:p w14:paraId="4D8446A2" w14:textId="77777777" w:rsidR="00345D07" w:rsidRPr="0021709E" w:rsidRDefault="00345D07" w:rsidP="00345D07">
      <w:pPr>
        <w:rPr>
          <w:rFonts w:ascii="Noto Serif" w:eastAsia="Noto Serif SC" w:hAnsi="Noto Serif" w:cs="Noto Serif"/>
        </w:rPr>
      </w:pPr>
      <w:r w:rsidRPr="0021709E">
        <w:rPr>
          <w:rFonts w:ascii="Noto Serif" w:eastAsia="Noto Serif SC" w:hAnsi="Noto Serif" w:cs="Noto Serif"/>
        </w:rPr>
        <w:t xml:space="preserve">Lorem ipsum </w:t>
      </w:r>
      <w:proofErr w:type="spellStart"/>
      <w:r w:rsidRPr="0021709E">
        <w:rPr>
          <w:rFonts w:ascii="Noto Serif" w:eastAsia="Noto Serif SC" w:hAnsi="Noto Serif" w:cs="Noto Serif"/>
        </w:rPr>
        <w:t>dolor</w:t>
      </w:r>
      <w:proofErr w:type="spellEnd"/>
      <w:r w:rsidRPr="0021709E">
        <w:rPr>
          <w:rFonts w:ascii="Noto Serif" w:eastAsia="Noto Serif SC" w:hAnsi="Noto Serif" w:cs="Noto Serif"/>
        </w:rPr>
        <w:t xml:space="preserve"> sit </w:t>
      </w:r>
      <w:proofErr w:type="spellStart"/>
      <w:r w:rsidRPr="0021709E">
        <w:rPr>
          <w:rFonts w:ascii="Noto Serif" w:eastAsia="Noto Serif SC" w:hAnsi="Noto Serif" w:cs="Noto Serif"/>
        </w:rPr>
        <w:t>amet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consectetur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adipiscing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elit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sed</w:t>
      </w:r>
      <w:proofErr w:type="spellEnd"/>
      <w:r w:rsidRPr="0021709E">
        <w:rPr>
          <w:rFonts w:ascii="Noto Serif" w:eastAsia="Noto Serif SC" w:hAnsi="Noto Serif" w:cs="Noto Serif"/>
        </w:rPr>
        <w:t xml:space="preserve"> do </w:t>
      </w:r>
      <w:proofErr w:type="spellStart"/>
      <w:r w:rsidRPr="0021709E">
        <w:rPr>
          <w:rFonts w:ascii="Noto Serif" w:eastAsia="Noto Serif SC" w:hAnsi="Noto Serif" w:cs="Noto Serif"/>
        </w:rPr>
        <w:t>eiusmod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tempor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incididunt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ut</w:t>
      </w:r>
      <w:proofErr w:type="spellEnd"/>
      <w:r w:rsidRPr="0021709E">
        <w:rPr>
          <w:rFonts w:ascii="Noto Serif" w:eastAsia="Noto Serif SC" w:hAnsi="Noto Serif" w:cs="Noto Serif"/>
        </w:rPr>
        <w:t xml:space="preserve"> labore et dolore magna </w:t>
      </w:r>
      <w:proofErr w:type="spellStart"/>
      <w:r w:rsidRPr="0021709E">
        <w:rPr>
          <w:rFonts w:ascii="Noto Serif" w:eastAsia="Noto Serif SC" w:hAnsi="Noto Serif" w:cs="Noto Serif"/>
        </w:rPr>
        <w:t>aliqua</w:t>
      </w:r>
      <w:proofErr w:type="spellEnd"/>
      <w:r w:rsidRPr="0021709E">
        <w:rPr>
          <w:rFonts w:ascii="Noto Serif" w:eastAsia="Noto Serif SC" w:hAnsi="Noto Serif" w:cs="Noto Serif"/>
        </w:rPr>
        <w:t xml:space="preserve">. Ut </w:t>
      </w:r>
      <w:proofErr w:type="spellStart"/>
      <w:r w:rsidRPr="0021709E">
        <w:rPr>
          <w:rFonts w:ascii="Noto Serif" w:eastAsia="Noto Serif SC" w:hAnsi="Noto Serif" w:cs="Noto Serif"/>
        </w:rPr>
        <w:t>enim</w:t>
      </w:r>
      <w:proofErr w:type="spellEnd"/>
      <w:r w:rsidRPr="0021709E">
        <w:rPr>
          <w:rFonts w:ascii="Noto Serif" w:eastAsia="Noto Serif SC" w:hAnsi="Noto Serif" w:cs="Noto Serif"/>
        </w:rPr>
        <w:t xml:space="preserve"> ad minim </w:t>
      </w:r>
      <w:proofErr w:type="spellStart"/>
      <w:r w:rsidRPr="0021709E">
        <w:rPr>
          <w:rFonts w:ascii="Noto Serif" w:eastAsia="Noto Serif SC" w:hAnsi="Noto Serif" w:cs="Noto Serif"/>
        </w:rPr>
        <w:t>veniam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quis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nostrud</w:t>
      </w:r>
      <w:proofErr w:type="spellEnd"/>
      <w:r w:rsidRPr="0021709E">
        <w:rPr>
          <w:rFonts w:ascii="Noto Serif" w:eastAsia="Noto Serif SC" w:hAnsi="Noto Serif" w:cs="Noto Serif"/>
        </w:rPr>
        <w:t xml:space="preserve"> exercitation </w:t>
      </w:r>
      <w:proofErr w:type="spellStart"/>
      <w:r w:rsidRPr="0021709E">
        <w:rPr>
          <w:rFonts w:ascii="Noto Serif" w:eastAsia="Noto Serif SC" w:hAnsi="Noto Serif" w:cs="Noto Serif"/>
        </w:rPr>
        <w:t>ullamco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laboris</w:t>
      </w:r>
      <w:proofErr w:type="spellEnd"/>
      <w:r w:rsidRPr="0021709E">
        <w:rPr>
          <w:rFonts w:ascii="Noto Serif" w:eastAsia="Noto Serif SC" w:hAnsi="Noto Serif" w:cs="Noto Serif"/>
        </w:rPr>
        <w:t xml:space="preserve"> nisi </w:t>
      </w:r>
      <w:proofErr w:type="spellStart"/>
      <w:r w:rsidRPr="0021709E">
        <w:rPr>
          <w:rFonts w:ascii="Noto Serif" w:eastAsia="Noto Serif SC" w:hAnsi="Noto Serif" w:cs="Noto Serif"/>
        </w:rPr>
        <w:t>ut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aliquip</w:t>
      </w:r>
      <w:proofErr w:type="spellEnd"/>
      <w:r w:rsidRPr="0021709E">
        <w:rPr>
          <w:rFonts w:ascii="Noto Serif" w:eastAsia="Noto Serif SC" w:hAnsi="Noto Serif" w:cs="Noto Serif"/>
        </w:rPr>
        <w:t xml:space="preserve"> ex </w:t>
      </w:r>
      <w:proofErr w:type="spellStart"/>
      <w:r w:rsidRPr="0021709E">
        <w:rPr>
          <w:rFonts w:ascii="Noto Serif" w:eastAsia="Noto Serif SC" w:hAnsi="Noto Serif" w:cs="Noto Serif"/>
        </w:rPr>
        <w:t>ea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commodo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consequat</w:t>
      </w:r>
      <w:proofErr w:type="spellEnd"/>
      <w:r w:rsidRPr="0021709E">
        <w:rPr>
          <w:rFonts w:ascii="Noto Serif" w:eastAsia="Noto Serif SC" w:hAnsi="Noto Serif" w:cs="Noto Serif"/>
        </w:rPr>
        <w:t xml:space="preserve">. Duis </w:t>
      </w:r>
      <w:proofErr w:type="spellStart"/>
      <w:r w:rsidRPr="0021709E">
        <w:rPr>
          <w:rFonts w:ascii="Noto Serif" w:eastAsia="Noto Serif SC" w:hAnsi="Noto Serif" w:cs="Noto Serif"/>
        </w:rPr>
        <w:t>aute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irure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dolor</w:t>
      </w:r>
      <w:proofErr w:type="spellEnd"/>
      <w:r w:rsidRPr="0021709E">
        <w:rPr>
          <w:rFonts w:ascii="Noto Serif" w:eastAsia="Noto Serif SC" w:hAnsi="Noto Serif" w:cs="Noto Serif"/>
        </w:rPr>
        <w:t xml:space="preserve"> in </w:t>
      </w:r>
      <w:proofErr w:type="spellStart"/>
      <w:r w:rsidRPr="0021709E">
        <w:rPr>
          <w:rFonts w:ascii="Noto Serif" w:eastAsia="Noto Serif SC" w:hAnsi="Noto Serif" w:cs="Noto Serif"/>
        </w:rPr>
        <w:t>reprehenderit</w:t>
      </w:r>
      <w:proofErr w:type="spellEnd"/>
      <w:r w:rsidRPr="0021709E">
        <w:rPr>
          <w:rFonts w:ascii="Noto Serif" w:eastAsia="Noto Serif SC" w:hAnsi="Noto Serif" w:cs="Noto Serif"/>
        </w:rPr>
        <w:t xml:space="preserve"> in </w:t>
      </w:r>
      <w:proofErr w:type="spellStart"/>
      <w:r w:rsidRPr="0021709E">
        <w:rPr>
          <w:rFonts w:ascii="Noto Serif" w:eastAsia="Noto Serif SC" w:hAnsi="Noto Serif" w:cs="Noto Serif"/>
        </w:rPr>
        <w:t>voluptate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velit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esse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cillum</w:t>
      </w:r>
      <w:proofErr w:type="spellEnd"/>
      <w:r w:rsidRPr="0021709E">
        <w:rPr>
          <w:rFonts w:ascii="Noto Serif" w:eastAsia="Noto Serif SC" w:hAnsi="Noto Serif" w:cs="Noto Serif"/>
        </w:rPr>
        <w:t xml:space="preserve"> dolore </w:t>
      </w:r>
      <w:proofErr w:type="spellStart"/>
      <w:r w:rsidRPr="0021709E">
        <w:rPr>
          <w:rFonts w:ascii="Noto Serif" w:eastAsia="Noto Serif SC" w:hAnsi="Noto Serif" w:cs="Noto Serif"/>
        </w:rPr>
        <w:t>eu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fugiat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nulla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pariatur</w:t>
      </w:r>
      <w:proofErr w:type="spellEnd"/>
      <w:r w:rsidRPr="0021709E">
        <w:rPr>
          <w:rFonts w:ascii="Noto Serif" w:eastAsia="Noto Serif SC" w:hAnsi="Noto Serif" w:cs="Noto Serif"/>
        </w:rPr>
        <w:t xml:space="preserve">. </w:t>
      </w:r>
      <w:proofErr w:type="spellStart"/>
      <w:r w:rsidRPr="0021709E">
        <w:rPr>
          <w:rFonts w:ascii="Noto Serif" w:eastAsia="Noto Serif SC" w:hAnsi="Noto Serif" w:cs="Noto Serif"/>
        </w:rPr>
        <w:t>Excepteur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sint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occaecat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cupidatat</w:t>
      </w:r>
      <w:proofErr w:type="spellEnd"/>
      <w:r w:rsidRPr="0021709E">
        <w:rPr>
          <w:rFonts w:ascii="Noto Serif" w:eastAsia="Noto Serif SC" w:hAnsi="Noto Serif" w:cs="Noto Serif"/>
        </w:rPr>
        <w:t xml:space="preserve"> non </w:t>
      </w:r>
      <w:proofErr w:type="spellStart"/>
      <w:r w:rsidRPr="0021709E">
        <w:rPr>
          <w:rFonts w:ascii="Noto Serif" w:eastAsia="Noto Serif SC" w:hAnsi="Noto Serif" w:cs="Noto Serif"/>
        </w:rPr>
        <w:t>proident</w:t>
      </w:r>
      <w:proofErr w:type="spellEnd"/>
      <w:r w:rsidRPr="0021709E">
        <w:rPr>
          <w:rFonts w:ascii="Noto Serif" w:eastAsia="Noto Serif SC" w:hAnsi="Noto Serif" w:cs="Noto Serif"/>
        </w:rPr>
        <w:t xml:space="preserve">, sunt in culpa qui </w:t>
      </w:r>
      <w:proofErr w:type="spellStart"/>
      <w:r w:rsidRPr="0021709E">
        <w:rPr>
          <w:rFonts w:ascii="Noto Serif" w:eastAsia="Noto Serif SC" w:hAnsi="Noto Serif" w:cs="Noto Serif"/>
        </w:rPr>
        <w:t>officia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deserunt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mollit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anim</w:t>
      </w:r>
      <w:proofErr w:type="spellEnd"/>
      <w:r w:rsidRPr="0021709E">
        <w:rPr>
          <w:rFonts w:ascii="Noto Serif" w:eastAsia="Noto Serif SC" w:hAnsi="Noto Serif" w:cs="Noto Serif"/>
        </w:rPr>
        <w:t xml:space="preserve"> id </w:t>
      </w:r>
      <w:proofErr w:type="spellStart"/>
      <w:r w:rsidRPr="0021709E">
        <w:rPr>
          <w:rFonts w:ascii="Noto Serif" w:eastAsia="Noto Serif SC" w:hAnsi="Noto Serif" w:cs="Noto Serif"/>
        </w:rPr>
        <w:t>est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laborum</w:t>
      </w:r>
      <w:proofErr w:type="spellEnd"/>
      <w:r w:rsidRPr="0021709E">
        <w:rPr>
          <w:rFonts w:ascii="Noto Serif" w:eastAsia="Noto Serif SC" w:hAnsi="Noto Serif" w:cs="Noto Serif"/>
        </w:rPr>
        <w:t>.</w:t>
      </w:r>
    </w:p>
    <w:p w14:paraId="66969A27" w14:textId="77777777" w:rsidR="00345D07" w:rsidRPr="0021709E" w:rsidRDefault="00345D07" w:rsidP="00345D07">
      <w:pPr>
        <w:rPr>
          <w:rFonts w:ascii="Noto Serif" w:eastAsia="Noto Serif SC" w:hAnsi="Noto Serif" w:cs="Noto Serif"/>
        </w:rPr>
      </w:pPr>
    </w:p>
    <w:p w14:paraId="3AA4BA30" w14:textId="77777777" w:rsidR="00345D07" w:rsidRPr="0021709E" w:rsidRDefault="00345D07" w:rsidP="00345D07">
      <w:pPr>
        <w:rPr>
          <w:rFonts w:ascii="Noto Serif" w:eastAsia="Noto Serif SC" w:hAnsi="Noto Serif" w:cs="Noto Serif"/>
        </w:rPr>
      </w:pPr>
      <w:r w:rsidRPr="0021709E">
        <w:rPr>
          <w:rFonts w:ascii="Noto Serif" w:eastAsia="Noto Serif SC" w:hAnsi="Noto Serif" w:cs="Noto Serif"/>
        </w:rPr>
        <w:t xml:space="preserve">Lorem ipsum </w:t>
      </w:r>
      <w:proofErr w:type="spellStart"/>
      <w:r w:rsidRPr="0021709E">
        <w:rPr>
          <w:rFonts w:ascii="Noto Serif" w:eastAsia="Noto Serif SC" w:hAnsi="Noto Serif" w:cs="Noto Serif"/>
        </w:rPr>
        <w:t>dolor</w:t>
      </w:r>
      <w:proofErr w:type="spellEnd"/>
      <w:r w:rsidRPr="0021709E">
        <w:rPr>
          <w:rFonts w:ascii="Noto Serif" w:eastAsia="Noto Serif SC" w:hAnsi="Noto Serif" w:cs="Noto Serif"/>
        </w:rPr>
        <w:t xml:space="preserve"> sit </w:t>
      </w:r>
      <w:proofErr w:type="spellStart"/>
      <w:r w:rsidRPr="0021709E">
        <w:rPr>
          <w:rFonts w:ascii="Noto Serif" w:eastAsia="Noto Serif SC" w:hAnsi="Noto Serif" w:cs="Noto Serif"/>
        </w:rPr>
        <w:t>amet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consectetur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adipiscing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elit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sed</w:t>
      </w:r>
      <w:proofErr w:type="spellEnd"/>
      <w:r w:rsidRPr="0021709E">
        <w:rPr>
          <w:rFonts w:ascii="Noto Serif" w:eastAsia="Noto Serif SC" w:hAnsi="Noto Serif" w:cs="Noto Serif"/>
        </w:rPr>
        <w:t xml:space="preserve"> do </w:t>
      </w:r>
      <w:proofErr w:type="spellStart"/>
      <w:r w:rsidRPr="0021709E">
        <w:rPr>
          <w:rFonts w:ascii="Noto Serif" w:eastAsia="Noto Serif SC" w:hAnsi="Noto Serif" w:cs="Noto Serif"/>
        </w:rPr>
        <w:t>eiusmod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tempor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incididunt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ut</w:t>
      </w:r>
      <w:proofErr w:type="spellEnd"/>
      <w:r w:rsidRPr="0021709E">
        <w:rPr>
          <w:rFonts w:ascii="Noto Serif" w:eastAsia="Noto Serif SC" w:hAnsi="Noto Serif" w:cs="Noto Serif"/>
        </w:rPr>
        <w:t xml:space="preserve"> labore et dolore magna </w:t>
      </w:r>
      <w:proofErr w:type="spellStart"/>
      <w:r w:rsidRPr="0021709E">
        <w:rPr>
          <w:rFonts w:ascii="Noto Serif" w:eastAsia="Noto Serif SC" w:hAnsi="Noto Serif" w:cs="Noto Serif"/>
        </w:rPr>
        <w:t>aliqua</w:t>
      </w:r>
      <w:proofErr w:type="spellEnd"/>
      <w:r w:rsidRPr="0021709E">
        <w:rPr>
          <w:rFonts w:ascii="Noto Serif" w:eastAsia="Noto Serif SC" w:hAnsi="Noto Serif" w:cs="Noto Serif"/>
        </w:rPr>
        <w:t xml:space="preserve">. Ut </w:t>
      </w:r>
      <w:proofErr w:type="spellStart"/>
      <w:r w:rsidRPr="0021709E">
        <w:rPr>
          <w:rFonts w:ascii="Noto Serif" w:eastAsia="Noto Serif SC" w:hAnsi="Noto Serif" w:cs="Noto Serif"/>
        </w:rPr>
        <w:t>enim</w:t>
      </w:r>
      <w:proofErr w:type="spellEnd"/>
      <w:r w:rsidRPr="0021709E">
        <w:rPr>
          <w:rFonts w:ascii="Noto Serif" w:eastAsia="Noto Serif SC" w:hAnsi="Noto Serif" w:cs="Noto Serif"/>
        </w:rPr>
        <w:t xml:space="preserve"> ad minim </w:t>
      </w:r>
      <w:proofErr w:type="spellStart"/>
      <w:r w:rsidRPr="0021709E">
        <w:rPr>
          <w:rFonts w:ascii="Noto Serif" w:eastAsia="Noto Serif SC" w:hAnsi="Noto Serif" w:cs="Noto Serif"/>
        </w:rPr>
        <w:t>veniam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quis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nostrud</w:t>
      </w:r>
      <w:proofErr w:type="spellEnd"/>
      <w:r w:rsidRPr="0021709E">
        <w:rPr>
          <w:rFonts w:ascii="Noto Serif" w:eastAsia="Noto Serif SC" w:hAnsi="Noto Serif" w:cs="Noto Serif"/>
        </w:rPr>
        <w:t xml:space="preserve"> exercitation </w:t>
      </w:r>
      <w:proofErr w:type="spellStart"/>
      <w:r w:rsidRPr="0021709E">
        <w:rPr>
          <w:rFonts w:ascii="Noto Serif" w:eastAsia="Noto Serif SC" w:hAnsi="Noto Serif" w:cs="Noto Serif"/>
        </w:rPr>
        <w:t>ullamco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laboris</w:t>
      </w:r>
      <w:proofErr w:type="spellEnd"/>
      <w:r w:rsidRPr="0021709E">
        <w:rPr>
          <w:rFonts w:ascii="Noto Serif" w:eastAsia="Noto Serif SC" w:hAnsi="Noto Serif" w:cs="Noto Serif"/>
        </w:rPr>
        <w:t xml:space="preserve"> nisi </w:t>
      </w:r>
      <w:proofErr w:type="spellStart"/>
      <w:r w:rsidRPr="0021709E">
        <w:rPr>
          <w:rFonts w:ascii="Noto Serif" w:eastAsia="Noto Serif SC" w:hAnsi="Noto Serif" w:cs="Noto Serif"/>
        </w:rPr>
        <w:t>ut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aliquip</w:t>
      </w:r>
      <w:proofErr w:type="spellEnd"/>
      <w:r w:rsidRPr="0021709E">
        <w:rPr>
          <w:rFonts w:ascii="Noto Serif" w:eastAsia="Noto Serif SC" w:hAnsi="Noto Serif" w:cs="Noto Serif"/>
        </w:rPr>
        <w:t xml:space="preserve"> ex </w:t>
      </w:r>
      <w:proofErr w:type="spellStart"/>
      <w:r w:rsidRPr="0021709E">
        <w:rPr>
          <w:rFonts w:ascii="Noto Serif" w:eastAsia="Noto Serif SC" w:hAnsi="Noto Serif" w:cs="Noto Serif"/>
        </w:rPr>
        <w:t>ea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commodo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consequat</w:t>
      </w:r>
      <w:proofErr w:type="spellEnd"/>
      <w:r w:rsidRPr="0021709E">
        <w:rPr>
          <w:rFonts w:ascii="Noto Serif" w:eastAsia="Noto Serif SC" w:hAnsi="Noto Serif" w:cs="Noto Serif"/>
        </w:rPr>
        <w:t xml:space="preserve">. Duis </w:t>
      </w:r>
      <w:proofErr w:type="spellStart"/>
      <w:r w:rsidRPr="0021709E">
        <w:rPr>
          <w:rFonts w:ascii="Noto Serif" w:eastAsia="Noto Serif SC" w:hAnsi="Noto Serif" w:cs="Noto Serif"/>
        </w:rPr>
        <w:t>aute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irure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dolor</w:t>
      </w:r>
      <w:proofErr w:type="spellEnd"/>
      <w:r w:rsidRPr="0021709E">
        <w:rPr>
          <w:rFonts w:ascii="Noto Serif" w:eastAsia="Noto Serif SC" w:hAnsi="Noto Serif" w:cs="Noto Serif"/>
        </w:rPr>
        <w:t xml:space="preserve"> in </w:t>
      </w:r>
      <w:proofErr w:type="spellStart"/>
      <w:r w:rsidRPr="0021709E">
        <w:rPr>
          <w:rFonts w:ascii="Noto Serif" w:eastAsia="Noto Serif SC" w:hAnsi="Noto Serif" w:cs="Noto Serif"/>
        </w:rPr>
        <w:t>reprehenderit</w:t>
      </w:r>
      <w:proofErr w:type="spellEnd"/>
      <w:r w:rsidRPr="0021709E">
        <w:rPr>
          <w:rFonts w:ascii="Noto Serif" w:eastAsia="Noto Serif SC" w:hAnsi="Noto Serif" w:cs="Noto Serif"/>
        </w:rPr>
        <w:t xml:space="preserve"> in </w:t>
      </w:r>
      <w:proofErr w:type="spellStart"/>
      <w:r w:rsidRPr="0021709E">
        <w:rPr>
          <w:rFonts w:ascii="Noto Serif" w:eastAsia="Noto Serif SC" w:hAnsi="Noto Serif" w:cs="Noto Serif"/>
        </w:rPr>
        <w:t>voluptate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velit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esse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cillum</w:t>
      </w:r>
      <w:proofErr w:type="spellEnd"/>
      <w:r w:rsidRPr="0021709E">
        <w:rPr>
          <w:rFonts w:ascii="Noto Serif" w:eastAsia="Noto Serif SC" w:hAnsi="Noto Serif" w:cs="Noto Serif"/>
        </w:rPr>
        <w:t xml:space="preserve"> dolore </w:t>
      </w:r>
      <w:proofErr w:type="spellStart"/>
      <w:r w:rsidRPr="0021709E">
        <w:rPr>
          <w:rFonts w:ascii="Noto Serif" w:eastAsia="Noto Serif SC" w:hAnsi="Noto Serif" w:cs="Noto Serif"/>
        </w:rPr>
        <w:t>eu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fugiat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nulla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pariatur</w:t>
      </w:r>
      <w:proofErr w:type="spellEnd"/>
      <w:r w:rsidRPr="0021709E">
        <w:rPr>
          <w:rFonts w:ascii="Noto Serif" w:eastAsia="Noto Serif SC" w:hAnsi="Noto Serif" w:cs="Noto Serif"/>
        </w:rPr>
        <w:t xml:space="preserve">. </w:t>
      </w:r>
      <w:proofErr w:type="spellStart"/>
      <w:r w:rsidRPr="0021709E">
        <w:rPr>
          <w:rFonts w:ascii="Noto Serif" w:eastAsia="Noto Serif SC" w:hAnsi="Noto Serif" w:cs="Noto Serif"/>
        </w:rPr>
        <w:t>Excepteur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sint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occaecat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cupidatat</w:t>
      </w:r>
      <w:proofErr w:type="spellEnd"/>
      <w:r w:rsidRPr="0021709E">
        <w:rPr>
          <w:rFonts w:ascii="Noto Serif" w:eastAsia="Noto Serif SC" w:hAnsi="Noto Serif" w:cs="Noto Serif"/>
        </w:rPr>
        <w:t xml:space="preserve"> non </w:t>
      </w:r>
      <w:proofErr w:type="spellStart"/>
      <w:r w:rsidRPr="0021709E">
        <w:rPr>
          <w:rFonts w:ascii="Noto Serif" w:eastAsia="Noto Serif SC" w:hAnsi="Noto Serif" w:cs="Noto Serif"/>
        </w:rPr>
        <w:t>proident</w:t>
      </w:r>
      <w:proofErr w:type="spellEnd"/>
      <w:r w:rsidRPr="0021709E">
        <w:rPr>
          <w:rFonts w:ascii="Noto Serif" w:eastAsia="Noto Serif SC" w:hAnsi="Noto Serif" w:cs="Noto Serif"/>
        </w:rPr>
        <w:t xml:space="preserve">, sunt in culpa qui </w:t>
      </w:r>
      <w:proofErr w:type="spellStart"/>
      <w:r w:rsidRPr="0021709E">
        <w:rPr>
          <w:rFonts w:ascii="Noto Serif" w:eastAsia="Noto Serif SC" w:hAnsi="Noto Serif" w:cs="Noto Serif"/>
        </w:rPr>
        <w:t>officia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deserunt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mollit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anim</w:t>
      </w:r>
      <w:proofErr w:type="spellEnd"/>
      <w:r w:rsidRPr="0021709E">
        <w:rPr>
          <w:rFonts w:ascii="Noto Serif" w:eastAsia="Noto Serif SC" w:hAnsi="Noto Serif" w:cs="Noto Serif"/>
        </w:rPr>
        <w:t xml:space="preserve"> id </w:t>
      </w:r>
      <w:proofErr w:type="spellStart"/>
      <w:r w:rsidRPr="0021709E">
        <w:rPr>
          <w:rFonts w:ascii="Noto Serif" w:eastAsia="Noto Serif SC" w:hAnsi="Noto Serif" w:cs="Noto Serif"/>
        </w:rPr>
        <w:t>est</w:t>
      </w:r>
      <w:proofErr w:type="spellEnd"/>
      <w:r w:rsidRPr="0021709E">
        <w:rPr>
          <w:rFonts w:ascii="Noto Serif" w:eastAsia="Noto Serif SC" w:hAnsi="Noto Serif" w:cs="Noto Serif"/>
        </w:rPr>
        <w:t xml:space="preserve"> laborum.</w:t>
      </w:r>
    </w:p>
    <w:p w14:paraId="27DAD784" w14:textId="77777777" w:rsidR="00EE178B" w:rsidRPr="006C0CAA" w:rsidRDefault="00EE178B" w:rsidP="00EE178B">
      <w:pPr>
        <w:rPr>
          <w:rFonts w:ascii="Noto Serif" w:eastAsia="Noto Serif SC" w:hAnsi="Noto Serif" w:cs="Noto Serif"/>
          <w:bCs/>
        </w:rPr>
      </w:pPr>
    </w:p>
    <w:p w14:paraId="118AAAE3" w14:textId="77777777" w:rsidR="00EE178B" w:rsidRPr="006C0CAA" w:rsidRDefault="00EE178B" w:rsidP="00EE178B">
      <w:pPr>
        <w:rPr>
          <w:rFonts w:ascii="Noto Serif" w:eastAsia="Noto Serif SC" w:hAnsi="Noto Serif" w:cs="Noto Serif"/>
          <w:bCs/>
        </w:rPr>
      </w:pPr>
    </w:p>
    <w:p w14:paraId="0FCA8855" w14:textId="77777777" w:rsidR="00EE178B" w:rsidRPr="006C0CAA" w:rsidRDefault="00EE178B" w:rsidP="00EE178B">
      <w:pPr>
        <w:rPr>
          <w:rFonts w:ascii="Noto Serif" w:eastAsia="Noto Serif SC" w:hAnsi="Noto Serif" w:cs="Noto Serif"/>
          <w:bCs/>
        </w:rPr>
      </w:pPr>
    </w:p>
    <w:p w14:paraId="67DCCB64" w14:textId="77777777" w:rsidR="00EE178B" w:rsidRPr="006C0CAA" w:rsidRDefault="00EE178B" w:rsidP="00EE178B">
      <w:pPr>
        <w:rPr>
          <w:rFonts w:ascii="Noto Serif" w:eastAsia="Noto Serif SC" w:hAnsi="Noto Serif" w:cs="Noto Serif"/>
          <w:bCs/>
        </w:rPr>
      </w:pPr>
    </w:p>
    <w:p w14:paraId="1C73A31B" w14:textId="77777777" w:rsidR="00EE178B" w:rsidRPr="006C0CAA" w:rsidRDefault="00EE178B" w:rsidP="00EE178B">
      <w:pPr>
        <w:rPr>
          <w:rFonts w:ascii="Noto Serif" w:eastAsia="Noto Serif SC" w:hAnsi="Noto Serif" w:cs="Noto Serif"/>
          <w:bCs/>
        </w:rPr>
      </w:pPr>
    </w:p>
    <w:p w14:paraId="1B450C3E" w14:textId="77777777" w:rsidR="00EE178B" w:rsidRPr="006C0CAA" w:rsidRDefault="00EE178B" w:rsidP="00EE178B">
      <w:pPr>
        <w:rPr>
          <w:rFonts w:ascii="Noto Serif" w:eastAsia="Noto Serif SC" w:hAnsi="Noto Serif" w:cs="Noto Serif"/>
          <w:bCs/>
        </w:rPr>
      </w:pPr>
    </w:p>
    <w:p w14:paraId="42F35A4D" w14:textId="77777777" w:rsidR="00EE178B" w:rsidRPr="006C0CAA" w:rsidRDefault="00EE178B" w:rsidP="00EE178B">
      <w:pPr>
        <w:rPr>
          <w:rFonts w:ascii="Noto Serif" w:eastAsia="Noto Serif SC" w:hAnsi="Noto Serif" w:cs="Noto Serif"/>
          <w:bCs/>
        </w:rPr>
      </w:pPr>
    </w:p>
    <w:p w14:paraId="0CDC0328" w14:textId="77777777" w:rsidR="00EE178B" w:rsidRPr="006C0CAA" w:rsidRDefault="00EE178B" w:rsidP="00EE178B">
      <w:pPr>
        <w:rPr>
          <w:rFonts w:ascii="Noto Serif" w:eastAsia="Noto Serif SC" w:hAnsi="Noto Serif" w:cs="Noto Serif"/>
          <w:bCs/>
        </w:rPr>
      </w:pPr>
    </w:p>
    <w:p w14:paraId="6F71DE6F" w14:textId="77777777" w:rsidR="00EE178B" w:rsidRPr="006C0CAA" w:rsidRDefault="00EE178B" w:rsidP="00EE178B">
      <w:pPr>
        <w:rPr>
          <w:rFonts w:ascii="Noto Serif" w:eastAsia="Noto Serif SC" w:hAnsi="Noto Serif" w:cs="Noto Serif"/>
          <w:bCs/>
        </w:rPr>
      </w:pPr>
    </w:p>
    <w:p w14:paraId="7E6F3E68" w14:textId="77777777" w:rsidR="00EE178B" w:rsidRPr="006C0CAA" w:rsidRDefault="00EE178B" w:rsidP="00EE178B">
      <w:pPr>
        <w:rPr>
          <w:rFonts w:ascii="Noto Serif" w:eastAsia="Noto Serif SC" w:hAnsi="Noto Serif" w:cs="Noto Serif"/>
          <w:bCs/>
        </w:rPr>
      </w:pPr>
    </w:p>
    <w:p w14:paraId="0CBA262D" w14:textId="77777777" w:rsidR="00EE178B" w:rsidRPr="006C0CAA" w:rsidRDefault="00EE178B" w:rsidP="00EE178B">
      <w:pPr>
        <w:rPr>
          <w:rFonts w:ascii="Noto Serif" w:eastAsia="Microsoft JhengHei" w:hAnsi="Noto Serif" w:cs="Noto Serif"/>
          <w:bCs/>
          <w:lang w:val="en-US"/>
        </w:rPr>
      </w:pPr>
    </w:p>
    <w:p w14:paraId="5C5752B4" w14:textId="77777777" w:rsidR="00EE178B" w:rsidRPr="006C0CAA" w:rsidRDefault="00EE178B" w:rsidP="00EE178B">
      <w:pPr>
        <w:rPr>
          <w:rFonts w:ascii="Noto Serif" w:eastAsia="Noto Serif SC" w:hAnsi="Noto Serif" w:cs="Noto Serif"/>
          <w:bCs/>
        </w:rPr>
      </w:pPr>
    </w:p>
    <w:p w14:paraId="1D0CB2BD" w14:textId="77777777" w:rsidR="00EE178B" w:rsidRPr="006C0CAA" w:rsidRDefault="00EE178B" w:rsidP="00EE178B">
      <w:pPr>
        <w:rPr>
          <w:rFonts w:ascii="Noto Serif" w:eastAsia="Noto Serif SC" w:hAnsi="Noto Serif" w:cs="Noto Serif"/>
          <w:bCs/>
        </w:rPr>
      </w:pPr>
    </w:p>
    <w:p w14:paraId="0B31ACFE" w14:textId="77777777" w:rsidR="00EE178B" w:rsidRPr="006C0CAA" w:rsidRDefault="00EE178B" w:rsidP="00EE178B">
      <w:pPr>
        <w:rPr>
          <w:rFonts w:ascii="Noto Serif" w:eastAsia="Noto Serif SC" w:hAnsi="Noto Serif" w:cs="Noto Serif"/>
          <w:bCs/>
        </w:rPr>
      </w:pPr>
    </w:p>
    <w:p w14:paraId="0BC645D2" w14:textId="77777777" w:rsidR="00EE178B" w:rsidRPr="006C0CAA" w:rsidRDefault="00EE178B" w:rsidP="00EE178B">
      <w:pPr>
        <w:rPr>
          <w:rFonts w:ascii="Noto Serif" w:eastAsia="Noto Serif SC" w:hAnsi="Noto Serif" w:cs="Noto Serif"/>
          <w:bCs/>
        </w:rPr>
      </w:pPr>
    </w:p>
    <w:p w14:paraId="28EDFBB1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  <w:sectPr w:rsidR="00EE178B" w:rsidRPr="00CF315B" w:rsidSect="00687164">
          <w:pgSz w:w="16840" w:h="23820"/>
          <w:pgMar w:top="2160" w:right="2160" w:bottom="2160" w:left="2160" w:header="708" w:footer="1417" w:gutter="0"/>
          <w:cols w:space="708"/>
          <w:titlePg/>
          <w:docGrid w:linePitch="360"/>
        </w:sectPr>
      </w:pPr>
    </w:p>
    <w:p w14:paraId="6756B173" w14:textId="28907418" w:rsidR="00EE178B" w:rsidRPr="00687164" w:rsidRDefault="009D14A9" w:rsidP="00EE178B">
      <w:pPr>
        <w:rPr>
          <w:rFonts w:ascii="Noto Serif" w:eastAsia="Noto Serif SC" w:hAnsi="Noto Serif" w:cs="Noto Serif"/>
          <w:b/>
          <w:sz w:val="44"/>
          <w:szCs w:val="44"/>
        </w:rPr>
      </w:pPr>
      <w:r w:rsidRPr="00687164">
        <w:rPr>
          <w:rFonts w:ascii="Noto Serif" w:eastAsia="Microsoft JhengHei" w:hAnsi="Noto Serif" w:cs="Noto Serif"/>
          <w:b/>
          <w:sz w:val="44"/>
          <w:szCs w:val="44"/>
        </w:rPr>
        <w:lastRenderedPageBreak/>
        <w:t>编制</w:t>
      </w:r>
      <w:r w:rsidR="00EE178B" w:rsidRPr="00687164">
        <w:rPr>
          <w:rFonts w:ascii="Noto Serif" w:eastAsia="Noto Serif SC" w:hAnsi="Noto Serif" w:cs="Noto Serif"/>
          <w:b/>
          <w:sz w:val="44"/>
          <w:szCs w:val="44"/>
        </w:rPr>
        <w:t>Instrumentation</w:t>
      </w:r>
    </w:p>
    <w:p w14:paraId="67C67262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r w:rsidRPr="0021709E">
        <w:rPr>
          <w:rFonts w:ascii="Noto Serif" w:eastAsia="Noto Serif SC" w:hAnsi="Noto Serif" w:cs="Noto Serif"/>
        </w:rPr>
        <w:t xml:space="preserve">Lorem ipsum </w:t>
      </w:r>
      <w:proofErr w:type="spellStart"/>
      <w:r w:rsidRPr="0021709E">
        <w:rPr>
          <w:rFonts w:ascii="Noto Serif" w:eastAsia="Noto Serif SC" w:hAnsi="Noto Serif" w:cs="Noto Serif"/>
        </w:rPr>
        <w:t>dolor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</w:p>
    <w:p w14:paraId="1B1C8649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r w:rsidRPr="0021709E">
        <w:rPr>
          <w:rFonts w:ascii="Noto Serif" w:eastAsia="Noto Serif SC" w:hAnsi="Noto Serif" w:cs="Noto Serif"/>
        </w:rPr>
        <w:t xml:space="preserve">sit </w:t>
      </w:r>
      <w:proofErr w:type="spellStart"/>
      <w:r w:rsidRPr="0021709E">
        <w:rPr>
          <w:rFonts w:ascii="Noto Serif" w:eastAsia="Noto Serif SC" w:hAnsi="Noto Serif" w:cs="Noto Serif"/>
        </w:rPr>
        <w:t>amet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consectetur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</w:p>
    <w:p w14:paraId="4AF1CB68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proofErr w:type="spellStart"/>
      <w:r w:rsidRPr="0021709E">
        <w:rPr>
          <w:rFonts w:ascii="Noto Serif" w:eastAsia="Noto Serif SC" w:hAnsi="Noto Serif" w:cs="Noto Serif"/>
        </w:rPr>
        <w:t>adipiscing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elit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sed</w:t>
      </w:r>
      <w:proofErr w:type="spellEnd"/>
      <w:r w:rsidRPr="0021709E">
        <w:rPr>
          <w:rFonts w:ascii="Noto Serif" w:eastAsia="Noto Serif SC" w:hAnsi="Noto Serif" w:cs="Noto Serif"/>
        </w:rPr>
        <w:t xml:space="preserve"> do </w:t>
      </w:r>
    </w:p>
    <w:p w14:paraId="7DB88F46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proofErr w:type="spellStart"/>
      <w:r w:rsidRPr="0021709E">
        <w:rPr>
          <w:rFonts w:ascii="Noto Serif" w:eastAsia="Noto Serif SC" w:hAnsi="Noto Serif" w:cs="Noto Serif"/>
        </w:rPr>
        <w:t>eiusmod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tempor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incididunt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</w:p>
    <w:p w14:paraId="1715CFD8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</w:p>
    <w:p w14:paraId="5719DD4D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proofErr w:type="spellStart"/>
      <w:r w:rsidRPr="0021709E">
        <w:rPr>
          <w:rFonts w:ascii="Noto Serif" w:eastAsia="Noto Serif SC" w:hAnsi="Noto Serif" w:cs="Noto Serif"/>
        </w:rPr>
        <w:t>ut</w:t>
      </w:r>
      <w:proofErr w:type="spellEnd"/>
      <w:r w:rsidRPr="0021709E">
        <w:rPr>
          <w:rFonts w:ascii="Noto Serif" w:eastAsia="Noto Serif SC" w:hAnsi="Noto Serif" w:cs="Noto Serif"/>
        </w:rPr>
        <w:t xml:space="preserve"> labore et dolore magna </w:t>
      </w:r>
      <w:proofErr w:type="spellStart"/>
      <w:r w:rsidRPr="0021709E">
        <w:rPr>
          <w:rFonts w:ascii="Noto Serif" w:eastAsia="Noto Serif SC" w:hAnsi="Noto Serif" w:cs="Noto Serif"/>
        </w:rPr>
        <w:t>aliqua</w:t>
      </w:r>
      <w:proofErr w:type="spellEnd"/>
      <w:r w:rsidRPr="0021709E">
        <w:rPr>
          <w:rFonts w:ascii="Noto Serif" w:eastAsia="Noto Serif SC" w:hAnsi="Noto Serif" w:cs="Noto Serif"/>
        </w:rPr>
        <w:t xml:space="preserve">. </w:t>
      </w:r>
    </w:p>
    <w:p w14:paraId="26035528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r w:rsidRPr="0021709E">
        <w:rPr>
          <w:rFonts w:ascii="Noto Serif" w:eastAsia="Noto Serif SC" w:hAnsi="Noto Serif" w:cs="Noto Serif"/>
        </w:rPr>
        <w:t xml:space="preserve">Ut </w:t>
      </w:r>
      <w:proofErr w:type="spellStart"/>
      <w:r w:rsidRPr="0021709E">
        <w:rPr>
          <w:rFonts w:ascii="Noto Serif" w:eastAsia="Noto Serif SC" w:hAnsi="Noto Serif" w:cs="Noto Serif"/>
        </w:rPr>
        <w:t>enim</w:t>
      </w:r>
      <w:proofErr w:type="spellEnd"/>
      <w:r w:rsidRPr="0021709E">
        <w:rPr>
          <w:rFonts w:ascii="Noto Serif" w:eastAsia="Noto Serif SC" w:hAnsi="Noto Serif" w:cs="Noto Serif"/>
        </w:rPr>
        <w:t xml:space="preserve"> ad minim </w:t>
      </w:r>
      <w:proofErr w:type="spellStart"/>
      <w:r w:rsidRPr="0021709E">
        <w:rPr>
          <w:rFonts w:ascii="Noto Serif" w:eastAsia="Noto Serif SC" w:hAnsi="Noto Serif" w:cs="Noto Serif"/>
        </w:rPr>
        <w:t>veniam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</w:p>
    <w:p w14:paraId="755CAEF3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proofErr w:type="spellStart"/>
      <w:r w:rsidRPr="0021709E">
        <w:rPr>
          <w:rFonts w:ascii="Noto Serif" w:eastAsia="Noto Serif SC" w:hAnsi="Noto Serif" w:cs="Noto Serif"/>
        </w:rPr>
        <w:t>quis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nostrud</w:t>
      </w:r>
      <w:proofErr w:type="spellEnd"/>
      <w:r w:rsidRPr="0021709E">
        <w:rPr>
          <w:rFonts w:ascii="Noto Serif" w:eastAsia="Noto Serif SC" w:hAnsi="Noto Serif" w:cs="Noto Serif"/>
        </w:rPr>
        <w:t xml:space="preserve"> exercitation </w:t>
      </w:r>
      <w:proofErr w:type="spellStart"/>
      <w:r w:rsidRPr="0021709E">
        <w:rPr>
          <w:rFonts w:ascii="Noto Serif" w:eastAsia="Noto Serif SC" w:hAnsi="Noto Serif" w:cs="Noto Serif"/>
        </w:rPr>
        <w:t>ullamco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</w:p>
    <w:p w14:paraId="34AD9001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proofErr w:type="spellStart"/>
      <w:r w:rsidRPr="0021709E">
        <w:rPr>
          <w:rFonts w:ascii="Noto Serif" w:eastAsia="Noto Serif SC" w:hAnsi="Noto Serif" w:cs="Noto Serif"/>
        </w:rPr>
        <w:t>laboris</w:t>
      </w:r>
      <w:proofErr w:type="spellEnd"/>
      <w:r w:rsidRPr="0021709E">
        <w:rPr>
          <w:rFonts w:ascii="Noto Serif" w:eastAsia="Noto Serif SC" w:hAnsi="Noto Serif" w:cs="Noto Serif"/>
        </w:rPr>
        <w:t xml:space="preserve"> nisi </w:t>
      </w:r>
      <w:proofErr w:type="spellStart"/>
      <w:r w:rsidRPr="0021709E">
        <w:rPr>
          <w:rFonts w:ascii="Noto Serif" w:eastAsia="Noto Serif SC" w:hAnsi="Noto Serif" w:cs="Noto Serif"/>
        </w:rPr>
        <w:t>ut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aliquip</w:t>
      </w:r>
      <w:proofErr w:type="spellEnd"/>
      <w:r w:rsidRPr="0021709E">
        <w:rPr>
          <w:rFonts w:ascii="Noto Serif" w:eastAsia="Noto Serif SC" w:hAnsi="Noto Serif" w:cs="Noto Serif"/>
        </w:rPr>
        <w:t xml:space="preserve"> ex </w:t>
      </w:r>
    </w:p>
    <w:p w14:paraId="4C526D57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proofErr w:type="spellStart"/>
      <w:r w:rsidRPr="0021709E">
        <w:rPr>
          <w:rFonts w:ascii="Noto Serif" w:eastAsia="Noto Serif SC" w:hAnsi="Noto Serif" w:cs="Noto Serif"/>
        </w:rPr>
        <w:t>ea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commodo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consequat</w:t>
      </w:r>
      <w:proofErr w:type="spellEnd"/>
      <w:r w:rsidRPr="0021709E">
        <w:rPr>
          <w:rFonts w:ascii="Noto Serif" w:eastAsia="Noto Serif SC" w:hAnsi="Noto Serif" w:cs="Noto Serif"/>
        </w:rPr>
        <w:t xml:space="preserve">. </w:t>
      </w:r>
    </w:p>
    <w:p w14:paraId="634B96DD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</w:p>
    <w:p w14:paraId="4C10638F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r w:rsidRPr="0021709E">
        <w:rPr>
          <w:rFonts w:ascii="Noto Serif" w:eastAsia="Noto Serif SC" w:hAnsi="Noto Serif" w:cs="Noto Serif"/>
        </w:rPr>
        <w:t xml:space="preserve">Duis </w:t>
      </w:r>
      <w:proofErr w:type="spellStart"/>
      <w:r w:rsidRPr="0021709E">
        <w:rPr>
          <w:rFonts w:ascii="Noto Serif" w:eastAsia="Noto Serif SC" w:hAnsi="Noto Serif" w:cs="Noto Serif"/>
        </w:rPr>
        <w:t>aute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irure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dolor</w:t>
      </w:r>
      <w:proofErr w:type="spellEnd"/>
      <w:r w:rsidRPr="0021709E">
        <w:rPr>
          <w:rFonts w:ascii="Noto Serif" w:eastAsia="Noto Serif SC" w:hAnsi="Noto Serif" w:cs="Noto Serif"/>
        </w:rPr>
        <w:t xml:space="preserve"> in </w:t>
      </w:r>
    </w:p>
    <w:p w14:paraId="3C349C05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proofErr w:type="spellStart"/>
      <w:r w:rsidRPr="0021709E">
        <w:rPr>
          <w:rFonts w:ascii="Noto Serif" w:eastAsia="Noto Serif SC" w:hAnsi="Noto Serif" w:cs="Noto Serif"/>
        </w:rPr>
        <w:t>reprehenderit</w:t>
      </w:r>
      <w:proofErr w:type="spellEnd"/>
      <w:r w:rsidRPr="0021709E">
        <w:rPr>
          <w:rFonts w:ascii="Noto Serif" w:eastAsia="Noto Serif SC" w:hAnsi="Noto Serif" w:cs="Noto Serif"/>
        </w:rPr>
        <w:t xml:space="preserve"> in </w:t>
      </w:r>
      <w:proofErr w:type="spellStart"/>
      <w:r w:rsidRPr="0021709E">
        <w:rPr>
          <w:rFonts w:ascii="Noto Serif" w:eastAsia="Noto Serif SC" w:hAnsi="Noto Serif" w:cs="Noto Serif"/>
        </w:rPr>
        <w:t>voluptate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</w:p>
    <w:p w14:paraId="7504C72A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proofErr w:type="spellStart"/>
      <w:r w:rsidRPr="0021709E">
        <w:rPr>
          <w:rFonts w:ascii="Noto Serif" w:eastAsia="Noto Serif SC" w:hAnsi="Noto Serif" w:cs="Noto Serif"/>
        </w:rPr>
        <w:t>velit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esse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cillum</w:t>
      </w:r>
      <w:proofErr w:type="spellEnd"/>
      <w:r w:rsidRPr="0021709E">
        <w:rPr>
          <w:rFonts w:ascii="Noto Serif" w:eastAsia="Noto Serif SC" w:hAnsi="Noto Serif" w:cs="Noto Serif"/>
        </w:rPr>
        <w:t xml:space="preserve"> dolore </w:t>
      </w:r>
    </w:p>
    <w:p w14:paraId="2E588557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proofErr w:type="spellStart"/>
      <w:r w:rsidRPr="0021709E">
        <w:rPr>
          <w:rFonts w:ascii="Noto Serif" w:eastAsia="Noto Serif SC" w:hAnsi="Noto Serif" w:cs="Noto Serif"/>
        </w:rPr>
        <w:t>eu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fugiat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nulla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pariatur</w:t>
      </w:r>
      <w:proofErr w:type="spellEnd"/>
      <w:r w:rsidRPr="0021709E">
        <w:rPr>
          <w:rFonts w:ascii="Noto Serif" w:eastAsia="Noto Serif SC" w:hAnsi="Noto Serif" w:cs="Noto Serif"/>
        </w:rPr>
        <w:t xml:space="preserve">. </w:t>
      </w:r>
    </w:p>
    <w:p w14:paraId="42817B40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</w:p>
    <w:p w14:paraId="5DDA287B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proofErr w:type="spellStart"/>
      <w:r w:rsidRPr="0021709E">
        <w:rPr>
          <w:rFonts w:ascii="Noto Serif" w:eastAsia="Noto Serif SC" w:hAnsi="Noto Serif" w:cs="Noto Serif"/>
        </w:rPr>
        <w:t>Excepteur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sint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occaecat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</w:p>
    <w:p w14:paraId="32A06F1C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proofErr w:type="spellStart"/>
      <w:r w:rsidRPr="0021709E">
        <w:rPr>
          <w:rFonts w:ascii="Noto Serif" w:eastAsia="Noto Serif SC" w:hAnsi="Noto Serif" w:cs="Noto Serif"/>
        </w:rPr>
        <w:t>cupidatat</w:t>
      </w:r>
      <w:proofErr w:type="spellEnd"/>
      <w:r w:rsidRPr="0021709E">
        <w:rPr>
          <w:rFonts w:ascii="Noto Serif" w:eastAsia="Noto Serif SC" w:hAnsi="Noto Serif" w:cs="Noto Serif"/>
        </w:rPr>
        <w:t xml:space="preserve"> non </w:t>
      </w:r>
      <w:proofErr w:type="spellStart"/>
      <w:r w:rsidRPr="0021709E">
        <w:rPr>
          <w:rFonts w:ascii="Noto Serif" w:eastAsia="Noto Serif SC" w:hAnsi="Noto Serif" w:cs="Noto Serif"/>
        </w:rPr>
        <w:t>proident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</w:p>
    <w:p w14:paraId="7AC88992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r w:rsidRPr="0021709E">
        <w:rPr>
          <w:rFonts w:ascii="Noto Serif" w:eastAsia="Noto Serif SC" w:hAnsi="Noto Serif" w:cs="Noto Serif"/>
        </w:rPr>
        <w:t xml:space="preserve">sunt in culpa qui </w:t>
      </w:r>
      <w:proofErr w:type="spellStart"/>
      <w:r w:rsidRPr="0021709E">
        <w:rPr>
          <w:rFonts w:ascii="Noto Serif" w:eastAsia="Noto Serif SC" w:hAnsi="Noto Serif" w:cs="Noto Serif"/>
        </w:rPr>
        <w:t>officia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</w:p>
    <w:p w14:paraId="4CD50BE5" w14:textId="77777777" w:rsidR="00271555" w:rsidRPr="0021709E" w:rsidRDefault="00271555" w:rsidP="00271555">
      <w:pPr>
        <w:rPr>
          <w:rFonts w:ascii="Noto Serif" w:eastAsia="Noto Serif SC" w:hAnsi="Noto Serif" w:cs="Noto Serif"/>
        </w:rPr>
      </w:pPr>
      <w:proofErr w:type="spellStart"/>
      <w:r w:rsidRPr="0021709E">
        <w:rPr>
          <w:rFonts w:ascii="Noto Serif" w:eastAsia="Noto Serif SC" w:hAnsi="Noto Serif" w:cs="Noto Serif"/>
        </w:rPr>
        <w:t>deserunt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mollit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anim</w:t>
      </w:r>
      <w:proofErr w:type="spellEnd"/>
      <w:r w:rsidRPr="0021709E">
        <w:rPr>
          <w:rFonts w:ascii="Noto Serif" w:eastAsia="Noto Serif SC" w:hAnsi="Noto Serif" w:cs="Noto Serif"/>
        </w:rPr>
        <w:t xml:space="preserve"> id </w:t>
      </w:r>
    </w:p>
    <w:p w14:paraId="50714FF2" w14:textId="3CCB4DF7" w:rsidR="00EE178B" w:rsidRPr="0021709E" w:rsidRDefault="00271555" w:rsidP="00EE178B">
      <w:pPr>
        <w:rPr>
          <w:rFonts w:ascii="Noto Serif" w:eastAsia="Noto Serif SC" w:hAnsi="Noto Serif" w:cs="Noto Serif"/>
        </w:rPr>
      </w:pPr>
      <w:proofErr w:type="spellStart"/>
      <w:r w:rsidRPr="0021709E">
        <w:rPr>
          <w:rFonts w:ascii="Noto Serif" w:eastAsia="Noto Serif SC" w:hAnsi="Noto Serif" w:cs="Noto Serif"/>
        </w:rPr>
        <w:t>est</w:t>
      </w:r>
      <w:proofErr w:type="spellEnd"/>
      <w:r w:rsidRPr="0021709E">
        <w:rPr>
          <w:rFonts w:ascii="Noto Serif" w:eastAsia="Noto Serif SC" w:hAnsi="Noto Serif" w:cs="Noto Serif"/>
        </w:rPr>
        <w:t xml:space="preserve"> laborum.</w:t>
      </w:r>
    </w:p>
    <w:p w14:paraId="2614DBC5" w14:textId="77777777" w:rsidR="00EE178B" w:rsidRPr="00CF315B" w:rsidRDefault="00EE178B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25E506E9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61198481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4E98E900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4647851E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3837FC58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4CB3267C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765F79BA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3E712137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3C840413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3CF22107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3CAAC26B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</w:pPr>
    </w:p>
    <w:p w14:paraId="72921639" w14:textId="77777777" w:rsidR="00F905D5" w:rsidRPr="00CF315B" w:rsidRDefault="00F905D5" w:rsidP="00EE178B">
      <w:pPr>
        <w:rPr>
          <w:rFonts w:ascii="Noto Serif" w:eastAsia="Noto Serif SC" w:hAnsi="Noto Serif" w:cs="Noto Serif"/>
          <w:bCs/>
          <w:sz w:val="28"/>
          <w:szCs w:val="28"/>
        </w:rPr>
        <w:sectPr w:rsidR="00F905D5" w:rsidRPr="00CF315B" w:rsidSect="00687164">
          <w:pgSz w:w="16840" w:h="23820"/>
          <w:pgMar w:top="2160" w:right="2160" w:bottom="2160" w:left="2160" w:header="708" w:footer="1417" w:gutter="0"/>
          <w:cols w:space="708"/>
          <w:titlePg/>
          <w:docGrid w:linePitch="360"/>
        </w:sectPr>
      </w:pPr>
    </w:p>
    <w:p w14:paraId="4D8CBFDA" w14:textId="7842F0A9" w:rsidR="00271555" w:rsidRPr="00687164" w:rsidRDefault="009D14A9" w:rsidP="00EE178B">
      <w:pPr>
        <w:rPr>
          <w:rFonts w:ascii="Noto Serif" w:eastAsia="Noto Serif SC" w:hAnsi="Noto Serif" w:cs="Noto Serif"/>
          <w:b/>
          <w:sz w:val="44"/>
          <w:szCs w:val="44"/>
        </w:rPr>
      </w:pPr>
      <w:r w:rsidRPr="00687164">
        <w:rPr>
          <w:rFonts w:ascii="Noto Serif" w:eastAsia="Microsoft JhengHei" w:hAnsi="Noto Serif" w:cs="Noto Serif"/>
          <w:b/>
          <w:sz w:val="44"/>
          <w:szCs w:val="44"/>
        </w:rPr>
        <w:lastRenderedPageBreak/>
        <w:t>演奏说明</w:t>
      </w:r>
      <w:r w:rsidR="00271555" w:rsidRPr="00687164">
        <w:rPr>
          <w:rFonts w:ascii="Noto Serif" w:eastAsia="Noto Serif SC" w:hAnsi="Noto Serif" w:cs="Noto Serif"/>
          <w:b/>
          <w:sz w:val="44"/>
          <w:szCs w:val="44"/>
        </w:rPr>
        <w:t>Performance Notes</w:t>
      </w:r>
    </w:p>
    <w:p w14:paraId="78EA5229" w14:textId="77777777" w:rsidR="00F7036C" w:rsidRPr="0021709E" w:rsidRDefault="00F7036C" w:rsidP="00F7036C">
      <w:pPr>
        <w:rPr>
          <w:rFonts w:ascii="Noto Serif" w:eastAsia="Noto Serif SC" w:hAnsi="Noto Serif" w:cs="Noto Serif"/>
        </w:rPr>
      </w:pPr>
      <w:r w:rsidRPr="0021709E">
        <w:rPr>
          <w:rFonts w:ascii="Noto Serif" w:eastAsia="Noto Serif SC" w:hAnsi="Noto Serif" w:cs="Noto Serif"/>
        </w:rPr>
        <w:t xml:space="preserve">Lorem ipsum </w:t>
      </w:r>
      <w:proofErr w:type="spellStart"/>
      <w:r w:rsidRPr="0021709E">
        <w:rPr>
          <w:rFonts w:ascii="Noto Serif" w:eastAsia="Noto Serif SC" w:hAnsi="Noto Serif" w:cs="Noto Serif"/>
        </w:rPr>
        <w:t>dolor</w:t>
      </w:r>
      <w:proofErr w:type="spellEnd"/>
      <w:r w:rsidRPr="0021709E">
        <w:rPr>
          <w:rFonts w:ascii="Noto Serif" w:eastAsia="Noto Serif SC" w:hAnsi="Noto Serif" w:cs="Noto Serif"/>
        </w:rPr>
        <w:t xml:space="preserve"> sit </w:t>
      </w:r>
      <w:proofErr w:type="spellStart"/>
      <w:r w:rsidRPr="0021709E">
        <w:rPr>
          <w:rFonts w:ascii="Noto Serif" w:eastAsia="Noto Serif SC" w:hAnsi="Noto Serif" w:cs="Noto Serif"/>
        </w:rPr>
        <w:t>amet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consectetur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adipiscing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elit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sed</w:t>
      </w:r>
      <w:proofErr w:type="spellEnd"/>
      <w:r w:rsidRPr="0021709E">
        <w:rPr>
          <w:rFonts w:ascii="Noto Serif" w:eastAsia="Noto Serif SC" w:hAnsi="Noto Serif" w:cs="Noto Serif"/>
        </w:rPr>
        <w:t xml:space="preserve"> do </w:t>
      </w:r>
      <w:proofErr w:type="spellStart"/>
      <w:r w:rsidRPr="0021709E">
        <w:rPr>
          <w:rFonts w:ascii="Noto Serif" w:eastAsia="Noto Serif SC" w:hAnsi="Noto Serif" w:cs="Noto Serif"/>
        </w:rPr>
        <w:t>eiusmod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tempor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incididunt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ut</w:t>
      </w:r>
      <w:proofErr w:type="spellEnd"/>
      <w:r w:rsidRPr="0021709E">
        <w:rPr>
          <w:rFonts w:ascii="Noto Serif" w:eastAsia="Noto Serif SC" w:hAnsi="Noto Serif" w:cs="Noto Serif"/>
        </w:rPr>
        <w:t xml:space="preserve"> labore et dolore magna </w:t>
      </w:r>
      <w:proofErr w:type="spellStart"/>
      <w:r w:rsidRPr="0021709E">
        <w:rPr>
          <w:rFonts w:ascii="Noto Serif" w:eastAsia="Noto Serif SC" w:hAnsi="Noto Serif" w:cs="Noto Serif"/>
        </w:rPr>
        <w:t>aliqua</w:t>
      </w:r>
      <w:proofErr w:type="spellEnd"/>
      <w:r w:rsidRPr="0021709E">
        <w:rPr>
          <w:rFonts w:ascii="Noto Serif" w:eastAsia="Noto Serif SC" w:hAnsi="Noto Serif" w:cs="Noto Serif"/>
        </w:rPr>
        <w:t xml:space="preserve">. Ut </w:t>
      </w:r>
      <w:proofErr w:type="spellStart"/>
      <w:r w:rsidRPr="0021709E">
        <w:rPr>
          <w:rFonts w:ascii="Noto Serif" w:eastAsia="Noto Serif SC" w:hAnsi="Noto Serif" w:cs="Noto Serif"/>
        </w:rPr>
        <w:t>enim</w:t>
      </w:r>
      <w:proofErr w:type="spellEnd"/>
      <w:r w:rsidRPr="0021709E">
        <w:rPr>
          <w:rFonts w:ascii="Noto Serif" w:eastAsia="Noto Serif SC" w:hAnsi="Noto Serif" w:cs="Noto Serif"/>
        </w:rPr>
        <w:t xml:space="preserve"> ad minim </w:t>
      </w:r>
      <w:proofErr w:type="spellStart"/>
      <w:r w:rsidRPr="0021709E">
        <w:rPr>
          <w:rFonts w:ascii="Noto Serif" w:eastAsia="Noto Serif SC" w:hAnsi="Noto Serif" w:cs="Noto Serif"/>
        </w:rPr>
        <w:t>veniam</w:t>
      </w:r>
      <w:proofErr w:type="spellEnd"/>
      <w:r w:rsidRPr="0021709E">
        <w:rPr>
          <w:rFonts w:ascii="Noto Serif" w:eastAsia="Noto Serif SC" w:hAnsi="Noto Serif" w:cs="Noto Serif"/>
        </w:rPr>
        <w:t xml:space="preserve">, </w:t>
      </w:r>
      <w:proofErr w:type="spellStart"/>
      <w:r w:rsidRPr="0021709E">
        <w:rPr>
          <w:rFonts w:ascii="Noto Serif" w:eastAsia="Noto Serif SC" w:hAnsi="Noto Serif" w:cs="Noto Serif"/>
        </w:rPr>
        <w:t>quis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nostrud</w:t>
      </w:r>
      <w:proofErr w:type="spellEnd"/>
      <w:r w:rsidRPr="0021709E">
        <w:rPr>
          <w:rFonts w:ascii="Noto Serif" w:eastAsia="Noto Serif SC" w:hAnsi="Noto Serif" w:cs="Noto Serif"/>
        </w:rPr>
        <w:t xml:space="preserve"> exercitation </w:t>
      </w:r>
      <w:proofErr w:type="spellStart"/>
      <w:r w:rsidRPr="0021709E">
        <w:rPr>
          <w:rFonts w:ascii="Noto Serif" w:eastAsia="Noto Serif SC" w:hAnsi="Noto Serif" w:cs="Noto Serif"/>
        </w:rPr>
        <w:t>ullamco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laboris</w:t>
      </w:r>
      <w:proofErr w:type="spellEnd"/>
      <w:r w:rsidRPr="0021709E">
        <w:rPr>
          <w:rFonts w:ascii="Noto Serif" w:eastAsia="Noto Serif SC" w:hAnsi="Noto Serif" w:cs="Noto Serif"/>
        </w:rPr>
        <w:t xml:space="preserve"> nisi </w:t>
      </w:r>
      <w:proofErr w:type="spellStart"/>
      <w:r w:rsidRPr="0021709E">
        <w:rPr>
          <w:rFonts w:ascii="Noto Serif" w:eastAsia="Noto Serif SC" w:hAnsi="Noto Serif" w:cs="Noto Serif"/>
        </w:rPr>
        <w:t>ut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aliquip</w:t>
      </w:r>
      <w:proofErr w:type="spellEnd"/>
      <w:r w:rsidRPr="0021709E">
        <w:rPr>
          <w:rFonts w:ascii="Noto Serif" w:eastAsia="Noto Serif SC" w:hAnsi="Noto Serif" w:cs="Noto Serif"/>
        </w:rPr>
        <w:t xml:space="preserve"> ex </w:t>
      </w:r>
      <w:proofErr w:type="spellStart"/>
      <w:r w:rsidRPr="0021709E">
        <w:rPr>
          <w:rFonts w:ascii="Noto Serif" w:eastAsia="Noto Serif SC" w:hAnsi="Noto Serif" w:cs="Noto Serif"/>
        </w:rPr>
        <w:t>ea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commodo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consequat</w:t>
      </w:r>
      <w:proofErr w:type="spellEnd"/>
      <w:r w:rsidRPr="0021709E">
        <w:rPr>
          <w:rFonts w:ascii="Noto Serif" w:eastAsia="Noto Serif SC" w:hAnsi="Noto Serif" w:cs="Noto Serif"/>
        </w:rPr>
        <w:t xml:space="preserve">. Duis </w:t>
      </w:r>
      <w:proofErr w:type="spellStart"/>
      <w:r w:rsidRPr="0021709E">
        <w:rPr>
          <w:rFonts w:ascii="Noto Serif" w:eastAsia="Noto Serif SC" w:hAnsi="Noto Serif" w:cs="Noto Serif"/>
        </w:rPr>
        <w:t>aute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irure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dolor</w:t>
      </w:r>
      <w:proofErr w:type="spellEnd"/>
      <w:r w:rsidRPr="0021709E">
        <w:rPr>
          <w:rFonts w:ascii="Noto Serif" w:eastAsia="Noto Serif SC" w:hAnsi="Noto Serif" w:cs="Noto Serif"/>
        </w:rPr>
        <w:t xml:space="preserve"> in </w:t>
      </w:r>
      <w:proofErr w:type="spellStart"/>
      <w:r w:rsidRPr="0021709E">
        <w:rPr>
          <w:rFonts w:ascii="Noto Serif" w:eastAsia="Noto Serif SC" w:hAnsi="Noto Serif" w:cs="Noto Serif"/>
        </w:rPr>
        <w:t>reprehenderit</w:t>
      </w:r>
      <w:proofErr w:type="spellEnd"/>
      <w:r w:rsidRPr="0021709E">
        <w:rPr>
          <w:rFonts w:ascii="Noto Serif" w:eastAsia="Noto Serif SC" w:hAnsi="Noto Serif" w:cs="Noto Serif"/>
        </w:rPr>
        <w:t xml:space="preserve"> in </w:t>
      </w:r>
      <w:proofErr w:type="spellStart"/>
      <w:r w:rsidRPr="0021709E">
        <w:rPr>
          <w:rFonts w:ascii="Noto Serif" w:eastAsia="Noto Serif SC" w:hAnsi="Noto Serif" w:cs="Noto Serif"/>
        </w:rPr>
        <w:t>voluptate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velit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esse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cillum</w:t>
      </w:r>
      <w:proofErr w:type="spellEnd"/>
      <w:r w:rsidRPr="0021709E">
        <w:rPr>
          <w:rFonts w:ascii="Noto Serif" w:eastAsia="Noto Serif SC" w:hAnsi="Noto Serif" w:cs="Noto Serif"/>
        </w:rPr>
        <w:t xml:space="preserve"> dolore </w:t>
      </w:r>
      <w:proofErr w:type="spellStart"/>
      <w:r w:rsidRPr="0021709E">
        <w:rPr>
          <w:rFonts w:ascii="Noto Serif" w:eastAsia="Noto Serif SC" w:hAnsi="Noto Serif" w:cs="Noto Serif"/>
        </w:rPr>
        <w:t>eu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fugiat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nulla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pariatur</w:t>
      </w:r>
      <w:proofErr w:type="spellEnd"/>
      <w:r w:rsidRPr="0021709E">
        <w:rPr>
          <w:rFonts w:ascii="Noto Serif" w:eastAsia="Noto Serif SC" w:hAnsi="Noto Serif" w:cs="Noto Serif"/>
        </w:rPr>
        <w:t xml:space="preserve">. </w:t>
      </w:r>
      <w:proofErr w:type="spellStart"/>
      <w:r w:rsidRPr="0021709E">
        <w:rPr>
          <w:rFonts w:ascii="Noto Serif" w:eastAsia="Noto Serif SC" w:hAnsi="Noto Serif" w:cs="Noto Serif"/>
        </w:rPr>
        <w:t>Excepteur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sint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occaecat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cupidatat</w:t>
      </w:r>
      <w:proofErr w:type="spellEnd"/>
      <w:r w:rsidRPr="0021709E">
        <w:rPr>
          <w:rFonts w:ascii="Noto Serif" w:eastAsia="Noto Serif SC" w:hAnsi="Noto Serif" w:cs="Noto Serif"/>
        </w:rPr>
        <w:t xml:space="preserve"> non </w:t>
      </w:r>
      <w:proofErr w:type="spellStart"/>
      <w:r w:rsidRPr="0021709E">
        <w:rPr>
          <w:rFonts w:ascii="Noto Serif" w:eastAsia="Noto Serif SC" w:hAnsi="Noto Serif" w:cs="Noto Serif"/>
        </w:rPr>
        <w:t>proident</w:t>
      </w:r>
      <w:proofErr w:type="spellEnd"/>
      <w:r w:rsidRPr="0021709E">
        <w:rPr>
          <w:rFonts w:ascii="Noto Serif" w:eastAsia="Noto Serif SC" w:hAnsi="Noto Serif" w:cs="Noto Serif"/>
        </w:rPr>
        <w:t xml:space="preserve">, sunt in culpa qui </w:t>
      </w:r>
      <w:proofErr w:type="spellStart"/>
      <w:r w:rsidRPr="0021709E">
        <w:rPr>
          <w:rFonts w:ascii="Noto Serif" w:eastAsia="Noto Serif SC" w:hAnsi="Noto Serif" w:cs="Noto Serif"/>
        </w:rPr>
        <w:t>officia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deserunt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mollit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anim</w:t>
      </w:r>
      <w:proofErr w:type="spellEnd"/>
      <w:r w:rsidRPr="0021709E">
        <w:rPr>
          <w:rFonts w:ascii="Noto Serif" w:eastAsia="Noto Serif SC" w:hAnsi="Noto Serif" w:cs="Noto Serif"/>
        </w:rPr>
        <w:t xml:space="preserve"> id </w:t>
      </w:r>
      <w:proofErr w:type="spellStart"/>
      <w:r w:rsidRPr="0021709E">
        <w:rPr>
          <w:rFonts w:ascii="Noto Serif" w:eastAsia="Noto Serif SC" w:hAnsi="Noto Serif" w:cs="Noto Serif"/>
        </w:rPr>
        <w:t>est</w:t>
      </w:r>
      <w:proofErr w:type="spellEnd"/>
      <w:r w:rsidRPr="0021709E">
        <w:rPr>
          <w:rFonts w:ascii="Noto Serif" w:eastAsia="Noto Serif SC" w:hAnsi="Noto Serif" w:cs="Noto Serif"/>
        </w:rPr>
        <w:t xml:space="preserve"> </w:t>
      </w:r>
      <w:proofErr w:type="spellStart"/>
      <w:r w:rsidRPr="0021709E">
        <w:rPr>
          <w:rFonts w:ascii="Noto Serif" w:eastAsia="Noto Serif SC" w:hAnsi="Noto Serif" w:cs="Noto Serif"/>
        </w:rPr>
        <w:t>laborum</w:t>
      </w:r>
      <w:proofErr w:type="spellEnd"/>
      <w:r w:rsidRPr="0021709E">
        <w:rPr>
          <w:rFonts w:ascii="Noto Serif" w:eastAsia="Noto Serif SC" w:hAnsi="Noto Serif" w:cs="Noto Serif"/>
        </w:rPr>
        <w:t>.</w:t>
      </w:r>
    </w:p>
    <w:p w14:paraId="6A3CB0F9" w14:textId="77777777" w:rsidR="00EE178B" w:rsidRPr="00CF315B" w:rsidRDefault="00EE178B" w:rsidP="00891407">
      <w:pPr>
        <w:rPr>
          <w:rFonts w:ascii="Noto Serif" w:eastAsia="Microsoft JhengHei" w:hAnsi="Noto Serif" w:cs="Noto Serif"/>
          <w:b/>
          <w:sz w:val="32"/>
          <w:szCs w:val="40"/>
          <w:lang w:val="en-US"/>
        </w:rPr>
      </w:pPr>
    </w:p>
    <w:p w14:paraId="6FC3C2E1" w14:textId="77777777" w:rsidR="00EE178B" w:rsidRPr="00CF315B" w:rsidRDefault="00EE178B" w:rsidP="00891407">
      <w:pPr>
        <w:rPr>
          <w:rFonts w:ascii="Noto Serif" w:eastAsia="Microsoft JhengHei" w:hAnsi="Noto Serif" w:cs="Noto Serif"/>
          <w:b/>
          <w:sz w:val="32"/>
          <w:szCs w:val="40"/>
          <w:lang w:val="en-US"/>
        </w:rPr>
      </w:pPr>
    </w:p>
    <w:sectPr w:rsidR="00EE178B" w:rsidRPr="00CF315B" w:rsidSect="00687164">
      <w:pgSz w:w="16840" w:h="23820"/>
      <w:pgMar w:top="2160" w:right="2160" w:bottom="2160" w:left="2160" w:header="708" w:footer="141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F57691" w14:textId="77777777" w:rsidR="001826EB" w:rsidRDefault="001826EB" w:rsidP="00223A00">
      <w:r>
        <w:separator/>
      </w:r>
    </w:p>
  </w:endnote>
  <w:endnote w:type="continuationSeparator" w:id="0">
    <w:p w14:paraId="27C7B4E2" w14:textId="77777777" w:rsidR="001826EB" w:rsidRDefault="001826EB" w:rsidP="00223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Noto Serif SC">
    <w:panose1 w:val="020B0604020202020204"/>
    <w:charset w:val="80"/>
    <w:family w:val="roman"/>
    <w:pitch w:val="variable"/>
    <w:sig w:usb0="20000083" w:usb1="2ADF3C10" w:usb2="00000016" w:usb3="00000000" w:csb0="00060107" w:csb1="00000000"/>
  </w:font>
  <w:font w:name="STKaiti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B72E4" w14:textId="77777777" w:rsidR="008F5414" w:rsidRDefault="00FB7469" w:rsidP="008F5414">
    <w:pPr>
      <w:pStyle w:val="Footer"/>
      <w:jc w:val="center"/>
    </w:pPr>
    <w:r>
      <w:rPr>
        <w:rFonts w:ascii="STKaiti" w:eastAsia="STKaiti" w:cs="STKaiti" w:hint="eastAsia"/>
        <w:noProof/>
        <w:sz w:val="144"/>
        <w:szCs w:val="72"/>
      </w:rPr>
      <w:drawing>
        <wp:inline distT="0" distB="0" distL="0" distR="0" wp14:anchorId="78C64FA9" wp14:editId="6AEB1116">
          <wp:extent cx="1651000" cy="2010769"/>
          <wp:effectExtent l="0" t="0" r="6350" b="8890"/>
          <wp:docPr id="568377062" name="Picture 5683770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5425" cy="2040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274F68" w14:textId="77777777" w:rsidR="001826EB" w:rsidRDefault="001826EB" w:rsidP="00223A00">
      <w:r>
        <w:separator/>
      </w:r>
    </w:p>
  </w:footnote>
  <w:footnote w:type="continuationSeparator" w:id="0">
    <w:p w14:paraId="489345E6" w14:textId="77777777" w:rsidR="001826EB" w:rsidRDefault="001826EB" w:rsidP="00223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7CDAC" w14:textId="77777777" w:rsidR="00223A00" w:rsidRDefault="00223A00" w:rsidP="00223A00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07"/>
    <w:rsid w:val="00022F0C"/>
    <w:rsid w:val="001448DF"/>
    <w:rsid w:val="001826EB"/>
    <w:rsid w:val="001E05D5"/>
    <w:rsid w:val="001F38FD"/>
    <w:rsid w:val="0020780C"/>
    <w:rsid w:val="0021709E"/>
    <w:rsid w:val="00223A00"/>
    <w:rsid w:val="00271555"/>
    <w:rsid w:val="002D1D92"/>
    <w:rsid w:val="00300917"/>
    <w:rsid w:val="003363FC"/>
    <w:rsid w:val="00345D07"/>
    <w:rsid w:val="0035760E"/>
    <w:rsid w:val="00362015"/>
    <w:rsid w:val="003855EC"/>
    <w:rsid w:val="00460698"/>
    <w:rsid w:val="00466602"/>
    <w:rsid w:val="004E286A"/>
    <w:rsid w:val="00513FF0"/>
    <w:rsid w:val="005728A1"/>
    <w:rsid w:val="005E7BDC"/>
    <w:rsid w:val="00652A79"/>
    <w:rsid w:val="00683E67"/>
    <w:rsid w:val="00687164"/>
    <w:rsid w:val="006C0CAA"/>
    <w:rsid w:val="00720D5F"/>
    <w:rsid w:val="00730815"/>
    <w:rsid w:val="00817911"/>
    <w:rsid w:val="00891407"/>
    <w:rsid w:val="008F5414"/>
    <w:rsid w:val="00931B75"/>
    <w:rsid w:val="00953936"/>
    <w:rsid w:val="009B6F4F"/>
    <w:rsid w:val="009D14A9"/>
    <w:rsid w:val="00A707FF"/>
    <w:rsid w:val="00A72393"/>
    <w:rsid w:val="00AA5FA4"/>
    <w:rsid w:val="00AC720F"/>
    <w:rsid w:val="00AE524A"/>
    <w:rsid w:val="00AF3F05"/>
    <w:rsid w:val="00B478D8"/>
    <w:rsid w:val="00B96158"/>
    <w:rsid w:val="00BA3D77"/>
    <w:rsid w:val="00BF4AEF"/>
    <w:rsid w:val="00C11D29"/>
    <w:rsid w:val="00C30D43"/>
    <w:rsid w:val="00C31A14"/>
    <w:rsid w:val="00C76C04"/>
    <w:rsid w:val="00CD54B3"/>
    <w:rsid w:val="00CF315B"/>
    <w:rsid w:val="00DB6C2C"/>
    <w:rsid w:val="00E83161"/>
    <w:rsid w:val="00E85C8E"/>
    <w:rsid w:val="00E97D90"/>
    <w:rsid w:val="00EC56CA"/>
    <w:rsid w:val="00EE178B"/>
    <w:rsid w:val="00F3532C"/>
    <w:rsid w:val="00F7036C"/>
    <w:rsid w:val="00F905D5"/>
    <w:rsid w:val="00FB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78A5"/>
  <w15:chartTrackingRefBased/>
  <w15:docId w15:val="{1FCEA7C3-F1D1-F84C-8806-46D5AA17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3A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A00"/>
  </w:style>
  <w:style w:type="paragraph" w:styleId="Footer">
    <w:name w:val="footer"/>
    <w:basedOn w:val="Normal"/>
    <w:link w:val="FooterChar"/>
    <w:uiPriority w:val="99"/>
    <w:unhideWhenUsed/>
    <w:rsid w:val="00223A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vik/Storage/Liria-Music/Cover%20Page%20-%20Sco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Page - Score.dotx</Template>
  <TotalTime>34</TotalTime>
  <Pages>8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</Company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Avik Chari</cp:lastModifiedBy>
  <cp:revision>14</cp:revision>
  <dcterms:created xsi:type="dcterms:W3CDTF">2024-08-23T09:35:00Z</dcterms:created>
  <dcterms:modified xsi:type="dcterms:W3CDTF">2024-09-17T04:25:00Z</dcterms:modified>
</cp:coreProperties>
</file>