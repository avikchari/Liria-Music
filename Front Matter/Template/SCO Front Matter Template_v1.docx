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C2F8F" w14:textId="77777777" w:rsidR="00345D07" w:rsidRDefault="00345D07" w:rsidP="00891407">
      <w:pPr>
        <w:jc w:val="right"/>
        <w:rPr>
          <w:rFonts w:ascii="Noto Serif SC" w:eastAsia="Noto Serif SC" w:hAnsi="Noto Serif SC" w:cs="STKaiti"/>
          <w:b/>
          <w:sz w:val="56"/>
          <w:szCs w:val="72"/>
        </w:rPr>
      </w:pPr>
    </w:p>
    <w:p w14:paraId="365A915F" w14:textId="1ED47654" w:rsidR="00223A00" w:rsidRPr="00300917" w:rsidRDefault="00EC56CA" w:rsidP="00891407">
      <w:pPr>
        <w:jc w:val="right"/>
        <w:rPr>
          <w:rFonts w:ascii="Noto Serif SC" w:eastAsia="Noto Serif SC" w:hAnsi="Noto Serif SC" w:cs="STKaiti"/>
          <w:b/>
          <w:sz w:val="52"/>
          <w:szCs w:val="72"/>
        </w:rPr>
      </w:pPr>
      <w:r w:rsidRPr="00300917">
        <w:rPr>
          <w:rFonts w:ascii="Noto Serif SC" w:eastAsia="Noto Serif SC" w:hAnsi="Noto Serif SC" w:cs="STKaiti" w:hint="eastAsia"/>
          <w:b/>
          <w:sz w:val="52"/>
          <w:szCs w:val="72"/>
        </w:rPr>
        <w:t>曲名</w:t>
      </w:r>
    </w:p>
    <w:p w14:paraId="4B87ABBF" w14:textId="77777777" w:rsidR="00223A00" w:rsidRPr="00300917" w:rsidRDefault="00EC56CA" w:rsidP="00891407">
      <w:pPr>
        <w:jc w:val="right"/>
        <w:rPr>
          <w:rFonts w:ascii="Noto Serif SC" w:eastAsia="Noto Serif SC" w:hAnsi="Noto Serif SC"/>
          <w:b/>
          <w:sz w:val="56"/>
          <w:szCs w:val="72"/>
        </w:rPr>
      </w:pPr>
      <w:r w:rsidRPr="00300917">
        <w:rPr>
          <w:rFonts w:ascii="Noto Serif SC" w:eastAsia="Noto Serif SC" w:hAnsi="Noto Serif SC"/>
          <w:b/>
          <w:sz w:val="52"/>
          <w:szCs w:val="72"/>
        </w:rPr>
        <w:t>Title</w:t>
      </w:r>
    </w:p>
    <w:p w14:paraId="2ED4AE1B" w14:textId="77777777" w:rsidR="00EC56CA" w:rsidRPr="00300917" w:rsidRDefault="00EC56CA" w:rsidP="00891407">
      <w:pPr>
        <w:jc w:val="right"/>
        <w:rPr>
          <w:rFonts w:ascii="Noto Serif SC" w:eastAsia="Noto Serif SC" w:hAnsi="Noto Serif SC"/>
          <w:sz w:val="36"/>
          <w:szCs w:val="72"/>
        </w:rPr>
      </w:pPr>
    </w:p>
    <w:p w14:paraId="302814FB" w14:textId="77777777" w:rsidR="00EC56CA" w:rsidRPr="00300917" w:rsidRDefault="00EC56CA" w:rsidP="00891407">
      <w:pPr>
        <w:jc w:val="right"/>
        <w:rPr>
          <w:rFonts w:ascii="Noto Serif SC" w:eastAsia="Noto Serif SC" w:hAnsi="Noto Serif SC"/>
          <w:sz w:val="36"/>
          <w:szCs w:val="72"/>
        </w:rPr>
      </w:pPr>
      <w:r w:rsidRPr="00300917">
        <w:rPr>
          <w:rFonts w:ascii="Noto Serif SC" w:eastAsia="Noto Serif SC" w:hAnsi="Noto Serif SC" w:hint="eastAsia"/>
          <w:sz w:val="36"/>
          <w:szCs w:val="72"/>
        </w:rPr>
        <w:t>作曲家</w:t>
      </w:r>
    </w:p>
    <w:p w14:paraId="0CB9AC7D" w14:textId="77777777" w:rsidR="00223A00" w:rsidRDefault="00EC56CA" w:rsidP="00891407">
      <w:pPr>
        <w:jc w:val="right"/>
        <w:rPr>
          <w:rFonts w:ascii="Noto Serif SC" w:eastAsia="Noto Serif SC" w:hAnsi="Noto Serif SC"/>
          <w:sz w:val="36"/>
          <w:szCs w:val="72"/>
        </w:rPr>
      </w:pPr>
      <w:r w:rsidRPr="00300917">
        <w:rPr>
          <w:rFonts w:ascii="Noto Serif SC" w:eastAsia="Noto Serif SC" w:hAnsi="Noto Serif SC"/>
          <w:sz w:val="36"/>
          <w:szCs w:val="72"/>
        </w:rPr>
        <w:t>Composer</w:t>
      </w:r>
    </w:p>
    <w:p w14:paraId="14CCD7DE" w14:textId="77777777" w:rsidR="00345D07" w:rsidRDefault="00345D07" w:rsidP="00891407">
      <w:pPr>
        <w:jc w:val="right"/>
        <w:rPr>
          <w:rFonts w:ascii="Noto Serif SC" w:eastAsia="Noto Serif SC" w:hAnsi="Noto Serif SC"/>
          <w:sz w:val="36"/>
          <w:szCs w:val="72"/>
        </w:rPr>
      </w:pPr>
    </w:p>
    <w:p w14:paraId="6A66D197" w14:textId="77777777" w:rsidR="00345D07" w:rsidRPr="00300917" w:rsidRDefault="00345D07" w:rsidP="00345D07">
      <w:pPr>
        <w:jc w:val="right"/>
        <w:rPr>
          <w:rFonts w:ascii="Noto Serif SC" w:eastAsia="Noto Serif SC" w:hAnsi="Noto Serif SC" w:cs="STKaiti"/>
          <w:sz w:val="36"/>
          <w:szCs w:val="72"/>
        </w:rPr>
      </w:pPr>
      <w:r w:rsidRPr="00300917">
        <w:rPr>
          <w:rFonts w:ascii="Noto Serif SC" w:eastAsia="Noto Serif SC" w:hAnsi="Noto Serif SC" w:cs="STKaiti" w:hint="eastAsia"/>
          <w:sz w:val="36"/>
          <w:szCs w:val="72"/>
        </w:rPr>
        <w:t>编制</w:t>
      </w:r>
    </w:p>
    <w:p w14:paraId="058372B6" w14:textId="77777777" w:rsidR="00345D07" w:rsidRPr="00300917" w:rsidRDefault="00345D07" w:rsidP="00345D07">
      <w:pPr>
        <w:jc w:val="right"/>
        <w:rPr>
          <w:rFonts w:ascii="Noto Serif SC" w:eastAsia="Noto Serif SC" w:hAnsi="Noto Serif SC" w:cs="STKaiti"/>
          <w:sz w:val="36"/>
          <w:szCs w:val="72"/>
        </w:rPr>
      </w:pPr>
      <w:r w:rsidRPr="00300917">
        <w:rPr>
          <w:rFonts w:ascii="Noto Serif SC" w:eastAsia="Noto Serif SC" w:hAnsi="Noto Serif SC" w:cs="STKaiti"/>
          <w:sz w:val="36"/>
          <w:szCs w:val="72"/>
        </w:rPr>
        <w:t>Orchestration</w:t>
      </w:r>
    </w:p>
    <w:p w14:paraId="45ABC9BA" w14:textId="77777777" w:rsidR="00345D07" w:rsidRPr="00300917" w:rsidRDefault="00345D07" w:rsidP="00891407">
      <w:pPr>
        <w:jc w:val="right"/>
        <w:rPr>
          <w:rFonts w:ascii="Noto Serif SC" w:eastAsia="Noto Serif SC" w:hAnsi="Noto Serif SC"/>
          <w:sz w:val="36"/>
          <w:szCs w:val="72"/>
        </w:rPr>
      </w:pPr>
    </w:p>
    <w:p w14:paraId="4A1AFFF1" w14:textId="77777777" w:rsidR="00FB7469" w:rsidRDefault="00FB7469" w:rsidP="00891407">
      <w:pPr>
        <w:rPr>
          <w:rFonts w:ascii="Noto Serif SC" w:eastAsia="Noto Serif SC" w:hAnsi="Noto Serif SC"/>
          <w:sz w:val="18"/>
        </w:rPr>
      </w:pPr>
    </w:p>
    <w:p w14:paraId="792FC71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80576A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5C9CA64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B9D9F51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9B221CA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85A100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8F2C06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5DC279C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E8EDDB0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DA3752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4BC18D3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EA4044B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9880A8F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E0FFF6B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7C2774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C22F17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84E20F9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5A0A7F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99A394C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2959B51F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8FE8A4E" w14:textId="77777777" w:rsidR="00345D07" w:rsidRDefault="00345D07" w:rsidP="00891407">
      <w:pPr>
        <w:rPr>
          <w:rFonts w:ascii="Noto Serif SC" w:eastAsia="Noto Serif SC" w:hAnsi="Noto Serif SC"/>
          <w:sz w:val="18"/>
        </w:rPr>
        <w:sectPr w:rsidR="00345D07" w:rsidSect="00513FF0">
          <w:headerReference w:type="default" r:id="rId6"/>
          <w:footerReference w:type="default" r:id="rId7"/>
          <w:pgSz w:w="11906" w:h="16838"/>
          <w:pgMar w:top="1440" w:right="1440" w:bottom="1440" w:left="1440" w:header="708" w:footer="1417" w:gutter="0"/>
          <w:cols w:space="708"/>
          <w:docGrid w:linePitch="360"/>
        </w:sectPr>
      </w:pPr>
    </w:p>
    <w:p w14:paraId="30278050" w14:textId="125CFEF7" w:rsidR="00345D07" w:rsidRDefault="00345D07" w:rsidP="00891407">
      <w:pPr>
        <w:rPr>
          <w:rFonts w:ascii="Noto Serif SC" w:eastAsia="Noto Serif SC" w:hAnsi="Noto Serif SC"/>
          <w:sz w:val="18"/>
        </w:rPr>
      </w:pPr>
      <w:r>
        <w:rPr>
          <w:rFonts w:ascii="Noto Serif SC" w:eastAsia="Noto Serif SC" w:hAnsi="Noto Serif SC"/>
          <w:sz w:val="18"/>
        </w:rPr>
        <w:lastRenderedPageBreak/>
        <w:t>Title of work</w:t>
      </w:r>
    </w:p>
    <w:p w14:paraId="73EE53DE" w14:textId="19498B1F" w:rsidR="00345D07" w:rsidRDefault="00345D07" w:rsidP="00891407">
      <w:pPr>
        <w:rPr>
          <w:rFonts w:ascii="Noto Serif SC" w:eastAsia="Noto Serif SC" w:hAnsi="Noto Serif SC"/>
          <w:sz w:val="18"/>
        </w:rPr>
      </w:pPr>
      <w:r>
        <w:rPr>
          <w:rFonts w:ascii="Noto Serif SC" w:eastAsia="Noto Serif SC" w:hAnsi="Noto Serif SC"/>
          <w:sz w:val="18"/>
        </w:rPr>
        <w:t>Copyright Information</w:t>
      </w:r>
    </w:p>
    <w:p w14:paraId="3AFCBA1A" w14:textId="429EF793" w:rsidR="00345D07" w:rsidRDefault="00345D07" w:rsidP="00891407">
      <w:pPr>
        <w:rPr>
          <w:rFonts w:ascii="Noto Serif SC" w:eastAsia="Noto Serif SC" w:hAnsi="Noto Serif SC"/>
          <w:sz w:val="18"/>
        </w:rPr>
      </w:pPr>
      <w:r>
        <w:rPr>
          <w:rFonts w:ascii="Noto Serif SC" w:eastAsia="Noto Serif SC" w:hAnsi="Noto Serif SC"/>
          <w:sz w:val="18"/>
        </w:rPr>
        <w:t>Other Publication Details</w:t>
      </w:r>
    </w:p>
    <w:p w14:paraId="193E7D98" w14:textId="54DBD917" w:rsidR="00345D07" w:rsidRDefault="00345D07" w:rsidP="00891407">
      <w:pPr>
        <w:rPr>
          <w:rFonts w:ascii="Noto Serif SC" w:eastAsia="Noto Serif SC" w:hAnsi="Noto Serif SC"/>
          <w:sz w:val="18"/>
        </w:rPr>
      </w:pPr>
      <w:r>
        <w:rPr>
          <w:rFonts w:ascii="Noto Serif SC" w:eastAsia="Noto Serif SC" w:hAnsi="Noto Serif SC"/>
          <w:sz w:val="18"/>
        </w:rPr>
        <w:t>Print Details</w:t>
      </w:r>
    </w:p>
    <w:p w14:paraId="6297D4A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D84E91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3288CC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AB44FE6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2715156D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3D19518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760CACD3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799ACBBB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88A72C6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15AD433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2D3C9D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A130243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2CBC21AC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2767E8E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338D51D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27AC044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2BF80FA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7909F00A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2D296BB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B574CA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268408C9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4E52661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0AB4098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A13DAA6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A440999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28658A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D221C08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7BF063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78173CB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76A81C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7F2A26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676046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E47C0EF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7C363C9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7264023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1ECB456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5B6657D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F3B5E9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78B0A8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9473416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C977941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EEE228D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743B40D5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341A5B9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019753E7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62D2F14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7356257F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7AD2457C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4D8E4D39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1AC6774" w14:textId="77777777" w:rsidR="00345D07" w:rsidRDefault="00345D07" w:rsidP="00891407">
      <w:pPr>
        <w:rPr>
          <w:rFonts w:ascii="Noto Serif SC" w:eastAsia="Noto Serif SC" w:hAnsi="Noto Serif SC"/>
          <w:sz w:val="18"/>
        </w:rPr>
        <w:sectPr w:rsidR="00345D07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1E097CCC" w14:textId="77777777" w:rsidR="00345D07" w:rsidRPr="00300917" w:rsidRDefault="00345D07" w:rsidP="00345D07">
      <w:pPr>
        <w:jc w:val="center"/>
        <w:rPr>
          <w:rFonts w:ascii="Noto Serif SC" w:eastAsia="Noto Serif SC" w:hAnsi="Noto Serif SC" w:cs="STKaiti"/>
          <w:b/>
          <w:sz w:val="56"/>
          <w:szCs w:val="72"/>
        </w:rPr>
      </w:pPr>
      <w:r w:rsidRPr="00300917">
        <w:rPr>
          <w:rFonts w:ascii="Noto Serif SC" w:eastAsia="Noto Serif SC" w:hAnsi="Noto Serif SC" w:cs="STKaiti"/>
          <w:b/>
          <w:sz w:val="56"/>
          <w:szCs w:val="72"/>
        </w:rPr>
        <w:lastRenderedPageBreak/>
        <w:t>00/000</w:t>
      </w:r>
    </w:p>
    <w:p w14:paraId="1ADE3459" w14:textId="77777777" w:rsidR="00345D07" w:rsidRPr="00300917" w:rsidRDefault="00345D07" w:rsidP="00345D07">
      <w:pPr>
        <w:jc w:val="right"/>
        <w:rPr>
          <w:rFonts w:ascii="Noto Serif SC" w:eastAsia="Noto Serif SC" w:hAnsi="Noto Serif SC" w:cs="STKaiti"/>
          <w:b/>
          <w:sz w:val="52"/>
          <w:szCs w:val="72"/>
        </w:rPr>
      </w:pPr>
      <w:r w:rsidRPr="00300917">
        <w:rPr>
          <w:rFonts w:ascii="Noto Serif SC" w:eastAsia="Noto Serif SC" w:hAnsi="Noto Serif SC" w:cs="STKaiti" w:hint="eastAsia"/>
          <w:b/>
          <w:sz w:val="52"/>
          <w:szCs w:val="72"/>
        </w:rPr>
        <w:t>曲名</w:t>
      </w:r>
    </w:p>
    <w:p w14:paraId="598AF9DF" w14:textId="77777777" w:rsidR="00345D07" w:rsidRPr="00300917" w:rsidRDefault="00345D07" w:rsidP="00345D07">
      <w:pPr>
        <w:jc w:val="right"/>
        <w:rPr>
          <w:rFonts w:ascii="Noto Serif SC" w:eastAsia="Noto Serif SC" w:hAnsi="Noto Serif SC"/>
          <w:b/>
          <w:sz w:val="56"/>
          <w:szCs w:val="72"/>
        </w:rPr>
      </w:pPr>
      <w:r w:rsidRPr="00300917">
        <w:rPr>
          <w:rFonts w:ascii="Noto Serif SC" w:eastAsia="Noto Serif SC" w:hAnsi="Noto Serif SC"/>
          <w:b/>
          <w:sz w:val="52"/>
          <w:szCs w:val="72"/>
        </w:rPr>
        <w:t>Title</w:t>
      </w:r>
    </w:p>
    <w:p w14:paraId="43A0D20D" w14:textId="77777777" w:rsidR="00345D07" w:rsidRPr="00300917" w:rsidRDefault="00345D07" w:rsidP="00345D07">
      <w:pPr>
        <w:jc w:val="right"/>
        <w:rPr>
          <w:rFonts w:ascii="Noto Serif SC" w:eastAsia="Noto Serif SC" w:hAnsi="Noto Serif SC"/>
          <w:sz w:val="36"/>
          <w:szCs w:val="72"/>
        </w:rPr>
      </w:pPr>
    </w:p>
    <w:p w14:paraId="0BA72819" w14:textId="77777777" w:rsidR="00345D07" w:rsidRPr="00300917" w:rsidRDefault="00345D07" w:rsidP="00345D07">
      <w:pPr>
        <w:jc w:val="right"/>
        <w:rPr>
          <w:rFonts w:ascii="Noto Serif SC" w:eastAsia="Noto Serif SC" w:hAnsi="Noto Serif SC"/>
          <w:sz w:val="36"/>
          <w:szCs w:val="72"/>
        </w:rPr>
      </w:pPr>
      <w:r w:rsidRPr="00300917">
        <w:rPr>
          <w:rFonts w:ascii="Noto Serif SC" w:eastAsia="Noto Serif SC" w:hAnsi="Noto Serif SC" w:hint="eastAsia"/>
          <w:sz w:val="36"/>
          <w:szCs w:val="72"/>
        </w:rPr>
        <w:t>作曲家</w:t>
      </w:r>
    </w:p>
    <w:p w14:paraId="26BA05B9" w14:textId="77777777" w:rsidR="00345D07" w:rsidRDefault="00345D07" w:rsidP="00345D07">
      <w:pPr>
        <w:jc w:val="right"/>
        <w:rPr>
          <w:rFonts w:ascii="Noto Serif SC" w:eastAsia="Noto Serif SC" w:hAnsi="Noto Serif SC"/>
          <w:sz w:val="36"/>
          <w:szCs w:val="72"/>
        </w:rPr>
      </w:pPr>
      <w:r w:rsidRPr="00300917">
        <w:rPr>
          <w:rFonts w:ascii="Noto Serif SC" w:eastAsia="Noto Serif SC" w:hAnsi="Noto Serif SC"/>
          <w:sz w:val="36"/>
          <w:szCs w:val="72"/>
        </w:rPr>
        <w:t>Composer</w:t>
      </w:r>
    </w:p>
    <w:p w14:paraId="4D6FD1E2" w14:textId="77777777" w:rsidR="00345D07" w:rsidRDefault="00345D07" w:rsidP="00345D07">
      <w:pPr>
        <w:rPr>
          <w:rFonts w:ascii="Noto Serif SC" w:eastAsia="Noto Serif SC" w:hAnsi="Noto Serif SC"/>
          <w:sz w:val="36"/>
          <w:szCs w:val="72"/>
        </w:rPr>
      </w:pPr>
    </w:p>
    <w:p w14:paraId="11A05A90" w14:textId="77777777" w:rsidR="00345D07" w:rsidRPr="00300917" w:rsidRDefault="00345D07" w:rsidP="00345D07">
      <w:pPr>
        <w:jc w:val="right"/>
        <w:rPr>
          <w:rFonts w:ascii="Noto Serif SC" w:eastAsia="Noto Serif SC" w:hAnsi="Noto Serif SC" w:cs="STKaiti"/>
          <w:sz w:val="36"/>
          <w:szCs w:val="72"/>
        </w:rPr>
      </w:pPr>
      <w:r w:rsidRPr="00300917">
        <w:rPr>
          <w:rFonts w:ascii="Noto Serif SC" w:eastAsia="Noto Serif SC" w:hAnsi="Noto Serif SC" w:cs="STKaiti" w:hint="eastAsia"/>
          <w:sz w:val="36"/>
          <w:szCs w:val="72"/>
        </w:rPr>
        <w:t>编制</w:t>
      </w:r>
    </w:p>
    <w:p w14:paraId="5E4D1F55" w14:textId="267555B8" w:rsidR="00345D07" w:rsidRDefault="00345D07" w:rsidP="00345D07">
      <w:pPr>
        <w:jc w:val="right"/>
        <w:rPr>
          <w:rFonts w:ascii="Noto Serif SC" w:eastAsia="Noto Serif SC" w:hAnsi="Noto Serif SC" w:cs="STKaiti"/>
          <w:sz w:val="36"/>
          <w:szCs w:val="72"/>
        </w:rPr>
      </w:pPr>
      <w:r w:rsidRPr="00300917">
        <w:rPr>
          <w:rFonts w:ascii="Noto Serif SC" w:eastAsia="Noto Serif SC" w:hAnsi="Noto Serif SC" w:cs="STKaiti"/>
          <w:sz w:val="36"/>
          <w:szCs w:val="72"/>
        </w:rPr>
        <w:t>Orchestration</w:t>
      </w:r>
    </w:p>
    <w:p w14:paraId="2D1C2D88" w14:textId="77777777" w:rsidR="00345D07" w:rsidRPr="00345D07" w:rsidRDefault="00345D07" w:rsidP="00345D07">
      <w:pPr>
        <w:rPr>
          <w:rFonts w:ascii="Noto Serif SC" w:eastAsia="Noto Serif SC" w:hAnsi="Noto Serif SC" w:cs="STKaiti"/>
          <w:sz w:val="36"/>
          <w:szCs w:val="72"/>
        </w:rPr>
      </w:pPr>
    </w:p>
    <w:p w14:paraId="3A78BDD3" w14:textId="77777777" w:rsidR="00345D07" w:rsidRDefault="00345D07" w:rsidP="00345D07">
      <w:pPr>
        <w:jc w:val="right"/>
        <w:rPr>
          <w:rFonts w:ascii="Noto Serif SC" w:eastAsia="Noto Serif SC" w:hAnsi="Noto Serif SC" w:cs="STKaiti"/>
          <w:sz w:val="36"/>
          <w:szCs w:val="72"/>
          <w:lang w:val="en-US"/>
        </w:rPr>
      </w:pPr>
      <w:r w:rsidRPr="00345D07">
        <w:rPr>
          <w:rFonts w:ascii="Noto Serif SC" w:eastAsia="Noto Serif SC" w:hAnsi="Noto Serif SC" w:cs="STKaiti" w:hint="eastAsia"/>
          <w:sz w:val="36"/>
          <w:szCs w:val="72"/>
        </w:rPr>
        <w:t>作曲年份</w:t>
      </w:r>
    </w:p>
    <w:p w14:paraId="2D22E4C0" w14:textId="28D625E6" w:rsidR="00345D07" w:rsidRDefault="00345D07" w:rsidP="00345D07">
      <w:pPr>
        <w:jc w:val="right"/>
        <w:rPr>
          <w:rFonts w:ascii="Noto Serif SC" w:eastAsia="Noto Serif SC" w:hAnsi="Noto Serif SC" w:cs="STKaiti"/>
          <w:sz w:val="36"/>
          <w:szCs w:val="72"/>
        </w:rPr>
      </w:pPr>
      <w:r>
        <w:rPr>
          <w:rFonts w:ascii="Noto Serif SC" w:eastAsia="Noto Serif SC" w:hAnsi="Noto Serif SC" w:cs="STKaiti"/>
          <w:sz w:val="36"/>
          <w:szCs w:val="72"/>
        </w:rPr>
        <w:t>Composition Year</w:t>
      </w:r>
    </w:p>
    <w:p w14:paraId="587BD921" w14:textId="77777777" w:rsidR="00271555" w:rsidRDefault="00271555" w:rsidP="00345D07">
      <w:pPr>
        <w:jc w:val="right"/>
        <w:rPr>
          <w:rFonts w:ascii="Noto Serif SC" w:eastAsia="Noto Serif SC" w:hAnsi="Noto Serif SC" w:cs="STKaiti"/>
          <w:sz w:val="36"/>
          <w:szCs w:val="72"/>
        </w:rPr>
      </w:pPr>
    </w:p>
    <w:p w14:paraId="0736AB16" w14:textId="6C1EB04B" w:rsidR="00271555" w:rsidRDefault="00271555" w:rsidP="00271555">
      <w:pPr>
        <w:jc w:val="right"/>
        <w:rPr>
          <w:rFonts w:ascii="Noto Serif SC" w:eastAsia="Noto Serif SC" w:hAnsi="Noto Serif SC" w:cs="STKaiti"/>
          <w:sz w:val="36"/>
          <w:szCs w:val="72"/>
          <w:lang w:val="en-US"/>
        </w:rPr>
      </w:pPr>
      <w:r w:rsidRPr="00271555">
        <w:rPr>
          <w:rFonts w:ascii="Noto Serif SC" w:eastAsia="Noto Serif SC" w:hAnsi="Noto Serif SC" w:cs="STKaiti" w:hint="eastAsia"/>
          <w:sz w:val="36"/>
          <w:szCs w:val="72"/>
        </w:rPr>
        <w:t>期</w:t>
      </w:r>
      <w:r w:rsidRPr="00271555">
        <w:rPr>
          <w:rFonts w:ascii="Microsoft JhengHei" w:eastAsia="Microsoft JhengHei" w:hAnsi="Microsoft JhengHei" w:cs="Microsoft JhengHei" w:hint="eastAsia"/>
          <w:sz w:val="36"/>
          <w:szCs w:val="72"/>
        </w:rPr>
        <w:t>间</w:t>
      </w:r>
    </w:p>
    <w:p w14:paraId="6579A833" w14:textId="705E1A44" w:rsidR="00271555" w:rsidRPr="00300917" w:rsidRDefault="00271555" w:rsidP="00271555">
      <w:pPr>
        <w:jc w:val="right"/>
        <w:rPr>
          <w:rFonts w:ascii="Noto Serif SC" w:eastAsia="Noto Serif SC" w:hAnsi="Noto Serif SC" w:cs="STKaiti"/>
          <w:sz w:val="36"/>
          <w:szCs w:val="72"/>
        </w:rPr>
      </w:pPr>
      <w:r>
        <w:rPr>
          <w:rFonts w:ascii="Noto Serif SC" w:eastAsia="Noto Serif SC" w:hAnsi="Noto Serif SC" w:cs="STKaiti"/>
          <w:sz w:val="36"/>
          <w:szCs w:val="72"/>
        </w:rPr>
        <w:t>Duration</w:t>
      </w:r>
    </w:p>
    <w:p w14:paraId="5D671FA6" w14:textId="77777777" w:rsidR="00345D07" w:rsidRPr="00300917" w:rsidRDefault="00345D07" w:rsidP="00345D07">
      <w:pPr>
        <w:jc w:val="right"/>
        <w:rPr>
          <w:rFonts w:ascii="Noto Serif SC" w:eastAsia="Noto Serif SC" w:hAnsi="Noto Serif SC" w:cs="STKaiti"/>
          <w:sz w:val="36"/>
          <w:szCs w:val="72"/>
        </w:rPr>
      </w:pPr>
    </w:p>
    <w:p w14:paraId="3F647D3D" w14:textId="711803B6" w:rsidR="00345D07" w:rsidRPr="00345D07" w:rsidRDefault="00345D07" w:rsidP="00345D07">
      <w:pPr>
        <w:jc w:val="right"/>
        <w:rPr>
          <w:rFonts w:ascii="Noto Serif SC" w:eastAsia="Noto Serif SC" w:hAnsi="Noto Serif SC"/>
          <w:sz w:val="36"/>
          <w:szCs w:val="72"/>
          <w:lang w:val="en-US"/>
        </w:rPr>
      </w:pPr>
      <w:r w:rsidRPr="00345D07">
        <w:rPr>
          <w:rFonts w:ascii="Noto Serif SC" w:eastAsia="Noto Serif SC" w:hAnsi="Noto Serif SC" w:hint="eastAsia"/>
          <w:sz w:val="36"/>
          <w:szCs w:val="72"/>
        </w:rPr>
        <w:t>奉献精神（如果有的</w:t>
      </w:r>
      <w:r w:rsidRPr="00345D07">
        <w:rPr>
          <w:rFonts w:ascii="Microsoft JhengHei" w:eastAsia="Microsoft JhengHei" w:hAnsi="Microsoft JhengHei" w:cs="Microsoft JhengHei" w:hint="eastAsia"/>
          <w:sz w:val="36"/>
          <w:szCs w:val="72"/>
        </w:rPr>
        <w:t>话</w:t>
      </w:r>
      <w:r w:rsidRPr="00345D07">
        <w:rPr>
          <w:rFonts w:ascii="Noto Serif SC" w:eastAsia="Noto Serif SC" w:hAnsi="Noto Serif SC" w:hint="eastAsia"/>
          <w:sz w:val="36"/>
          <w:szCs w:val="72"/>
        </w:rPr>
        <w:t>）</w:t>
      </w:r>
    </w:p>
    <w:p w14:paraId="316BDA3E" w14:textId="1A0EA88A" w:rsidR="00345D07" w:rsidRPr="00300917" w:rsidRDefault="00345D07" w:rsidP="00345D07">
      <w:pPr>
        <w:jc w:val="right"/>
        <w:rPr>
          <w:rFonts w:ascii="Noto Serif SC" w:eastAsia="Noto Serif SC" w:hAnsi="Noto Serif SC"/>
          <w:sz w:val="36"/>
          <w:szCs w:val="72"/>
        </w:rPr>
      </w:pPr>
      <w:r>
        <w:rPr>
          <w:rFonts w:ascii="Noto Serif SC" w:eastAsia="Noto Serif SC" w:hAnsi="Noto Serif SC"/>
          <w:sz w:val="36"/>
          <w:szCs w:val="72"/>
        </w:rPr>
        <w:t>Dedication (if any)</w:t>
      </w:r>
    </w:p>
    <w:p w14:paraId="497A5E5A" w14:textId="77777777" w:rsidR="00345D07" w:rsidRDefault="00345D07" w:rsidP="00345D07">
      <w:pPr>
        <w:rPr>
          <w:rFonts w:ascii="Noto Serif SC" w:eastAsia="Noto Serif SC" w:hAnsi="Noto Serif SC"/>
          <w:sz w:val="18"/>
        </w:rPr>
      </w:pPr>
    </w:p>
    <w:p w14:paraId="458EC871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7B80C23A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FD30B20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2D1F8A1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A976FA9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1D7EDD62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3A2E64CA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6BDEF4C3" w14:textId="77777777" w:rsidR="00345D07" w:rsidRDefault="00345D07" w:rsidP="00891407">
      <w:pPr>
        <w:rPr>
          <w:rFonts w:ascii="Noto Serif SC" w:eastAsia="Noto Serif SC" w:hAnsi="Noto Serif SC"/>
          <w:sz w:val="18"/>
        </w:rPr>
      </w:pPr>
    </w:p>
    <w:p w14:paraId="571A5FEE" w14:textId="77777777" w:rsidR="00345D07" w:rsidRDefault="00345D07" w:rsidP="00891407">
      <w:pPr>
        <w:rPr>
          <w:rFonts w:ascii="Noto Serif SC" w:eastAsia="Noto Serif SC" w:hAnsi="Noto Serif SC"/>
          <w:sz w:val="18"/>
        </w:rPr>
        <w:sectPr w:rsidR="00345D07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152F6AA1" w14:textId="5C7F5CAE" w:rsidR="00345D07" w:rsidRDefault="00345D07" w:rsidP="00891407">
      <w:pPr>
        <w:rPr>
          <w:rFonts w:ascii="Noto Serif SC" w:eastAsia="Noto Serif SC" w:hAnsi="Noto Serif SC"/>
          <w:b/>
          <w:sz w:val="52"/>
          <w:szCs w:val="72"/>
        </w:rPr>
      </w:pPr>
      <w:r w:rsidRPr="00345D07">
        <w:rPr>
          <w:rFonts w:ascii="Microsoft JhengHei" w:eastAsia="Microsoft JhengHei" w:hAnsi="Microsoft JhengHei" w:cs="Microsoft JhengHei" w:hint="eastAsia"/>
          <w:b/>
          <w:sz w:val="52"/>
          <w:szCs w:val="72"/>
        </w:rPr>
        <w:lastRenderedPageBreak/>
        <w:t>传</w:t>
      </w:r>
      <w:r>
        <w:rPr>
          <w:rFonts w:ascii="Noto Serif SC" w:eastAsia="Noto Serif SC" w:hAnsi="Noto Serif SC"/>
          <w:b/>
          <w:sz w:val="52"/>
          <w:szCs w:val="72"/>
        </w:rPr>
        <w:t>Biography</w:t>
      </w:r>
    </w:p>
    <w:p w14:paraId="337F4D5B" w14:textId="7777931F" w:rsidR="00345D07" w:rsidRDefault="00345D07" w:rsidP="00345D07">
      <w:pPr>
        <w:rPr>
          <w:rFonts w:ascii="Noto Serif SC" w:eastAsia="Noto Serif SC" w:hAnsi="Noto Serif SC"/>
          <w:sz w:val="28"/>
          <w:szCs w:val="28"/>
        </w:rPr>
      </w:pPr>
      <w:r w:rsidRPr="00345D07">
        <w:rPr>
          <w:rFonts w:ascii="Noto Serif SC" w:eastAsia="Noto Serif SC" w:hAnsi="Noto Serif SC"/>
          <w:b/>
          <w:sz w:val="42"/>
          <w:szCs w:val="40"/>
        </w:rPr>
        <w:t>[Photo]</w:t>
      </w:r>
      <w:r>
        <w:rPr>
          <w:rFonts w:ascii="Noto Serif SC" w:eastAsia="Noto Serif SC" w:hAnsi="Noto Serif SC"/>
          <w:b/>
          <w:sz w:val="42"/>
          <w:szCs w:val="40"/>
        </w:rPr>
        <w:t xml:space="preserve"> </w:t>
      </w:r>
      <w:r w:rsidRPr="00345D07">
        <w:rPr>
          <w:rFonts w:ascii="Noto Serif SC" w:eastAsia="Noto Serif SC" w:hAnsi="Noto Serif SC"/>
          <w:sz w:val="28"/>
          <w:szCs w:val="28"/>
        </w:rPr>
        <w:t xml:space="preserve">Lorem ipsum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sit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amet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consectetur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adipiscing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elit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sed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do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eiusmod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tempor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incididunt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labore et dolore magna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aliqua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. Ut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enim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ad minim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veniam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quis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nostrud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exercitation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ullamco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laboris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nisi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aliquip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ex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ea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commodo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consequat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. Duis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aute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irure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reprehenderit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voluptate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velit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esse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cillum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dolore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eu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fugiat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nulla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pariatur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.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Excepteur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sint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occaecat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cupidatat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non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proident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, sunt in culpa qui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officia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deserunt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mollit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anim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id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est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laborum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>.</w:t>
      </w:r>
    </w:p>
    <w:p w14:paraId="1FA889CA" w14:textId="77777777" w:rsidR="00345D07" w:rsidRDefault="00345D07" w:rsidP="00345D07">
      <w:pPr>
        <w:rPr>
          <w:rFonts w:ascii="Noto Serif SC" w:eastAsia="Noto Serif SC" w:hAnsi="Noto Serif SC"/>
          <w:sz w:val="28"/>
          <w:szCs w:val="28"/>
        </w:rPr>
      </w:pPr>
    </w:p>
    <w:p w14:paraId="4A46844C" w14:textId="266AD888" w:rsidR="00345D07" w:rsidRPr="00345D07" w:rsidRDefault="00345D07" w:rsidP="00345D07">
      <w:pPr>
        <w:rPr>
          <w:rFonts w:ascii="Noto Serif SC" w:eastAsia="Noto Serif SC" w:hAnsi="Noto Serif SC"/>
          <w:sz w:val="28"/>
          <w:szCs w:val="44"/>
        </w:rPr>
      </w:pPr>
      <w:r w:rsidRPr="00345D07">
        <w:rPr>
          <w:rFonts w:ascii="Noto Serif SC" w:eastAsia="Noto Serif SC" w:hAnsi="Noto Serif SC"/>
          <w:sz w:val="28"/>
          <w:szCs w:val="44"/>
        </w:rPr>
        <w:t xml:space="preserve">Lorem ipsum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sit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amet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consectetur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adipiscing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elit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sed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do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eiusmod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tempor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incididunt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labore et dolore magna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aliqua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. Ut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enim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ad minim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veniam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quis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nostrud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exercitation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ullamco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laboris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nisi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aliquip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ex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commodo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consequat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. Duis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aute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irure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reprehenderit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voluptate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velit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esse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cillum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dolore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eu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fugiat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nulla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pariatur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.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Excepteur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sint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occaecat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cupidatat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non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proident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sunt in culpa qui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officia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deserunt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mollit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anim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id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est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laborum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>.</w:t>
      </w:r>
    </w:p>
    <w:p w14:paraId="0B998A65" w14:textId="35C776DF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746E76D8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63E4676A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2233B797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4858F353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7B732690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6073127A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354D21D0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69D5BCD7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599ADA8F" w14:textId="77777777" w:rsidR="00345D07" w:rsidRPr="00EE178B" w:rsidRDefault="00345D07" w:rsidP="00891407">
      <w:pPr>
        <w:rPr>
          <w:rFonts w:ascii="Noto Serif SC" w:eastAsia="Noto Serif SC" w:hAnsi="Noto Serif SC"/>
          <w:bCs/>
          <w:sz w:val="28"/>
          <w:szCs w:val="28"/>
        </w:rPr>
      </w:pPr>
    </w:p>
    <w:p w14:paraId="0BDA3D54" w14:textId="77777777" w:rsidR="00345D07" w:rsidRPr="00EE178B" w:rsidRDefault="00345D07" w:rsidP="00891407">
      <w:pPr>
        <w:rPr>
          <w:rFonts w:ascii="Microsoft JhengHei" w:eastAsia="Microsoft JhengHei" w:hAnsi="Microsoft JhengHei" w:cs="Microsoft JhengHei"/>
          <w:bCs/>
          <w:sz w:val="32"/>
          <w:szCs w:val="40"/>
          <w:lang w:val="en-US"/>
        </w:rPr>
      </w:pPr>
    </w:p>
    <w:p w14:paraId="14C7D6F3" w14:textId="77777777" w:rsidR="00EE178B" w:rsidRPr="00EE178B" w:rsidRDefault="00EE178B" w:rsidP="00891407">
      <w:pPr>
        <w:rPr>
          <w:rFonts w:ascii="Noto Serif" w:eastAsia="Microsoft JhengHei" w:hAnsi="Noto Serif" w:cs="Noto Serif"/>
          <w:bCs/>
          <w:sz w:val="28"/>
          <w:szCs w:val="36"/>
          <w:lang w:val="en-US"/>
        </w:rPr>
        <w:sectPr w:rsidR="00EE178B" w:rsidRPr="00EE178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518DF1DB" w14:textId="77777777" w:rsidR="00345D07" w:rsidRDefault="00345D07" w:rsidP="00345D07">
      <w:pPr>
        <w:rPr>
          <w:rFonts w:ascii="Noto Serif SC" w:eastAsia="Noto Serif SC" w:hAnsi="Noto Serif SC"/>
          <w:b/>
          <w:sz w:val="52"/>
          <w:szCs w:val="72"/>
        </w:rPr>
      </w:pPr>
      <w:r w:rsidRPr="00345D07">
        <w:rPr>
          <w:rFonts w:ascii="Microsoft JhengHei" w:eastAsia="Microsoft JhengHei" w:hAnsi="Microsoft JhengHei" w:cs="Microsoft JhengHei" w:hint="eastAsia"/>
          <w:b/>
          <w:sz w:val="52"/>
          <w:szCs w:val="72"/>
        </w:rPr>
        <w:lastRenderedPageBreak/>
        <w:t>概要</w:t>
      </w:r>
      <w:r>
        <w:rPr>
          <w:rFonts w:ascii="Noto Serif SC" w:eastAsia="Noto Serif SC" w:hAnsi="Noto Serif SC"/>
          <w:b/>
          <w:sz w:val="52"/>
          <w:szCs w:val="72"/>
        </w:rPr>
        <w:t>Synopsis</w:t>
      </w:r>
    </w:p>
    <w:p w14:paraId="4D8446A2" w14:textId="77777777" w:rsidR="00345D07" w:rsidRDefault="00345D07" w:rsidP="00345D07">
      <w:pPr>
        <w:rPr>
          <w:rFonts w:ascii="Noto Serif SC" w:eastAsia="Noto Serif SC" w:hAnsi="Noto Serif SC"/>
          <w:sz w:val="28"/>
          <w:szCs w:val="28"/>
        </w:rPr>
      </w:pPr>
      <w:r w:rsidRPr="00345D07">
        <w:rPr>
          <w:rFonts w:ascii="Noto Serif SC" w:eastAsia="Noto Serif SC" w:hAnsi="Noto Serif SC"/>
          <w:sz w:val="28"/>
          <w:szCs w:val="28"/>
        </w:rPr>
        <w:t xml:space="preserve">Lorem ipsum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sit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amet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consectetur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adipiscing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elit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sed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do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eiusmod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tempor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incididunt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labore et dolore magna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aliqua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. Ut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enim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ad minim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veniam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quis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nostrud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exercitation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ullamco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laboris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nisi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aliquip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ex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ea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commodo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consequat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. Duis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aute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irure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reprehenderit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voluptate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velit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esse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cillum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dolore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eu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fugiat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nulla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pariatur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.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Excepteur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sint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occaecat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cupidatat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non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proident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, sunt in culpa qui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officia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deserunt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mollit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anim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id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est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28"/>
        </w:rPr>
        <w:t>laborum</w:t>
      </w:r>
      <w:proofErr w:type="spellEnd"/>
      <w:r w:rsidRPr="00345D07">
        <w:rPr>
          <w:rFonts w:ascii="Noto Serif SC" w:eastAsia="Noto Serif SC" w:hAnsi="Noto Serif SC"/>
          <w:sz w:val="28"/>
          <w:szCs w:val="28"/>
        </w:rPr>
        <w:t>.</w:t>
      </w:r>
    </w:p>
    <w:p w14:paraId="66969A27" w14:textId="77777777" w:rsidR="00345D07" w:rsidRDefault="00345D07" w:rsidP="00345D07">
      <w:pPr>
        <w:rPr>
          <w:rFonts w:ascii="Noto Serif SC" w:eastAsia="Noto Serif SC" w:hAnsi="Noto Serif SC"/>
          <w:sz w:val="28"/>
          <w:szCs w:val="28"/>
        </w:rPr>
      </w:pPr>
    </w:p>
    <w:p w14:paraId="3AA4BA30" w14:textId="77777777" w:rsidR="00345D07" w:rsidRPr="00345D07" w:rsidRDefault="00345D07" w:rsidP="00345D07">
      <w:pPr>
        <w:rPr>
          <w:rFonts w:ascii="Noto Serif SC" w:eastAsia="Noto Serif SC" w:hAnsi="Noto Serif SC"/>
          <w:sz w:val="28"/>
          <w:szCs w:val="44"/>
        </w:rPr>
      </w:pPr>
      <w:r w:rsidRPr="00345D07">
        <w:rPr>
          <w:rFonts w:ascii="Noto Serif SC" w:eastAsia="Noto Serif SC" w:hAnsi="Noto Serif SC"/>
          <w:sz w:val="28"/>
          <w:szCs w:val="44"/>
        </w:rPr>
        <w:t xml:space="preserve">Lorem ipsum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sit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amet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consectetur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adipiscing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elit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sed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do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eiusmod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tempor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incididunt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labore et dolore magna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aliqua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. Ut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enim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ad minim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veniam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quis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nostrud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exercitation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ullamco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laboris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nisi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aliquip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ex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commodo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consequat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. Duis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aute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irure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reprehenderit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voluptate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velit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esse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cillum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dolore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eu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fugiat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nulla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pariatur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.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Excepteur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sint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occaecat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cupidatat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non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proident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sunt in culpa qui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officia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deserunt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mollit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anim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id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est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laborum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>.</w:t>
      </w:r>
    </w:p>
    <w:p w14:paraId="27DAD784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118AAAE3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FCA8855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67DCCB64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1C73A31B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1B450C3E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42F35A4D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CDC0328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6F71DE6F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7E6F3E68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CBA262D" w14:textId="77777777" w:rsidR="00EE178B" w:rsidRPr="00EE178B" w:rsidRDefault="00EE178B" w:rsidP="00EE178B">
      <w:pPr>
        <w:rPr>
          <w:rFonts w:ascii="Microsoft JhengHei" w:eastAsia="Microsoft JhengHei" w:hAnsi="Microsoft JhengHei" w:cs="Microsoft JhengHei"/>
          <w:bCs/>
          <w:sz w:val="32"/>
          <w:szCs w:val="40"/>
          <w:lang w:val="en-US"/>
        </w:rPr>
      </w:pPr>
    </w:p>
    <w:p w14:paraId="5C5752B4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1D0CB2BD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B31ACFE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0BC645D2" w14:textId="77777777" w:rsidR="00EE178B" w:rsidRP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28EDFBB1" w14:textId="77777777" w:rsid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  <w:sectPr w:rsidR="00EE178B" w:rsidSect="00345D07">
          <w:pgSz w:w="11906" w:h="16838"/>
          <w:pgMar w:top="1440" w:right="1440" w:bottom="1440" w:left="1440" w:header="708" w:footer="1417" w:gutter="0"/>
          <w:cols w:space="708"/>
          <w:titlePg/>
          <w:docGrid w:linePitch="360"/>
        </w:sectPr>
      </w:pPr>
    </w:p>
    <w:p w14:paraId="6756B173" w14:textId="04D38E7E" w:rsidR="00EE178B" w:rsidRDefault="00271555" w:rsidP="00EE178B">
      <w:pPr>
        <w:rPr>
          <w:rFonts w:ascii="Noto Serif SC" w:eastAsia="Noto Serif SC" w:hAnsi="Noto Serif SC"/>
          <w:b/>
          <w:sz w:val="52"/>
          <w:szCs w:val="72"/>
        </w:rPr>
      </w:pPr>
      <w:r w:rsidRPr="00271555">
        <w:rPr>
          <w:rFonts w:ascii="Microsoft JhengHei" w:eastAsia="Microsoft JhengHei" w:hAnsi="Microsoft JhengHei" w:cs="Microsoft JhengHei" w:hint="eastAsia"/>
          <w:b/>
          <w:sz w:val="52"/>
          <w:szCs w:val="72"/>
        </w:rPr>
        <w:lastRenderedPageBreak/>
        <w:t>概述</w:t>
      </w:r>
      <w:r w:rsidR="00EE178B">
        <w:rPr>
          <w:rFonts w:ascii="Noto Serif SC" w:eastAsia="Noto Serif SC" w:hAnsi="Noto Serif SC"/>
          <w:b/>
          <w:sz w:val="52"/>
          <w:szCs w:val="72"/>
        </w:rPr>
        <w:t>Instrumentation</w:t>
      </w:r>
    </w:p>
    <w:p w14:paraId="67C67262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r w:rsidRPr="00F7036C">
        <w:rPr>
          <w:rFonts w:ascii="Noto Serif SC" w:eastAsia="Noto Serif SC" w:hAnsi="Noto Serif SC"/>
          <w:szCs w:val="21"/>
        </w:rPr>
        <w:t xml:space="preserve">Lorem ipsum </w:t>
      </w:r>
      <w:proofErr w:type="spellStart"/>
      <w:r w:rsidRPr="00F7036C">
        <w:rPr>
          <w:rFonts w:ascii="Noto Serif SC" w:eastAsia="Noto Serif SC" w:hAnsi="Noto Serif SC"/>
          <w:szCs w:val="21"/>
        </w:rPr>
        <w:t>dolor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</w:p>
    <w:p w14:paraId="1B1C8649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r w:rsidRPr="00F7036C">
        <w:rPr>
          <w:rFonts w:ascii="Noto Serif SC" w:eastAsia="Noto Serif SC" w:hAnsi="Noto Serif SC"/>
          <w:szCs w:val="21"/>
        </w:rPr>
        <w:t xml:space="preserve">sit </w:t>
      </w:r>
      <w:proofErr w:type="spellStart"/>
      <w:r w:rsidRPr="00F7036C">
        <w:rPr>
          <w:rFonts w:ascii="Noto Serif SC" w:eastAsia="Noto Serif SC" w:hAnsi="Noto Serif SC"/>
          <w:szCs w:val="21"/>
        </w:rPr>
        <w:t>amet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, </w:t>
      </w:r>
      <w:proofErr w:type="spellStart"/>
      <w:r w:rsidRPr="00F7036C">
        <w:rPr>
          <w:rFonts w:ascii="Noto Serif SC" w:eastAsia="Noto Serif SC" w:hAnsi="Noto Serif SC"/>
          <w:szCs w:val="21"/>
        </w:rPr>
        <w:t>consectetur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</w:p>
    <w:p w14:paraId="4AF1CB68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adipiscing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elit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, </w:t>
      </w:r>
      <w:proofErr w:type="spellStart"/>
      <w:r w:rsidRPr="00F7036C">
        <w:rPr>
          <w:rFonts w:ascii="Noto Serif SC" w:eastAsia="Noto Serif SC" w:hAnsi="Noto Serif SC"/>
          <w:szCs w:val="21"/>
        </w:rPr>
        <w:t>sed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do </w:t>
      </w:r>
    </w:p>
    <w:p w14:paraId="7DB88F46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eiusmod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tempor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incididunt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</w:p>
    <w:p w14:paraId="1715CFD8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</w:p>
    <w:p w14:paraId="5719DD4D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ut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labore et dolore magna </w:t>
      </w:r>
      <w:proofErr w:type="spellStart"/>
      <w:r w:rsidRPr="00F7036C">
        <w:rPr>
          <w:rFonts w:ascii="Noto Serif SC" w:eastAsia="Noto Serif SC" w:hAnsi="Noto Serif SC"/>
          <w:szCs w:val="21"/>
        </w:rPr>
        <w:t>aliqua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. </w:t>
      </w:r>
    </w:p>
    <w:p w14:paraId="26035528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r w:rsidRPr="00F7036C">
        <w:rPr>
          <w:rFonts w:ascii="Noto Serif SC" w:eastAsia="Noto Serif SC" w:hAnsi="Noto Serif SC"/>
          <w:szCs w:val="21"/>
        </w:rPr>
        <w:t xml:space="preserve">Ut </w:t>
      </w:r>
      <w:proofErr w:type="spellStart"/>
      <w:r w:rsidRPr="00F7036C">
        <w:rPr>
          <w:rFonts w:ascii="Noto Serif SC" w:eastAsia="Noto Serif SC" w:hAnsi="Noto Serif SC"/>
          <w:szCs w:val="21"/>
        </w:rPr>
        <w:t>enim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ad minim </w:t>
      </w:r>
      <w:proofErr w:type="spellStart"/>
      <w:r w:rsidRPr="00F7036C">
        <w:rPr>
          <w:rFonts w:ascii="Noto Serif SC" w:eastAsia="Noto Serif SC" w:hAnsi="Noto Serif SC"/>
          <w:szCs w:val="21"/>
        </w:rPr>
        <w:t>veniam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, </w:t>
      </w:r>
    </w:p>
    <w:p w14:paraId="755CAEF3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quis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nostrud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exercitation </w:t>
      </w:r>
      <w:proofErr w:type="spellStart"/>
      <w:r w:rsidRPr="00F7036C">
        <w:rPr>
          <w:rFonts w:ascii="Noto Serif SC" w:eastAsia="Noto Serif SC" w:hAnsi="Noto Serif SC"/>
          <w:szCs w:val="21"/>
        </w:rPr>
        <w:t>ullamco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</w:p>
    <w:p w14:paraId="34AD9001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laboris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nisi </w:t>
      </w:r>
      <w:proofErr w:type="spellStart"/>
      <w:r w:rsidRPr="00F7036C">
        <w:rPr>
          <w:rFonts w:ascii="Noto Serif SC" w:eastAsia="Noto Serif SC" w:hAnsi="Noto Serif SC"/>
          <w:szCs w:val="21"/>
        </w:rPr>
        <w:t>ut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aliquip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ex </w:t>
      </w:r>
    </w:p>
    <w:p w14:paraId="4C526D57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ea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commodo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consequat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. </w:t>
      </w:r>
    </w:p>
    <w:p w14:paraId="634B96DD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</w:p>
    <w:p w14:paraId="4C10638F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r w:rsidRPr="00F7036C">
        <w:rPr>
          <w:rFonts w:ascii="Noto Serif SC" w:eastAsia="Noto Serif SC" w:hAnsi="Noto Serif SC"/>
          <w:szCs w:val="21"/>
        </w:rPr>
        <w:t xml:space="preserve">Duis </w:t>
      </w:r>
      <w:proofErr w:type="spellStart"/>
      <w:r w:rsidRPr="00F7036C">
        <w:rPr>
          <w:rFonts w:ascii="Noto Serif SC" w:eastAsia="Noto Serif SC" w:hAnsi="Noto Serif SC"/>
          <w:szCs w:val="21"/>
        </w:rPr>
        <w:t>aute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irure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dolor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in </w:t>
      </w:r>
    </w:p>
    <w:p w14:paraId="3C349C05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reprehenderit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in </w:t>
      </w:r>
      <w:proofErr w:type="spellStart"/>
      <w:r w:rsidRPr="00F7036C">
        <w:rPr>
          <w:rFonts w:ascii="Noto Serif SC" w:eastAsia="Noto Serif SC" w:hAnsi="Noto Serif SC"/>
          <w:szCs w:val="21"/>
        </w:rPr>
        <w:t>voluptate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</w:p>
    <w:p w14:paraId="7504C72A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velit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esse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cillum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dolore </w:t>
      </w:r>
    </w:p>
    <w:p w14:paraId="2E588557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eu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fugiat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nulla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pariatur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. </w:t>
      </w:r>
    </w:p>
    <w:p w14:paraId="42817B40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</w:p>
    <w:p w14:paraId="5DDA287B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Excepteur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sint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occaecat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</w:p>
    <w:p w14:paraId="32A06F1C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cupidatat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non </w:t>
      </w:r>
      <w:proofErr w:type="spellStart"/>
      <w:r w:rsidRPr="00F7036C">
        <w:rPr>
          <w:rFonts w:ascii="Noto Serif SC" w:eastAsia="Noto Serif SC" w:hAnsi="Noto Serif SC"/>
          <w:szCs w:val="21"/>
        </w:rPr>
        <w:t>proident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, </w:t>
      </w:r>
    </w:p>
    <w:p w14:paraId="7AC88992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r w:rsidRPr="00F7036C">
        <w:rPr>
          <w:rFonts w:ascii="Noto Serif SC" w:eastAsia="Noto Serif SC" w:hAnsi="Noto Serif SC"/>
          <w:szCs w:val="21"/>
        </w:rPr>
        <w:t xml:space="preserve">sunt in culpa qui </w:t>
      </w:r>
      <w:proofErr w:type="spellStart"/>
      <w:r w:rsidRPr="00F7036C">
        <w:rPr>
          <w:rFonts w:ascii="Noto Serif SC" w:eastAsia="Noto Serif SC" w:hAnsi="Noto Serif SC"/>
          <w:szCs w:val="21"/>
        </w:rPr>
        <w:t>officia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</w:p>
    <w:p w14:paraId="4CD50BE5" w14:textId="77777777" w:rsidR="00271555" w:rsidRPr="00F7036C" w:rsidRDefault="00271555" w:rsidP="00271555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deserunt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mollit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anim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id </w:t>
      </w:r>
    </w:p>
    <w:p w14:paraId="50714FF2" w14:textId="3CCB4DF7" w:rsidR="00EE178B" w:rsidRPr="00F7036C" w:rsidRDefault="00271555" w:rsidP="00EE178B">
      <w:pPr>
        <w:rPr>
          <w:rFonts w:ascii="Noto Serif SC" w:eastAsia="Noto Serif SC" w:hAnsi="Noto Serif SC"/>
          <w:szCs w:val="21"/>
        </w:rPr>
      </w:pPr>
      <w:proofErr w:type="spellStart"/>
      <w:r w:rsidRPr="00F7036C">
        <w:rPr>
          <w:rFonts w:ascii="Noto Serif SC" w:eastAsia="Noto Serif SC" w:hAnsi="Noto Serif SC"/>
          <w:szCs w:val="21"/>
        </w:rPr>
        <w:t>est</w:t>
      </w:r>
      <w:proofErr w:type="spellEnd"/>
      <w:r w:rsidRPr="00F7036C">
        <w:rPr>
          <w:rFonts w:ascii="Noto Serif SC" w:eastAsia="Noto Serif SC" w:hAnsi="Noto Serif SC"/>
          <w:szCs w:val="21"/>
        </w:rPr>
        <w:t xml:space="preserve"> </w:t>
      </w:r>
      <w:proofErr w:type="spellStart"/>
      <w:r w:rsidRPr="00F7036C">
        <w:rPr>
          <w:rFonts w:ascii="Noto Serif SC" w:eastAsia="Noto Serif SC" w:hAnsi="Noto Serif SC"/>
          <w:szCs w:val="21"/>
        </w:rPr>
        <w:t>laborum</w:t>
      </w:r>
      <w:proofErr w:type="spellEnd"/>
      <w:r w:rsidRPr="00F7036C">
        <w:rPr>
          <w:rFonts w:ascii="Noto Serif SC" w:eastAsia="Noto Serif SC" w:hAnsi="Noto Serif SC"/>
          <w:szCs w:val="21"/>
        </w:rPr>
        <w:t>.</w:t>
      </w:r>
    </w:p>
    <w:p w14:paraId="2614DBC5" w14:textId="77777777" w:rsidR="00EE178B" w:rsidRDefault="00EE178B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421C0A37" w14:textId="5B80B968" w:rsidR="00271555" w:rsidRDefault="00271555" w:rsidP="00271555">
      <w:pPr>
        <w:rPr>
          <w:rFonts w:ascii="Noto Serif SC" w:eastAsia="Noto Serif SC" w:hAnsi="Noto Serif SC"/>
          <w:b/>
          <w:sz w:val="52"/>
          <w:szCs w:val="72"/>
        </w:rPr>
      </w:pPr>
      <w:r w:rsidRPr="00271555">
        <w:rPr>
          <w:rFonts w:ascii="Microsoft JhengHei" w:eastAsia="Microsoft JhengHei" w:hAnsi="Microsoft JhengHei" w:cs="Microsoft JhengHei" w:hint="eastAsia"/>
          <w:b/>
          <w:sz w:val="52"/>
          <w:szCs w:val="72"/>
        </w:rPr>
        <w:t>演出笔记</w:t>
      </w:r>
      <w:r>
        <w:rPr>
          <w:rFonts w:ascii="Noto Serif SC" w:eastAsia="Noto Serif SC" w:hAnsi="Noto Serif SC"/>
          <w:b/>
          <w:sz w:val="52"/>
          <w:szCs w:val="72"/>
        </w:rPr>
        <w:t>Performance Notes</w:t>
      </w:r>
    </w:p>
    <w:p w14:paraId="4D8CBFDA" w14:textId="77777777" w:rsidR="00271555" w:rsidRDefault="00271555" w:rsidP="00EE178B">
      <w:pPr>
        <w:rPr>
          <w:rFonts w:ascii="Noto Serif SC" w:eastAsia="Noto Serif SC" w:hAnsi="Noto Serif SC"/>
          <w:bCs/>
          <w:sz w:val="28"/>
          <w:szCs w:val="28"/>
        </w:rPr>
      </w:pPr>
    </w:p>
    <w:p w14:paraId="78EA5229" w14:textId="77777777" w:rsidR="00F7036C" w:rsidRPr="00345D07" w:rsidRDefault="00F7036C" w:rsidP="00F7036C">
      <w:pPr>
        <w:rPr>
          <w:rFonts w:ascii="Noto Serif SC" w:eastAsia="Noto Serif SC" w:hAnsi="Noto Serif SC"/>
          <w:sz w:val="28"/>
          <w:szCs w:val="44"/>
        </w:rPr>
      </w:pPr>
      <w:r w:rsidRPr="00345D07">
        <w:rPr>
          <w:rFonts w:ascii="Noto Serif SC" w:eastAsia="Noto Serif SC" w:hAnsi="Noto Serif SC"/>
          <w:sz w:val="28"/>
          <w:szCs w:val="44"/>
        </w:rPr>
        <w:t xml:space="preserve">Lorem ipsum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sit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amet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consectetur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adipiscing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elit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sed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do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eiusmod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tempor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incididunt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labore et dolore magna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aliqua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. Ut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enim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ad minim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veniam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quis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nostrud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exercitation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ullamco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laboris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nisi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ut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aliquip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ex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commodo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consequat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. Duis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aute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irure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dolor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reprehenderit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in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voluptate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velit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esse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cillum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dolore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eu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fugiat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nulla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pariatur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.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Excepteur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sint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occaecat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cupidatat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non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proident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, sunt in culpa qui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officia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deserunt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mollit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anim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id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est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 xml:space="preserve"> </w:t>
      </w:r>
      <w:proofErr w:type="spellStart"/>
      <w:r w:rsidRPr="00345D07">
        <w:rPr>
          <w:rFonts w:ascii="Noto Serif SC" w:eastAsia="Noto Serif SC" w:hAnsi="Noto Serif SC"/>
          <w:sz w:val="28"/>
          <w:szCs w:val="44"/>
        </w:rPr>
        <w:t>laborum</w:t>
      </w:r>
      <w:proofErr w:type="spellEnd"/>
      <w:r w:rsidRPr="00345D07">
        <w:rPr>
          <w:rFonts w:ascii="Noto Serif SC" w:eastAsia="Noto Serif SC" w:hAnsi="Noto Serif SC"/>
          <w:sz w:val="28"/>
          <w:szCs w:val="44"/>
        </w:rPr>
        <w:t>.</w:t>
      </w:r>
    </w:p>
    <w:p w14:paraId="6A3CB0F9" w14:textId="77777777" w:rsidR="00EE178B" w:rsidRDefault="00EE178B" w:rsidP="00891407">
      <w:pPr>
        <w:rPr>
          <w:rFonts w:ascii="Microsoft JhengHei" w:eastAsia="Microsoft JhengHei" w:hAnsi="Microsoft JhengHei" w:cs="Microsoft JhengHei"/>
          <w:b/>
          <w:sz w:val="32"/>
          <w:szCs w:val="40"/>
          <w:lang w:val="en-US"/>
        </w:rPr>
      </w:pPr>
    </w:p>
    <w:p w14:paraId="6FC3C2E1" w14:textId="77777777" w:rsidR="00EE178B" w:rsidRPr="00345D07" w:rsidRDefault="00EE178B" w:rsidP="00891407">
      <w:pPr>
        <w:rPr>
          <w:rFonts w:ascii="Microsoft JhengHei" w:eastAsia="Microsoft JhengHei" w:hAnsi="Microsoft JhengHei" w:cs="Microsoft JhengHei"/>
          <w:b/>
          <w:sz w:val="32"/>
          <w:szCs w:val="40"/>
          <w:lang w:val="en-US"/>
        </w:rPr>
      </w:pPr>
    </w:p>
    <w:sectPr w:rsidR="00EE178B" w:rsidRPr="00345D07" w:rsidSect="00345D07">
      <w:pgSz w:w="11906" w:h="16838"/>
      <w:pgMar w:top="1440" w:right="1440" w:bottom="1440" w:left="1440" w:header="708" w:footer="141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48A28" w14:textId="77777777" w:rsidR="00AE524A" w:rsidRDefault="00AE524A" w:rsidP="00223A00">
      <w:r>
        <w:separator/>
      </w:r>
    </w:p>
  </w:endnote>
  <w:endnote w:type="continuationSeparator" w:id="0">
    <w:p w14:paraId="2345F4FE" w14:textId="77777777" w:rsidR="00AE524A" w:rsidRDefault="00AE524A" w:rsidP="00223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SC">
    <w:altName w:val="Yu Gothic"/>
    <w:panose1 w:val="020B0604020202020204"/>
    <w:charset w:val="80"/>
    <w:family w:val="roman"/>
    <w:notTrueType/>
    <w:pitch w:val="variable"/>
    <w:sig w:usb0="20000287" w:usb1="2ADF3C10" w:usb2="00000016" w:usb3="00000000" w:csb0="00060107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B72E4" w14:textId="77777777" w:rsidR="008F5414" w:rsidRDefault="00FB7469" w:rsidP="008F5414">
    <w:pPr>
      <w:pStyle w:val="Footer"/>
      <w:jc w:val="center"/>
    </w:pPr>
    <w:r>
      <w:rPr>
        <w:rFonts w:ascii="STKaiti" w:eastAsia="STKaiti" w:cs="STKaiti" w:hint="eastAsia"/>
        <w:noProof/>
        <w:sz w:val="144"/>
        <w:szCs w:val="72"/>
      </w:rPr>
      <w:drawing>
        <wp:inline distT="0" distB="0" distL="0" distR="0" wp14:anchorId="78C64FA9" wp14:editId="6AEB1116">
          <wp:extent cx="1651000" cy="2010769"/>
          <wp:effectExtent l="0" t="0" r="6350" b="8890"/>
          <wp:docPr id="659538908" name="Picture 6595389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5425" cy="2040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AF9BE3" w14:textId="77777777" w:rsidR="00AE524A" w:rsidRDefault="00AE524A" w:rsidP="00223A00">
      <w:r>
        <w:separator/>
      </w:r>
    </w:p>
  </w:footnote>
  <w:footnote w:type="continuationSeparator" w:id="0">
    <w:p w14:paraId="63A54F0D" w14:textId="77777777" w:rsidR="00AE524A" w:rsidRDefault="00AE524A" w:rsidP="00223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7CDAC" w14:textId="77777777" w:rsidR="00223A00" w:rsidRDefault="00223A00" w:rsidP="00223A0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07"/>
    <w:rsid w:val="00022F0C"/>
    <w:rsid w:val="001E05D5"/>
    <w:rsid w:val="001F38FD"/>
    <w:rsid w:val="00223A00"/>
    <w:rsid w:val="00271555"/>
    <w:rsid w:val="002D1D92"/>
    <w:rsid w:val="00300917"/>
    <w:rsid w:val="00345D07"/>
    <w:rsid w:val="0035760E"/>
    <w:rsid w:val="00362015"/>
    <w:rsid w:val="003855EC"/>
    <w:rsid w:val="00460698"/>
    <w:rsid w:val="00466602"/>
    <w:rsid w:val="004E286A"/>
    <w:rsid w:val="00513FF0"/>
    <w:rsid w:val="005728A1"/>
    <w:rsid w:val="00652A79"/>
    <w:rsid w:val="00683E67"/>
    <w:rsid w:val="00730815"/>
    <w:rsid w:val="00817911"/>
    <w:rsid w:val="00891407"/>
    <w:rsid w:val="008F5414"/>
    <w:rsid w:val="00953936"/>
    <w:rsid w:val="009B6F4F"/>
    <w:rsid w:val="00A72393"/>
    <w:rsid w:val="00AA5FA4"/>
    <w:rsid w:val="00AC720F"/>
    <w:rsid w:val="00AE524A"/>
    <w:rsid w:val="00AF3F05"/>
    <w:rsid w:val="00B96158"/>
    <w:rsid w:val="00BF4AEF"/>
    <w:rsid w:val="00C11D29"/>
    <w:rsid w:val="00CD54B3"/>
    <w:rsid w:val="00DB6C2C"/>
    <w:rsid w:val="00E83161"/>
    <w:rsid w:val="00E85C8E"/>
    <w:rsid w:val="00E97D90"/>
    <w:rsid w:val="00EC56CA"/>
    <w:rsid w:val="00EE178B"/>
    <w:rsid w:val="00F3532C"/>
    <w:rsid w:val="00F7036C"/>
    <w:rsid w:val="00FB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78A5"/>
  <w15:chartTrackingRefBased/>
  <w15:docId w15:val="{1FCEA7C3-F1D1-F84C-8806-46D5AA179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A00"/>
  </w:style>
  <w:style w:type="paragraph" w:styleId="Footer">
    <w:name w:val="footer"/>
    <w:basedOn w:val="Normal"/>
    <w:link w:val="FooterChar"/>
    <w:uiPriority w:val="99"/>
    <w:unhideWhenUsed/>
    <w:rsid w:val="00223A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vik/Storage/Liria-Music/Cover%20Page%20-%20Sco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Page - Score.dotx</Template>
  <TotalTime>14</TotalTime>
  <Pages>7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Avik Chari</cp:lastModifiedBy>
  <cp:revision>3</cp:revision>
  <dcterms:created xsi:type="dcterms:W3CDTF">2024-08-23T09:35:00Z</dcterms:created>
  <dcterms:modified xsi:type="dcterms:W3CDTF">2024-08-23T09:50:00Z</dcterms:modified>
</cp:coreProperties>
</file>