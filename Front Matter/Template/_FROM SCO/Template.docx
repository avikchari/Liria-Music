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6CA" w:rsidRPr="00300917" w:rsidRDefault="00730815" w:rsidP="00891407">
      <w:pPr>
        <w:jc w:val="center"/>
        <w:rPr>
          <w:rFonts w:ascii="Noto Serif SC" w:eastAsia="Noto Serif SC" w:hAnsi="Noto Serif SC" w:cs="STKaiti"/>
          <w:b/>
          <w:sz w:val="56"/>
          <w:szCs w:val="72"/>
        </w:rPr>
      </w:pPr>
      <w:r w:rsidRPr="00300917">
        <w:rPr>
          <w:rFonts w:ascii="Noto Serif SC" w:eastAsia="Noto Serif SC" w:hAnsi="Noto Serif SC" w:cs="STKaiti"/>
          <w:b/>
          <w:sz w:val="56"/>
          <w:szCs w:val="72"/>
        </w:rPr>
        <w:t>00</w:t>
      </w:r>
      <w:bookmarkStart w:id="0" w:name="_GoBack"/>
      <w:bookmarkEnd w:id="0"/>
      <w:r w:rsidRPr="00300917">
        <w:rPr>
          <w:rFonts w:ascii="Noto Serif SC" w:eastAsia="Noto Serif SC" w:hAnsi="Noto Serif SC" w:cs="STKaiti"/>
          <w:b/>
          <w:sz w:val="56"/>
          <w:szCs w:val="72"/>
        </w:rPr>
        <w:t>/000</w:t>
      </w:r>
    </w:p>
    <w:p w:rsidR="00EC56CA" w:rsidRPr="00300917" w:rsidRDefault="00EC56CA" w:rsidP="00891407">
      <w:pPr>
        <w:jc w:val="right"/>
        <w:rPr>
          <w:rFonts w:ascii="Noto Serif SC" w:eastAsia="Noto Serif SC" w:hAnsi="Noto Serif SC" w:cs="STKaiti"/>
          <w:sz w:val="36"/>
          <w:szCs w:val="72"/>
        </w:rPr>
      </w:pPr>
      <w:r w:rsidRPr="00300917">
        <w:rPr>
          <w:rFonts w:ascii="Noto Serif SC" w:eastAsia="Noto Serif SC" w:hAnsi="Noto Serif SC" w:cs="STKaiti" w:hint="eastAsia"/>
          <w:sz w:val="36"/>
          <w:szCs w:val="72"/>
        </w:rPr>
        <w:t>编制</w:t>
      </w:r>
    </w:p>
    <w:p w:rsidR="00300917" w:rsidRPr="00300917" w:rsidRDefault="00300917" w:rsidP="00891407">
      <w:pPr>
        <w:jc w:val="right"/>
        <w:rPr>
          <w:rFonts w:ascii="Noto Serif SC" w:eastAsia="Noto Serif SC" w:hAnsi="Noto Serif SC" w:cs="STKaiti"/>
          <w:sz w:val="36"/>
          <w:szCs w:val="72"/>
        </w:rPr>
      </w:pPr>
      <w:r w:rsidRPr="00300917">
        <w:rPr>
          <w:rFonts w:ascii="Noto Serif SC" w:eastAsia="Noto Serif SC" w:hAnsi="Noto Serif SC" w:cs="STKaiti"/>
          <w:sz w:val="36"/>
          <w:szCs w:val="72"/>
        </w:rPr>
        <w:t>Orchestration</w:t>
      </w:r>
    </w:p>
    <w:p w:rsidR="00223A00" w:rsidRPr="00300917" w:rsidRDefault="00EC56CA" w:rsidP="00891407">
      <w:pPr>
        <w:jc w:val="right"/>
        <w:rPr>
          <w:rFonts w:ascii="Noto Serif SC" w:eastAsia="Noto Serif SC" w:hAnsi="Noto Serif SC" w:cs="STKaiti"/>
          <w:b/>
          <w:sz w:val="52"/>
          <w:szCs w:val="72"/>
        </w:rPr>
      </w:pPr>
      <w:r w:rsidRPr="00300917">
        <w:rPr>
          <w:rFonts w:ascii="Noto Serif SC" w:eastAsia="Noto Serif SC" w:hAnsi="Noto Serif SC" w:cs="STKaiti" w:hint="eastAsia"/>
          <w:b/>
          <w:sz w:val="52"/>
          <w:szCs w:val="72"/>
        </w:rPr>
        <w:t>曲名</w:t>
      </w:r>
    </w:p>
    <w:p w:rsidR="00223A00" w:rsidRPr="00300917" w:rsidRDefault="00EC56CA" w:rsidP="00891407">
      <w:pPr>
        <w:jc w:val="right"/>
        <w:rPr>
          <w:rFonts w:ascii="Noto Serif SC" w:eastAsia="Noto Serif SC" w:hAnsi="Noto Serif SC"/>
          <w:b/>
          <w:sz w:val="56"/>
          <w:szCs w:val="72"/>
        </w:rPr>
      </w:pPr>
      <w:r w:rsidRPr="00300917">
        <w:rPr>
          <w:rFonts w:ascii="Noto Serif SC" w:eastAsia="Noto Serif SC" w:hAnsi="Noto Serif SC"/>
          <w:b/>
          <w:sz w:val="52"/>
          <w:szCs w:val="72"/>
        </w:rPr>
        <w:t>Title</w:t>
      </w:r>
    </w:p>
    <w:p w:rsidR="00EC56CA" w:rsidRPr="00300917" w:rsidRDefault="00EC56CA" w:rsidP="00891407">
      <w:pPr>
        <w:jc w:val="right"/>
        <w:rPr>
          <w:rFonts w:ascii="Noto Serif SC" w:eastAsia="Noto Serif SC" w:hAnsi="Noto Serif SC"/>
          <w:sz w:val="36"/>
          <w:szCs w:val="72"/>
        </w:rPr>
      </w:pPr>
    </w:p>
    <w:p w:rsidR="00EC56CA" w:rsidRPr="00300917" w:rsidRDefault="00EC56CA" w:rsidP="00891407">
      <w:pPr>
        <w:jc w:val="right"/>
        <w:rPr>
          <w:rFonts w:ascii="Noto Serif SC" w:eastAsia="Noto Serif SC" w:hAnsi="Noto Serif SC"/>
          <w:sz w:val="36"/>
          <w:szCs w:val="72"/>
        </w:rPr>
      </w:pPr>
      <w:r w:rsidRPr="00300917">
        <w:rPr>
          <w:rFonts w:ascii="Noto Serif SC" w:eastAsia="Noto Serif SC" w:hAnsi="Noto Serif SC" w:hint="eastAsia"/>
          <w:sz w:val="36"/>
          <w:szCs w:val="72"/>
        </w:rPr>
        <w:t>作曲家</w:t>
      </w:r>
    </w:p>
    <w:p w:rsidR="00223A00" w:rsidRPr="00300917" w:rsidRDefault="00EC56CA" w:rsidP="00891407">
      <w:pPr>
        <w:jc w:val="right"/>
        <w:rPr>
          <w:rFonts w:ascii="Noto Serif SC" w:eastAsia="Noto Serif SC" w:hAnsi="Noto Serif SC"/>
          <w:sz w:val="36"/>
          <w:szCs w:val="72"/>
        </w:rPr>
      </w:pPr>
      <w:r w:rsidRPr="00300917">
        <w:rPr>
          <w:rFonts w:ascii="Noto Serif SC" w:eastAsia="Noto Serif SC" w:hAnsi="Noto Serif SC"/>
          <w:sz w:val="36"/>
          <w:szCs w:val="72"/>
        </w:rPr>
        <w:t>Composer</w:t>
      </w:r>
    </w:p>
    <w:p w:rsidR="00FB7469" w:rsidRPr="00891407" w:rsidRDefault="00FB7469" w:rsidP="00891407">
      <w:pPr>
        <w:rPr>
          <w:rFonts w:ascii="Noto Serif SC" w:eastAsia="Noto Serif SC" w:hAnsi="Noto Serif SC"/>
          <w:sz w:val="18"/>
        </w:rPr>
      </w:pPr>
    </w:p>
    <w:sectPr w:rsidR="00FB7469" w:rsidRPr="00891407" w:rsidSect="00513FF0">
      <w:headerReference w:type="default" r:id="rId6"/>
      <w:footerReference w:type="default" r:id="rId7"/>
      <w:pgSz w:w="11906" w:h="16838"/>
      <w:pgMar w:top="1440" w:right="1440" w:bottom="1440" w:left="1440" w:header="708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6A3B" w:rsidRDefault="00A06A3B" w:rsidP="00223A00">
      <w:r>
        <w:separator/>
      </w:r>
    </w:p>
  </w:endnote>
  <w:endnote w:type="continuationSeparator" w:id="0">
    <w:p w:rsidR="00A06A3B" w:rsidRDefault="00A06A3B" w:rsidP="0022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panose1 w:val="02020400000000000000"/>
    <w:charset w:val="80"/>
    <w:family w:val="roman"/>
    <w:pitch w:val="variable"/>
    <w:sig w:usb0="20000287" w:usb1="2ADF3C10" w:usb2="00000016" w:usb3="00000000" w:csb0="00060107" w:csb1="00000000"/>
  </w:font>
  <w:font w:name="STKaiti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414" w:rsidRDefault="00FB7469" w:rsidP="008F5414">
    <w:pPr>
      <w:pStyle w:val="Footer"/>
      <w:jc w:val="center"/>
    </w:pPr>
    <w:r>
      <w:rPr>
        <w:rFonts w:ascii="STKaiti" w:eastAsia="STKaiti" w:cs="STKaiti" w:hint="eastAsia"/>
        <w:noProof/>
        <w:sz w:val="144"/>
        <w:szCs w:val="72"/>
      </w:rPr>
      <w:drawing>
        <wp:inline distT="0" distB="0" distL="0" distR="0">
          <wp:extent cx="1651000" cy="2010769"/>
          <wp:effectExtent l="0" t="0" r="635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5425" cy="2040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6A3B" w:rsidRDefault="00A06A3B" w:rsidP="00223A00">
      <w:r>
        <w:separator/>
      </w:r>
    </w:p>
  </w:footnote>
  <w:footnote w:type="continuationSeparator" w:id="0">
    <w:p w:rsidR="00A06A3B" w:rsidRDefault="00A06A3B" w:rsidP="0022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A00" w:rsidRDefault="00223A00" w:rsidP="00223A0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85"/>
    <w:rsid w:val="00022F0C"/>
    <w:rsid w:val="001E05D5"/>
    <w:rsid w:val="001F38FD"/>
    <w:rsid w:val="00223A00"/>
    <w:rsid w:val="002D1D92"/>
    <w:rsid w:val="00300917"/>
    <w:rsid w:val="0035760E"/>
    <w:rsid w:val="00362015"/>
    <w:rsid w:val="003855EC"/>
    <w:rsid w:val="00460698"/>
    <w:rsid w:val="00466602"/>
    <w:rsid w:val="004E286A"/>
    <w:rsid w:val="00513FF0"/>
    <w:rsid w:val="005728A1"/>
    <w:rsid w:val="00652A79"/>
    <w:rsid w:val="00683E67"/>
    <w:rsid w:val="00730815"/>
    <w:rsid w:val="00817911"/>
    <w:rsid w:val="00891407"/>
    <w:rsid w:val="008F5414"/>
    <w:rsid w:val="00953936"/>
    <w:rsid w:val="00960C85"/>
    <w:rsid w:val="00A06A3B"/>
    <w:rsid w:val="00A72393"/>
    <w:rsid w:val="00AA5FA4"/>
    <w:rsid w:val="00AC720F"/>
    <w:rsid w:val="00AF3F05"/>
    <w:rsid w:val="00B96158"/>
    <w:rsid w:val="00BF4AEF"/>
    <w:rsid w:val="00C11D29"/>
    <w:rsid w:val="00CD54B3"/>
    <w:rsid w:val="00DB6C2C"/>
    <w:rsid w:val="00E83161"/>
    <w:rsid w:val="00E85C8E"/>
    <w:rsid w:val="00E97D90"/>
    <w:rsid w:val="00EC56CA"/>
    <w:rsid w:val="00F3532C"/>
    <w:rsid w:val="00FB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8CF2F-55A4-4793-AFB5-9A5B75B6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A00"/>
  </w:style>
  <w:style w:type="paragraph" w:styleId="Footer">
    <w:name w:val="footer"/>
    <w:basedOn w:val="Normal"/>
    <w:link w:val="Foot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xlee\Desktop\Cover%20Page%20-%20Sco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Page - Score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Sherman Lee Le Xuan</dc:creator>
  <cp:keywords/>
  <dc:description/>
  <cp:lastModifiedBy>Sherman Lee Le Xuan</cp:lastModifiedBy>
  <cp:revision>1</cp:revision>
  <dcterms:created xsi:type="dcterms:W3CDTF">2024-09-06T01:35:00Z</dcterms:created>
  <dcterms:modified xsi:type="dcterms:W3CDTF">2024-09-06T01:36:00Z</dcterms:modified>
</cp:coreProperties>
</file>