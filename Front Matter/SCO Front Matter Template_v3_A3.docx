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C2F8F" w14:textId="77777777" w:rsidR="00345D07" w:rsidRPr="00CF315B" w:rsidRDefault="00345D07" w:rsidP="00891407">
      <w:pPr>
        <w:jc w:val="right"/>
        <w:rPr>
          <w:rFonts w:ascii="Noto Serif" w:eastAsia="Noto Serif SC" w:hAnsi="Noto Serif" w:cs="Noto Serif"/>
          <w:b/>
          <w:sz w:val="56"/>
          <w:szCs w:val="72"/>
        </w:rPr>
      </w:pPr>
    </w:p>
    <w:p w14:paraId="50BC5055" w14:textId="77777777" w:rsidR="00925029" w:rsidRDefault="00925029" w:rsidP="00891407">
      <w:pPr>
        <w:jc w:val="right"/>
        <w:rPr>
          <w:rFonts w:ascii="Noto Serif" w:eastAsia="Noto Serif SC" w:hAnsi="Noto Serif" w:cs="Noto Serif"/>
          <w:b/>
          <w:sz w:val="56"/>
          <w:szCs w:val="96"/>
          <w:lang w:val="en-US"/>
        </w:rPr>
      </w:pPr>
    </w:p>
    <w:p w14:paraId="5DFE2BD8" w14:textId="77777777" w:rsidR="00925029" w:rsidRDefault="00925029" w:rsidP="00891407">
      <w:pPr>
        <w:jc w:val="right"/>
        <w:rPr>
          <w:rFonts w:ascii="Noto Serif" w:eastAsia="Noto Serif SC" w:hAnsi="Noto Serif" w:cs="Noto Serif"/>
          <w:b/>
          <w:sz w:val="56"/>
          <w:szCs w:val="96"/>
          <w:lang w:val="en-US"/>
        </w:rPr>
      </w:pPr>
    </w:p>
    <w:p w14:paraId="36FEF15A" w14:textId="6362BD1F" w:rsidR="0068051D" w:rsidRPr="00925029" w:rsidRDefault="0068051D" w:rsidP="00891407">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山</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谣</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随</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想</w:t>
      </w:r>
    </w:p>
    <w:p w14:paraId="5549A8E9" w14:textId="37B4B033" w:rsidR="0068051D" w:rsidRPr="00925029" w:rsidRDefault="0068051D" w:rsidP="00891407">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The Capriccio of the Mountain Folk Song</w:t>
      </w:r>
    </w:p>
    <w:p w14:paraId="492338FE" w14:textId="77777777" w:rsidR="00925029" w:rsidRPr="0068051D" w:rsidRDefault="00925029" w:rsidP="00891407">
      <w:pPr>
        <w:jc w:val="right"/>
        <w:rPr>
          <w:rFonts w:ascii="Noto Serif" w:eastAsia="Noto Serif SC" w:hAnsi="Noto Serif" w:cs="Noto Serif"/>
          <w:sz w:val="28"/>
          <w:szCs w:val="52"/>
          <w:lang w:val="en-US"/>
        </w:rPr>
      </w:pPr>
    </w:p>
    <w:p w14:paraId="5D589DF1" w14:textId="028EFAF4" w:rsidR="0068051D" w:rsidRPr="00925029" w:rsidRDefault="0068051D" w:rsidP="00891407">
      <w:pPr>
        <w:jc w:val="right"/>
        <w:rPr>
          <w:rFonts w:ascii="Noto Serif" w:eastAsia="Noto Serif SC" w:hAnsi="Noto Serif" w:cs="Noto Serif"/>
          <w:sz w:val="32"/>
          <w:szCs w:val="56"/>
        </w:rPr>
      </w:pPr>
      <w:r w:rsidRPr="00925029">
        <w:rPr>
          <w:rFonts w:ascii="Noto Serif" w:eastAsia="Noto Serif SC" w:hAnsi="Noto Serif" w:cs="Noto Serif" w:hint="eastAsia"/>
          <w:sz w:val="32"/>
          <w:szCs w:val="56"/>
        </w:rPr>
        <w:t>竹笛协奏曲</w:t>
      </w:r>
    </w:p>
    <w:p w14:paraId="45ABC9BA" w14:textId="2BB017FE" w:rsidR="00345D07" w:rsidRDefault="0068051D" w:rsidP="00891407">
      <w:pPr>
        <w:jc w:val="right"/>
        <w:rPr>
          <w:rFonts w:ascii="Noto Serif" w:eastAsia="Noto Serif SC" w:hAnsi="Noto Serif" w:cs="Noto Serif"/>
          <w:sz w:val="32"/>
          <w:szCs w:val="56"/>
        </w:rPr>
      </w:pPr>
      <w:proofErr w:type="spellStart"/>
      <w:r w:rsidRPr="00925029">
        <w:rPr>
          <w:rFonts w:ascii="Noto Serif" w:eastAsia="Noto Serif SC" w:hAnsi="Noto Serif" w:cs="Noto Serif" w:hint="eastAsia"/>
          <w:sz w:val="32"/>
          <w:szCs w:val="56"/>
        </w:rPr>
        <w:t>Zhudi</w:t>
      </w:r>
      <w:proofErr w:type="spellEnd"/>
      <w:r w:rsidRPr="00925029">
        <w:rPr>
          <w:rFonts w:ascii="Noto Serif" w:eastAsia="Noto Serif SC" w:hAnsi="Noto Serif" w:cs="Noto Serif" w:hint="eastAsia"/>
          <w:sz w:val="32"/>
          <w:szCs w:val="56"/>
        </w:rPr>
        <w:t xml:space="preserve"> Concerto</w:t>
      </w:r>
    </w:p>
    <w:p w14:paraId="423374D1" w14:textId="77777777" w:rsidR="00925029" w:rsidRDefault="00925029" w:rsidP="00891407">
      <w:pPr>
        <w:jc w:val="right"/>
        <w:rPr>
          <w:rFonts w:ascii="Noto Serif" w:eastAsia="Noto Serif SC" w:hAnsi="Noto Serif" w:cs="Noto Serif"/>
          <w:sz w:val="32"/>
          <w:szCs w:val="56"/>
        </w:rPr>
      </w:pPr>
    </w:p>
    <w:p w14:paraId="4D2A1DFC" w14:textId="77777777" w:rsidR="00925029" w:rsidRDefault="00925029" w:rsidP="00925029">
      <w:pPr>
        <w:jc w:val="right"/>
        <w:rPr>
          <w:rFonts w:ascii="Noto Serif" w:eastAsia="Noto Serif SC" w:hAnsi="Noto Serif" w:cs="Noto Serif"/>
          <w:sz w:val="40"/>
          <w:szCs w:val="96"/>
          <w:lang w:val="en-US"/>
        </w:rPr>
      </w:pPr>
    </w:p>
    <w:p w14:paraId="5F133A41" w14:textId="37EE5470" w:rsidR="00925029" w:rsidRDefault="00925029" w:rsidP="00925029">
      <w:pPr>
        <w:jc w:val="right"/>
        <w:rPr>
          <w:rFonts w:ascii="Noto Serif" w:eastAsia="Noto Serif SC" w:hAnsi="Noto Serif" w:cs="Noto Serif"/>
          <w:sz w:val="40"/>
          <w:szCs w:val="96"/>
        </w:rPr>
      </w:pPr>
      <w:r w:rsidRPr="0068051D">
        <w:rPr>
          <w:rFonts w:ascii="Noto Serif" w:eastAsia="Noto Serif SC" w:hAnsi="Noto Serif" w:cs="Noto Serif" w:hint="eastAsia"/>
          <w:sz w:val="40"/>
          <w:szCs w:val="96"/>
        </w:rPr>
        <w:t>王东旭</w:t>
      </w:r>
    </w:p>
    <w:p w14:paraId="7FAEBD01" w14:textId="77777777" w:rsidR="00925029" w:rsidRDefault="00925029" w:rsidP="00925029">
      <w:pPr>
        <w:jc w:val="right"/>
        <w:rPr>
          <w:rFonts w:ascii="Noto Serif" w:eastAsia="Noto Serif SC" w:hAnsi="Noto Serif" w:cs="Noto Serif"/>
          <w:sz w:val="40"/>
          <w:szCs w:val="96"/>
        </w:rPr>
      </w:pPr>
      <w:proofErr w:type="spellStart"/>
      <w:r w:rsidRPr="0068051D">
        <w:rPr>
          <w:rFonts w:ascii="Noto Serif" w:eastAsia="Noto Serif SC" w:hAnsi="Noto Serif" w:cs="Noto Serif" w:hint="eastAsia"/>
          <w:sz w:val="40"/>
          <w:szCs w:val="96"/>
        </w:rPr>
        <w:t>Dongxu</w:t>
      </w:r>
      <w:proofErr w:type="spellEnd"/>
      <w:r w:rsidRPr="0068051D">
        <w:rPr>
          <w:rFonts w:ascii="Noto Serif" w:eastAsia="Noto Serif SC" w:hAnsi="Noto Serif" w:cs="Noto Serif" w:hint="eastAsia"/>
          <w:sz w:val="40"/>
          <w:szCs w:val="96"/>
        </w:rPr>
        <w:t xml:space="preserve"> Wang</w:t>
      </w:r>
    </w:p>
    <w:p w14:paraId="091E00D9" w14:textId="77777777" w:rsidR="00925029" w:rsidRPr="00925029" w:rsidRDefault="00925029" w:rsidP="00891407">
      <w:pPr>
        <w:jc w:val="right"/>
        <w:rPr>
          <w:rFonts w:ascii="Noto Serif" w:eastAsia="Noto Serif SC" w:hAnsi="Noto Serif" w:cs="Noto Serif"/>
          <w:sz w:val="28"/>
          <w:szCs w:val="52"/>
        </w:rPr>
      </w:pPr>
    </w:p>
    <w:p w14:paraId="4A1AFFF1" w14:textId="77777777" w:rsidR="00FB7469" w:rsidRPr="00CF315B" w:rsidRDefault="00FB7469" w:rsidP="00891407">
      <w:pPr>
        <w:rPr>
          <w:rFonts w:ascii="Noto Serif" w:eastAsia="Noto Serif SC" w:hAnsi="Noto Serif" w:cs="Noto Serif"/>
          <w:sz w:val="18"/>
        </w:rPr>
      </w:pPr>
    </w:p>
    <w:p w14:paraId="792FC717" w14:textId="77777777" w:rsidR="00345D07" w:rsidRPr="00CF315B" w:rsidRDefault="00345D07" w:rsidP="00891407">
      <w:pPr>
        <w:rPr>
          <w:rFonts w:ascii="Noto Serif" w:eastAsia="Noto Serif SC" w:hAnsi="Noto Serif" w:cs="Noto Serif"/>
          <w:sz w:val="18"/>
        </w:rPr>
      </w:pPr>
    </w:p>
    <w:p w14:paraId="480576A5" w14:textId="77777777" w:rsidR="00345D07" w:rsidRPr="00CF315B" w:rsidRDefault="00345D07" w:rsidP="00891407">
      <w:pPr>
        <w:rPr>
          <w:rFonts w:ascii="Noto Serif" w:eastAsia="Noto Serif SC" w:hAnsi="Noto Serif" w:cs="Noto Serif"/>
          <w:sz w:val="18"/>
        </w:rPr>
      </w:pPr>
    </w:p>
    <w:p w14:paraId="05C9CA64" w14:textId="77777777" w:rsidR="00345D07" w:rsidRPr="00CF315B" w:rsidRDefault="00345D07" w:rsidP="00891407">
      <w:pPr>
        <w:rPr>
          <w:rFonts w:ascii="Noto Serif" w:eastAsia="Noto Serif SC" w:hAnsi="Noto Serif" w:cs="Noto Serif"/>
          <w:sz w:val="18"/>
        </w:rPr>
      </w:pPr>
    </w:p>
    <w:p w14:paraId="4B9D9F51" w14:textId="77777777" w:rsidR="00345D07" w:rsidRPr="00CF315B" w:rsidRDefault="00345D07" w:rsidP="00891407">
      <w:pPr>
        <w:rPr>
          <w:rFonts w:ascii="Noto Serif" w:eastAsia="Noto Serif SC" w:hAnsi="Noto Serif" w:cs="Noto Serif"/>
          <w:sz w:val="18"/>
        </w:rPr>
      </w:pPr>
    </w:p>
    <w:p w14:paraId="09B221CA" w14:textId="77777777" w:rsidR="00345D07" w:rsidRPr="00CF315B" w:rsidRDefault="00345D07" w:rsidP="00891407">
      <w:pPr>
        <w:rPr>
          <w:rFonts w:ascii="Noto Serif" w:eastAsia="Noto Serif SC" w:hAnsi="Noto Serif" w:cs="Noto Serif"/>
          <w:sz w:val="18"/>
        </w:rPr>
      </w:pPr>
    </w:p>
    <w:p w14:paraId="185A1007" w14:textId="77777777" w:rsidR="00345D07" w:rsidRPr="00CF315B" w:rsidRDefault="00345D07" w:rsidP="00891407">
      <w:pPr>
        <w:rPr>
          <w:rFonts w:ascii="Noto Serif" w:eastAsia="Noto Serif SC" w:hAnsi="Noto Serif" w:cs="Noto Serif"/>
          <w:sz w:val="18"/>
        </w:rPr>
      </w:pPr>
    </w:p>
    <w:p w14:paraId="08F2C062" w14:textId="77777777" w:rsidR="00345D07" w:rsidRPr="00CF315B" w:rsidRDefault="00345D07" w:rsidP="00891407">
      <w:pPr>
        <w:rPr>
          <w:rFonts w:ascii="Noto Serif" w:eastAsia="Noto Serif SC" w:hAnsi="Noto Serif" w:cs="Noto Serif"/>
          <w:sz w:val="18"/>
        </w:rPr>
      </w:pPr>
    </w:p>
    <w:p w14:paraId="05DC279C" w14:textId="77777777" w:rsidR="00345D07" w:rsidRPr="00CF315B" w:rsidRDefault="00345D07" w:rsidP="00891407">
      <w:pPr>
        <w:rPr>
          <w:rFonts w:ascii="Noto Serif" w:eastAsia="Noto Serif SC" w:hAnsi="Noto Serif" w:cs="Noto Serif"/>
          <w:sz w:val="18"/>
        </w:rPr>
      </w:pPr>
    </w:p>
    <w:p w14:paraId="18FE8A4E" w14:textId="77777777" w:rsidR="00345D07" w:rsidRPr="00CF315B" w:rsidRDefault="00345D07" w:rsidP="00891407">
      <w:pPr>
        <w:rPr>
          <w:rFonts w:ascii="Noto Serif" w:eastAsia="Noto Serif SC" w:hAnsi="Noto Serif" w:cs="Noto Serif"/>
          <w:sz w:val="18"/>
        </w:rPr>
        <w:sectPr w:rsidR="00345D07" w:rsidRPr="00CF315B" w:rsidSect="007D4495">
          <w:headerReference w:type="default" r:id="rId6"/>
          <w:footerReference w:type="default" r:id="rId7"/>
          <w:pgSz w:w="16840" w:h="23820"/>
          <w:pgMar w:top="1440" w:right="1800" w:bottom="1440" w:left="1800" w:header="706" w:footer="1411" w:gutter="0"/>
          <w:cols w:space="708"/>
          <w:docGrid w:linePitch="360"/>
        </w:sectPr>
      </w:pPr>
    </w:p>
    <w:p w14:paraId="2C9723FA" w14:textId="77777777" w:rsidR="00BA3D77" w:rsidRPr="00CF315B" w:rsidRDefault="00BA3D77" w:rsidP="00891407">
      <w:pPr>
        <w:rPr>
          <w:rFonts w:ascii="Noto Serif" w:eastAsia="Noto Serif SC" w:hAnsi="Noto Serif" w:cs="Noto Serif"/>
          <w:sz w:val="18"/>
        </w:rPr>
      </w:pPr>
    </w:p>
    <w:p w14:paraId="23E0C8D8" w14:textId="77777777" w:rsidR="00BA3D77" w:rsidRPr="00CF315B" w:rsidRDefault="00BA3D77" w:rsidP="00891407">
      <w:pPr>
        <w:rPr>
          <w:rFonts w:ascii="Noto Serif" w:eastAsia="Noto Serif SC" w:hAnsi="Noto Serif" w:cs="Noto Serif"/>
          <w:sz w:val="18"/>
        </w:rPr>
      </w:pPr>
    </w:p>
    <w:p w14:paraId="0312E0E4" w14:textId="77777777" w:rsidR="00BA3D77" w:rsidRPr="00CF315B" w:rsidRDefault="00BA3D77" w:rsidP="00891407">
      <w:pPr>
        <w:rPr>
          <w:rFonts w:ascii="Noto Serif" w:eastAsia="Noto Serif SC" w:hAnsi="Noto Serif" w:cs="Noto Serif"/>
          <w:sz w:val="18"/>
        </w:rPr>
      </w:pPr>
    </w:p>
    <w:p w14:paraId="68E07808" w14:textId="77777777" w:rsidR="00BA3D77" w:rsidRPr="00CF315B" w:rsidRDefault="00BA3D77" w:rsidP="00891407">
      <w:pPr>
        <w:rPr>
          <w:rFonts w:ascii="Noto Serif" w:eastAsia="Noto Serif SC" w:hAnsi="Noto Serif" w:cs="Noto Serif"/>
          <w:sz w:val="18"/>
        </w:rPr>
      </w:pPr>
    </w:p>
    <w:p w14:paraId="20EECDEC" w14:textId="77777777" w:rsidR="00BA3D77" w:rsidRPr="00CF315B" w:rsidRDefault="00BA3D77" w:rsidP="00891407">
      <w:pPr>
        <w:rPr>
          <w:rFonts w:ascii="Noto Serif" w:eastAsia="Noto Serif SC" w:hAnsi="Noto Serif" w:cs="Noto Serif"/>
          <w:sz w:val="18"/>
        </w:rPr>
      </w:pPr>
    </w:p>
    <w:p w14:paraId="3E6F772C" w14:textId="77777777" w:rsidR="00BA3D77" w:rsidRPr="00CF315B" w:rsidRDefault="00BA3D77" w:rsidP="00891407">
      <w:pPr>
        <w:rPr>
          <w:rFonts w:ascii="Noto Serif" w:eastAsia="Noto Serif SC" w:hAnsi="Noto Serif" w:cs="Noto Serif"/>
          <w:sz w:val="18"/>
        </w:rPr>
      </w:pPr>
    </w:p>
    <w:p w14:paraId="6BA4605E" w14:textId="77777777" w:rsidR="00BA3D77" w:rsidRPr="00CF315B" w:rsidRDefault="00BA3D77" w:rsidP="00891407">
      <w:pPr>
        <w:rPr>
          <w:rFonts w:ascii="Noto Serif" w:eastAsia="Noto Serif SC" w:hAnsi="Noto Serif" w:cs="Noto Serif"/>
          <w:sz w:val="18"/>
        </w:rPr>
      </w:pPr>
    </w:p>
    <w:p w14:paraId="7610E44A" w14:textId="77777777" w:rsidR="00BA3D77" w:rsidRPr="00CF315B" w:rsidRDefault="00BA3D77" w:rsidP="00891407">
      <w:pPr>
        <w:rPr>
          <w:rFonts w:ascii="Noto Serif" w:eastAsia="Noto Serif SC" w:hAnsi="Noto Serif" w:cs="Noto Serif"/>
          <w:sz w:val="18"/>
        </w:rPr>
      </w:pPr>
    </w:p>
    <w:p w14:paraId="4D0565D8" w14:textId="77777777" w:rsidR="00BA3D77" w:rsidRPr="00CF315B" w:rsidRDefault="00BA3D77" w:rsidP="00891407">
      <w:pPr>
        <w:rPr>
          <w:rFonts w:ascii="Noto Serif" w:eastAsia="Noto Serif SC" w:hAnsi="Noto Serif" w:cs="Noto Serif"/>
          <w:sz w:val="18"/>
        </w:rPr>
      </w:pPr>
    </w:p>
    <w:p w14:paraId="042CD01A" w14:textId="77777777" w:rsidR="00BA3D77" w:rsidRPr="00CF315B" w:rsidRDefault="00BA3D77" w:rsidP="00891407">
      <w:pPr>
        <w:rPr>
          <w:rFonts w:ascii="Noto Serif" w:eastAsia="Noto Serif SC" w:hAnsi="Noto Serif" w:cs="Noto Serif"/>
          <w:sz w:val="18"/>
        </w:rPr>
      </w:pPr>
    </w:p>
    <w:p w14:paraId="73307B48" w14:textId="77777777" w:rsidR="00BA3D77" w:rsidRPr="00CF315B" w:rsidRDefault="00BA3D77" w:rsidP="00891407">
      <w:pPr>
        <w:rPr>
          <w:rFonts w:ascii="Noto Serif" w:eastAsia="Noto Serif SC" w:hAnsi="Noto Serif" w:cs="Noto Serif"/>
          <w:sz w:val="18"/>
        </w:rPr>
      </w:pPr>
    </w:p>
    <w:p w14:paraId="7CD10233" w14:textId="77777777" w:rsidR="00BA3D77" w:rsidRPr="00CF315B" w:rsidRDefault="00BA3D77" w:rsidP="00891407">
      <w:pPr>
        <w:rPr>
          <w:rFonts w:ascii="Noto Serif" w:eastAsia="Noto Serif SC" w:hAnsi="Noto Serif" w:cs="Noto Serif"/>
          <w:sz w:val="18"/>
        </w:rPr>
      </w:pPr>
    </w:p>
    <w:p w14:paraId="4C19BA30" w14:textId="77777777" w:rsidR="00BA3D77" w:rsidRPr="00CF315B" w:rsidRDefault="00BA3D77" w:rsidP="00891407">
      <w:pPr>
        <w:rPr>
          <w:rFonts w:ascii="Noto Serif" w:eastAsia="Noto Serif SC" w:hAnsi="Noto Serif" w:cs="Noto Serif"/>
          <w:sz w:val="18"/>
        </w:rPr>
      </w:pPr>
    </w:p>
    <w:p w14:paraId="6DF9D04F" w14:textId="77777777" w:rsidR="00BA3D77" w:rsidRPr="00CF315B" w:rsidRDefault="00BA3D77" w:rsidP="00891407">
      <w:pPr>
        <w:rPr>
          <w:rFonts w:ascii="Noto Serif" w:eastAsia="Noto Serif SC" w:hAnsi="Noto Serif" w:cs="Noto Serif"/>
          <w:sz w:val="18"/>
        </w:rPr>
      </w:pPr>
    </w:p>
    <w:p w14:paraId="19998A15" w14:textId="77777777" w:rsidR="00BA3D77" w:rsidRPr="00CF315B" w:rsidRDefault="00BA3D77" w:rsidP="00891407">
      <w:pPr>
        <w:rPr>
          <w:rFonts w:ascii="Noto Serif" w:eastAsia="Noto Serif SC" w:hAnsi="Noto Serif" w:cs="Noto Serif"/>
          <w:sz w:val="18"/>
        </w:rPr>
      </w:pPr>
    </w:p>
    <w:p w14:paraId="373E0C8A" w14:textId="77777777" w:rsidR="00BA3D77" w:rsidRPr="00CF315B" w:rsidRDefault="00BA3D77" w:rsidP="00891407">
      <w:pPr>
        <w:rPr>
          <w:rFonts w:ascii="Noto Serif" w:eastAsia="Noto Serif SC" w:hAnsi="Noto Serif" w:cs="Noto Serif"/>
          <w:sz w:val="18"/>
        </w:rPr>
      </w:pPr>
    </w:p>
    <w:p w14:paraId="0FDB9D37" w14:textId="77777777" w:rsidR="00BA3D77" w:rsidRPr="00CF315B" w:rsidRDefault="00BA3D77" w:rsidP="00891407">
      <w:pPr>
        <w:rPr>
          <w:rFonts w:ascii="Noto Serif" w:eastAsia="Noto Serif SC" w:hAnsi="Noto Serif" w:cs="Noto Serif"/>
          <w:sz w:val="18"/>
        </w:rPr>
      </w:pPr>
    </w:p>
    <w:p w14:paraId="469ACEE4" w14:textId="77777777" w:rsidR="00BA3D77" w:rsidRPr="00CF315B" w:rsidRDefault="00BA3D77" w:rsidP="00891407">
      <w:pPr>
        <w:rPr>
          <w:rFonts w:ascii="Noto Serif" w:eastAsia="Noto Serif SC" w:hAnsi="Noto Serif" w:cs="Noto Serif"/>
          <w:sz w:val="18"/>
        </w:rPr>
      </w:pPr>
    </w:p>
    <w:p w14:paraId="62DED37F" w14:textId="77777777" w:rsidR="00BA3D77" w:rsidRPr="00CF315B" w:rsidRDefault="00BA3D77" w:rsidP="00891407">
      <w:pPr>
        <w:rPr>
          <w:rFonts w:ascii="Noto Serif" w:eastAsia="Noto Serif SC" w:hAnsi="Noto Serif" w:cs="Noto Serif"/>
          <w:sz w:val="18"/>
        </w:rPr>
      </w:pPr>
    </w:p>
    <w:p w14:paraId="4382927D" w14:textId="77777777" w:rsidR="00BA3D77" w:rsidRPr="00CF315B" w:rsidRDefault="00BA3D77" w:rsidP="00891407">
      <w:pPr>
        <w:rPr>
          <w:rFonts w:ascii="Noto Serif" w:eastAsia="Noto Serif SC" w:hAnsi="Noto Serif" w:cs="Noto Serif"/>
          <w:sz w:val="18"/>
        </w:rPr>
      </w:pPr>
    </w:p>
    <w:p w14:paraId="7B5DE785" w14:textId="77777777" w:rsidR="00BA3D77" w:rsidRPr="00CF315B" w:rsidRDefault="00BA3D77" w:rsidP="00891407">
      <w:pPr>
        <w:rPr>
          <w:rFonts w:ascii="Noto Serif" w:eastAsia="Noto Serif SC" w:hAnsi="Noto Serif" w:cs="Noto Serif"/>
          <w:sz w:val="18"/>
        </w:rPr>
      </w:pPr>
    </w:p>
    <w:p w14:paraId="649F15BF" w14:textId="77777777" w:rsidR="00BA3D77" w:rsidRPr="00CF315B" w:rsidRDefault="00BA3D77" w:rsidP="00891407">
      <w:pPr>
        <w:rPr>
          <w:rFonts w:ascii="Noto Serif" w:eastAsia="Noto Serif SC" w:hAnsi="Noto Serif" w:cs="Noto Serif"/>
          <w:sz w:val="18"/>
        </w:rPr>
      </w:pPr>
    </w:p>
    <w:p w14:paraId="411A4282" w14:textId="43D5A13F" w:rsidR="00BA3D77" w:rsidRPr="00CF315B" w:rsidRDefault="00BA3D77" w:rsidP="00BA3D77">
      <w:pPr>
        <w:jc w:val="center"/>
        <w:rPr>
          <w:rFonts w:ascii="Noto Serif" w:eastAsia="Noto Serif SC" w:hAnsi="Noto Serif" w:cs="Noto Serif"/>
          <w:sz w:val="18"/>
        </w:rPr>
      </w:pPr>
      <w:r w:rsidRPr="00CF315B">
        <w:rPr>
          <w:rFonts w:ascii="Noto Serif" w:eastAsia="Noto Serif SC" w:hAnsi="Noto Serif" w:cs="Noto Serif"/>
          <w:sz w:val="18"/>
        </w:rPr>
        <w:t>[Blank Page]</w:t>
      </w:r>
    </w:p>
    <w:p w14:paraId="7FDB3B52" w14:textId="77777777" w:rsidR="00BA3D77" w:rsidRPr="00CF315B" w:rsidRDefault="00BA3D77" w:rsidP="00891407">
      <w:pPr>
        <w:rPr>
          <w:rFonts w:ascii="Noto Serif" w:eastAsia="Noto Serif SC" w:hAnsi="Noto Serif" w:cs="Noto Serif"/>
          <w:sz w:val="18"/>
        </w:rPr>
      </w:pPr>
    </w:p>
    <w:p w14:paraId="751FAE81" w14:textId="77777777" w:rsidR="00BA3D77" w:rsidRPr="00CF315B" w:rsidRDefault="00BA3D77" w:rsidP="00891407">
      <w:pPr>
        <w:rPr>
          <w:rFonts w:ascii="Noto Serif" w:eastAsia="Noto Serif SC" w:hAnsi="Noto Serif" w:cs="Noto Serif"/>
          <w:sz w:val="18"/>
        </w:rPr>
      </w:pPr>
    </w:p>
    <w:p w14:paraId="6E267852" w14:textId="77777777" w:rsidR="00BA3D77" w:rsidRPr="00CF315B" w:rsidRDefault="00BA3D77" w:rsidP="00891407">
      <w:pPr>
        <w:rPr>
          <w:rFonts w:ascii="Noto Serif" w:eastAsia="Noto Serif SC" w:hAnsi="Noto Serif" w:cs="Noto Serif"/>
          <w:sz w:val="18"/>
        </w:rPr>
      </w:pPr>
    </w:p>
    <w:p w14:paraId="1A953208" w14:textId="77777777" w:rsidR="00BA3D77" w:rsidRPr="00CF315B" w:rsidRDefault="00BA3D77" w:rsidP="00891407">
      <w:pPr>
        <w:rPr>
          <w:rFonts w:ascii="Noto Serif" w:eastAsia="Noto Serif SC" w:hAnsi="Noto Serif" w:cs="Noto Serif"/>
          <w:sz w:val="18"/>
        </w:rPr>
      </w:pPr>
    </w:p>
    <w:p w14:paraId="54C45578" w14:textId="77777777" w:rsidR="00BA3D77" w:rsidRPr="00CF315B" w:rsidRDefault="00BA3D77" w:rsidP="00891407">
      <w:pPr>
        <w:rPr>
          <w:rFonts w:ascii="Noto Serif" w:eastAsia="Noto Serif SC" w:hAnsi="Noto Serif" w:cs="Noto Serif"/>
          <w:sz w:val="18"/>
        </w:rPr>
      </w:pPr>
    </w:p>
    <w:p w14:paraId="7438791B" w14:textId="77777777" w:rsidR="00BA3D77" w:rsidRPr="00CF315B" w:rsidRDefault="00BA3D77" w:rsidP="00891407">
      <w:pPr>
        <w:rPr>
          <w:rFonts w:ascii="Noto Serif" w:eastAsia="Noto Serif SC" w:hAnsi="Noto Serif" w:cs="Noto Serif"/>
          <w:sz w:val="18"/>
        </w:rPr>
      </w:pPr>
    </w:p>
    <w:p w14:paraId="301A489E" w14:textId="77777777" w:rsidR="00BA3D77" w:rsidRPr="00CF315B" w:rsidRDefault="00BA3D77" w:rsidP="00891407">
      <w:pPr>
        <w:rPr>
          <w:rFonts w:ascii="Noto Serif" w:eastAsia="Noto Serif SC" w:hAnsi="Noto Serif" w:cs="Noto Serif"/>
          <w:sz w:val="18"/>
        </w:rPr>
      </w:pPr>
    </w:p>
    <w:p w14:paraId="455AFDEA" w14:textId="77777777" w:rsidR="00BA3D77" w:rsidRPr="00CF315B" w:rsidRDefault="00BA3D77" w:rsidP="00891407">
      <w:pPr>
        <w:rPr>
          <w:rFonts w:ascii="Noto Serif" w:eastAsia="Noto Serif SC" w:hAnsi="Noto Serif" w:cs="Noto Serif"/>
          <w:sz w:val="18"/>
        </w:rPr>
      </w:pPr>
    </w:p>
    <w:p w14:paraId="79AB1E9C" w14:textId="77777777" w:rsidR="00BA3D77" w:rsidRPr="00CF315B" w:rsidRDefault="00BA3D77" w:rsidP="00891407">
      <w:pPr>
        <w:rPr>
          <w:rFonts w:ascii="Noto Serif" w:eastAsia="Noto Serif SC" w:hAnsi="Noto Serif" w:cs="Noto Serif"/>
          <w:sz w:val="18"/>
        </w:rPr>
      </w:pPr>
    </w:p>
    <w:p w14:paraId="1934B302" w14:textId="77777777" w:rsidR="00BA3D77" w:rsidRPr="00CF315B" w:rsidRDefault="00BA3D77" w:rsidP="00891407">
      <w:pPr>
        <w:rPr>
          <w:rFonts w:ascii="Noto Serif" w:eastAsia="Noto Serif SC" w:hAnsi="Noto Serif" w:cs="Noto Serif"/>
          <w:sz w:val="18"/>
        </w:rPr>
      </w:pPr>
    </w:p>
    <w:p w14:paraId="1E23F2BE" w14:textId="77777777" w:rsidR="00BA3D77" w:rsidRPr="00CF315B" w:rsidRDefault="00BA3D77" w:rsidP="00891407">
      <w:pPr>
        <w:rPr>
          <w:rFonts w:ascii="Noto Serif" w:eastAsia="Noto Serif SC" w:hAnsi="Noto Serif" w:cs="Noto Serif"/>
          <w:sz w:val="18"/>
        </w:rPr>
      </w:pPr>
    </w:p>
    <w:p w14:paraId="5B7C7043" w14:textId="77777777" w:rsidR="00BA3D77" w:rsidRPr="00CF315B" w:rsidRDefault="00BA3D77" w:rsidP="00891407">
      <w:pPr>
        <w:rPr>
          <w:rFonts w:ascii="Noto Serif" w:eastAsia="Noto Serif SC" w:hAnsi="Noto Serif" w:cs="Noto Serif"/>
          <w:sz w:val="18"/>
        </w:rPr>
      </w:pPr>
    </w:p>
    <w:p w14:paraId="1AC8E416" w14:textId="77777777" w:rsidR="00BA3D77" w:rsidRPr="00CF315B" w:rsidRDefault="00BA3D77" w:rsidP="00891407">
      <w:pPr>
        <w:rPr>
          <w:rFonts w:ascii="Noto Serif" w:eastAsia="Noto Serif SC" w:hAnsi="Noto Serif" w:cs="Noto Serif"/>
          <w:sz w:val="18"/>
        </w:rPr>
      </w:pPr>
    </w:p>
    <w:p w14:paraId="4419914B" w14:textId="77777777" w:rsidR="00BA3D77" w:rsidRPr="00CF315B" w:rsidRDefault="00BA3D77" w:rsidP="00891407">
      <w:pPr>
        <w:rPr>
          <w:rFonts w:ascii="Noto Serif" w:eastAsia="Noto Serif SC" w:hAnsi="Noto Serif" w:cs="Noto Serif"/>
          <w:sz w:val="18"/>
        </w:rPr>
      </w:pPr>
    </w:p>
    <w:p w14:paraId="0A94519C" w14:textId="77777777" w:rsidR="00BA3D77" w:rsidRPr="00CF315B" w:rsidRDefault="00BA3D77" w:rsidP="00891407">
      <w:pPr>
        <w:rPr>
          <w:rFonts w:ascii="Noto Serif" w:eastAsia="Noto Serif SC" w:hAnsi="Noto Serif" w:cs="Noto Serif"/>
          <w:sz w:val="18"/>
        </w:rPr>
      </w:pPr>
    </w:p>
    <w:p w14:paraId="1265DDF3" w14:textId="77777777" w:rsidR="00BA3D77" w:rsidRPr="00CF315B" w:rsidRDefault="00BA3D77" w:rsidP="00891407">
      <w:pPr>
        <w:rPr>
          <w:rFonts w:ascii="Noto Serif" w:eastAsia="Noto Serif SC" w:hAnsi="Noto Serif" w:cs="Noto Serif"/>
          <w:sz w:val="18"/>
        </w:rPr>
      </w:pPr>
    </w:p>
    <w:p w14:paraId="5138F75A" w14:textId="77777777" w:rsidR="00BA3D77" w:rsidRPr="00CF315B" w:rsidRDefault="00BA3D77" w:rsidP="00891407">
      <w:pPr>
        <w:rPr>
          <w:rFonts w:ascii="Noto Serif" w:eastAsia="Noto Serif SC" w:hAnsi="Noto Serif" w:cs="Noto Serif"/>
          <w:sz w:val="18"/>
        </w:rPr>
      </w:pPr>
    </w:p>
    <w:p w14:paraId="79A28567" w14:textId="77777777" w:rsidR="00BA3D77" w:rsidRPr="00CF315B" w:rsidRDefault="00BA3D77" w:rsidP="00891407">
      <w:pPr>
        <w:rPr>
          <w:rFonts w:ascii="Noto Serif" w:eastAsia="Noto Serif SC" w:hAnsi="Noto Serif" w:cs="Noto Serif"/>
          <w:sz w:val="18"/>
        </w:rPr>
      </w:pPr>
    </w:p>
    <w:p w14:paraId="017F7E31" w14:textId="77777777" w:rsidR="00BA3D77" w:rsidRPr="00CF315B" w:rsidRDefault="00BA3D77" w:rsidP="00891407">
      <w:pPr>
        <w:rPr>
          <w:rFonts w:ascii="Noto Serif" w:eastAsia="Noto Serif SC" w:hAnsi="Noto Serif" w:cs="Noto Serif"/>
          <w:sz w:val="18"/>
        </w:rPr>
        <w:sectPr w:rsidR="00BA3D77" w:rsidRPr="00CF315B" w:rsidSect="007D4495">
          <w:pgSz w:w="16840" w:h="23820"/>
          <w:pgMar w:top="1440" w:right="1800" w:bottom="1440" w:left="1800" w:header="708" w:footer="1417" w:gutter="0"/>
          <w:cols w:space="708"/>
          <w:titlePg/>
          <w:docGrid w:linePitch="360"/>
        </w:sectPr>
      </w:pPr>
    </w:p>
    <w:p w14:paraId="1E097CCC" w14:textId="77777777" w:rsidR="00345D07" w:rsidRPr="00A707FF" w:rsidRDefault="00345D07" w:rsidP="00345D07">
      <w:pPr>
        <w:jc w:val="center"/>
        <w:rPr>
          <w:rFonts w:ascii="Noto Serif" w:eastAsia="Noto Serif SC" w:hAnsi="Noto Serif" w:cs="Noto Serif"/>
          <w:b/>
          <w:sz w:val="40"/>
          <w:szCs w:val="40"/>
        </w:rPr>
      </w:pPr>
      <w:r w:rsidRPr="00A707FF">
        <w:rPr>
          <w:rFonts w:ascii="Noto Serif" w:eastAsia="Noto Serif SC" w:hAnsi="Noto Serif" w:cs="Noto Serif"/>
          <w:b/>
          <w:sz w:val="40"/>
          <w:szCs w:val="40"/>
        </w:rPr>
        <w:lastRenderedPageBreak/>
        <w:t>00/000</w:t>
      </w:r>
    </w:p>
    <w:p w14:paraId="3D23E9D2" w14:textId="77777777" w:rsidR="00925029" w:rsidRDefault="00925029" w:rsidP="00925029">
      <w:pPr>
        <w:jc w:val="right"/>
        <w:rPr>
          <w:rFonts w:ascii="Noto Serif" w:eastAsia="Noto Serif SC" w:hAnsi="Noto Serif" w:cs="Noto Serif"/>
          <w:b/>
          <w:sz w:val="56"/>
          <w:szCs w:val="96"/>
          <w:lang w:val="en-US"/>
        </w:rPr>
      </w:pPr>
    </w:p>
    <w:p w14:paraId="6AA2723E" w14:textId="77777777" w:rsidR="00925029" w:rsidRDefault="00925029" w:rsidP="00925029">
      <w:pPr>
        <w:jc w:val="right"/>
        <w:rPr>
          <w:rFonts w:ascii="Noto Serif" w:eastAsia="Noto Serif SC" w:hAnsi="Noto Serif" w:cs="Noto Serif"/>
          <w:b/>
          <w:sz w:val="56"/>
          <w:szCs w:val="96"/>
          <w:lang w:val="en-US"/>
        </w:rPr>
      </w:pPr>
    </w:p>
    <w:p w14:paraId="29422CBC" w14:textId="77777777" w:rsidR="00925029" w:rsidRPr="00925029" w:rsidRDefault="00925029" w:rsidP="00925029">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山</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谣</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随</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想</w:t>
      </w:r>
    </w:p>
    <w:p w14:paraId="6ABAEF07" w14:textId="77777777" w:rsidR="00925029" w:rsidRPr="00925029" w:rsidRDefault="00925029" w:rsidP="00925029">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The Capriccio of the Mountain Folk Song</w:t>
      </w:r>
    </w:p>
    <w:p w14:paraId="2070CB5E" w14:textId="77777777" w:rsidR="00925029" w:rsidRPr="0068051D" w:rsidRDefault="00925029" w:rsidP="00925029">
      <w:pPr>
        <w:jc w:val="right"/>
        <w:rPr>
          <w:rFonts w:ascii="Noto Serif" w:eastAsia="Noto Serif SC" w:hAnsi="Noto Serif" w:cs="Noto Serif"/>
          <w:sz w:val="28"/>
          <w:szCs w:val="52"/>
          <w:lang w:val="en-US"/>
        </w:rPr>
      </w:pPr>
    </w:p>
    <w:p w14:paraId="2236973D" w14:textId="77777777" w:rsidR="00925029" w:rsidRPr="00925029" w:rsidRDefault="00925029" w:rsidP="00925029">
      <w:pPr>
        <w:jc w:val="right"/>
        <w:rPr>
          <w:rFonts w:ascii="Noto Serif" w:eastAsia="Noto Serif SC" w:hAnsi="Noto Serif" w:cs="Noto Serif"/>
          <w:sz w:val="32"/>
          <w:szCs w:val="56"/>
        </w:rPr>
      </w:pPr>
      <w:r w:rsidRPr="00925029">
        <w:rPr>
          <w:rFonts w:ascii="Noto Serif" w:eastAsia="Noto Serif SC" w:hAnsi="Noto Serif" w:cs="Noto Serif" w:hint="eastAsia"/>
          <w:sz w:val="32"/>
          <w:szCs w:val="56"/>
        </w:rPr>
        <w:t>竹笛协奏曲</w:t>
      </w:r>
    </w:p>
    <w:p w14:paraId="2354BA95" w14:textId="77777777" w:rsidR="00925029" w:rsidRDefault="00925029" w:rsidP="00925029">
      <w:pPr>
        <w:jc w:val="right"/>
        <w:rPr>
          <w:rFonts w:ascii="Noto Serif" w:eastAsia="Noto Serif SC" w:hAnsi="Noto Serif" w:cs="Noto Serif"/>
          <w:sz w:val="32"/>
          <w:szCs w:val="56"/>
        </w:rPr>
      </w:pPr>
      <w:proofErr w:type="spellStart"/>
      <w:r w:rsidRPr="00925029">
        <w:rPr>
          <w:rFonts w:ascii="Noto Serif" w:eastAsia="Noto Serif SC" w:hAnsi="Noto Serif" w:cs="Noto Serif" w:hint="eastAsia"/>
          <w:sz w:val="32"/>
          <w:szCs w:val="56"/>
        </w:rPr>
        <w:t>Zhudi</w:t>
      </w:r>
      <w:proofErr w:type="spellEnd"/>
      <w:r w:rsidRPr="00925029">
        <w:rPr>
          <w:rFonts w:ascii="Noto Serif" w:eastAsia="Noto Serif SC" w:hAnsi="Noto Serif" w:cs="Noto Serif" w:hint="eastAsia"/>
          <w:sz w:val="32"/>
          <w:szCs w:val="56"/>
        </w:rPr>
        <w:t xml:space="preserve"> Concerto</w:t>
      </w:r>
    </w:p>
    <w:p w14:paraId="04869B2F" w14:textId="77777777" w:rsidR="00925029" w:rsidRDefault="00925029" w:rsidP="00925029">
      <w:pPr>
        <w:jc w:val="right"/>
        <w:rPr>
          <w:rFonts w:ascii="Noto Serif" w:eastAsia="Noto Serif SC" w:hAnsi="Noto Serif" w:cs="Noto Serif"/>
          <w:sz w:val="32"/>
          <w:szCs w:val="56"/>
        </w:rPr>
      </w:pPr>
    </w:p>
    <w:p w14:paraId="3AFBFE44" w14:textId="77777777" w:rsidR="00925029" w:rsidRDefault="00925029" w:rsidP="00925029">
      <w:pPr>
        <w:jc w:val="right"/>
        <w:rPr>
          <w:rFonts w:ascii="Noto Serif" w:eastAsia="Noto Serif SC" w:hAnsi="Noto Serif" w:cs="Noto Serif"/>
          <w:sz w:val="40"/>
          <w:szCs w:val="96"/>
          <w:lang w:val="en-US"/>
        </w:rPr>
      </w:pPr>
    </w:p>
    <w:p w14:paraId="70564646" w14:textId="77777777" w:rsidR="00925029" w:rsidRDefault="00925029" w:rsidP="00925029">
      <w:pPr>
        <w:jc w:val="right"/>
        <w:rPr>
          <w:rFonts w:ascii="Noto Serif" w:eastAsia="Noto Serif SC" w:hAnsi="Noto Serif" w:cs="Noto Serif"/>
          <w:sz w:val="40"/>
          <w:szCs w:val="96"/>
        </w:rPr>
      </w:pPr>
      <w:r w:rsidRPr="0068051D">
        <w:rPr>
          <w:rFonts w:ascii="Noto Serif" w:eastAsia="Noto Serif SC" w:hAnsi="Noto Serif" w:cs="Noto Serif" w:hint="eastAsia"/>
          <w:sz w:val="40"/>
          <w:szCs w:val="96"/>
        </w:rPr>
        <w:t>王东旭</w:t>
      </w:r>
    </w:p>
    <w:p w14:paraId="38D2E7E3" w14:textId="77777777" w:rsidR="00925029" w:rsidRDefault="00925029" w:rsidP="00925029">
      <w:pPr>
        <w:jc w:val="right"/>
        <w:rPr>
          <w:rFonts w:ascii="Noto Serif" w:eastAsia="Noto Serif SC" w:hAnsi="Noto Serif" w:cs="Noto Serif"/>
          <w:sz w:val="40"/>
          <w:szCs w:val="96"/>
        </w:rPr>
      </w:pPr>
      <w:proofErr w:type="spellStart"/>
      <w:r w:rsidRPr="0068051D">
        <w:rPr>
          <w:rFonts w:ascii="Noto Serif" w:eastAsia="Noto Serif SC" w:hAnsi="Noto Serif" w:cs="Noto Serif" w:hint="eastAsia"/>
          <w:sz w:val="40"/>
          <w:szCs w:val="96"/>
        </w:rPr>
        <w:t>Dongxu</w:t>
      </w:r>
      <w:proofErr w:type="spellEnd"/>
      <w:r w:rsidRPr="0068051D">
        <w:rPr>
          <w:rFonts w:ascii="Noto Serif" w:eastAsia="Noto Serif SC" w:hAnsi="Noto Serif" w:cs="Noto Serif" w:hint="eastAsia"/>
          <w:sz w:val="40"/>
          <w:szCs w:val="96"/>
        </w:rPr>
        <w:t xml:space="preserve"> Wang</w:t>
      </w:r>
    </w:p>
    <w:p w14:paraId="2D1C2D88" w14:textId="77777777" w:rsidR="00345D07" w:rsidRPr="00A707FF" w:rsidRDefault="00345D07" w:rsidP="00345D07">
      <w:pPr>
        <w:rPr>
          <w:rFonts w:ascii="Noto Serif" w:eastAsia="Noto Serif SC" w:hAnsi="Noto Serif" w:cs="Noto Serif"/>
          <w:sz w:val="40"/>
          <w:szCs w:val="40"/>
        </w:rPr>
      </w:pPr>
    </w:p>
    <w:p w14:paraId="2D22E4C0" w14:textId="400D6A0E" w:rsidR="00345D07" w:rsidRPr="00925029" w:rsidRDefault="00AE427E" w:rsidP="00345D07">
      <w:pPr>
        <w:jc w:val="right"/>
        <w:rPr>
          <w:rFonts w:ascii="Noto Serif" w:eastAsia="Noto Serif SC" w:hAnsi="Noto Serif" w:cs="Noto Serif"/>
          <w:sz w:val="32"/>
          <w:szCs w:val="32"/>
          <w:lang w:val="en-US"/>
        </w:rPr>
      </w:pPr>
      <w:r>
        <w:rPr>
          <w:rFonts w:ascii="Noto Serif" w:eastAsia="Noto Serif SC" w:hAnsi="Noto Serif" w:cs="Noto Serif"/>
          <w:sz w:val="32"/>
          <w:szCs w:val="32"/>
          <w:lang w:val="en-US"/>
        </w:rPr>
        <w:t>(2011)</w:t>
      </w:r>
    </w:p>
    <w:p w14:paraId="587BD921" w14:textId="77777777" w:rsidR="00271555" w:rsidRPr="00925029" w:rsidRDefault="00271555" w:rsidP="00345D07">
      <w:pPr>
        <w:jc w:val="right"/>
        <w:rPr>
          <w:rFonts w:ascii="Noto Serif" w:eastAsia="Noto Serif SC" w:hAnsi="Noto Serif" w:cs="Noto Serif"/>
          <w:sz w:val="32"/>
          <w:szCs w:val="32"/>
        </w:rPr>
      </w:pPr>
    </w:p>
    <w:p w14:paraId="6579A833" w14:textId="590CFA4B" w:rsidR="00271555" w:rsidRPr="00925029" w:rsidRDefault="00925029" w:rsidP="00271555">
      <w:pPr>
        <w:jc w:val="right"/>
        <w:rPr>
          <w:rFonts w:ascii="Noto Serif" w:eastAsia="Noto Serif SC" w:hAnsi="Noto Serif" w:cs="Noto Serif"/>
          <w:sz w:val="32"/>
          <w:szCs w:val="32"/>
          <w:lang w:val="en-US"/>
        </w:rPr>
      </w:pPr>
      <w:r w:rsidRPr="00925029">
        <w:rPr>
          <w:rFonts w:ascii="Noto Serif" w:eastAsia="Noto Serif SC" w:hAnsi="Noto Serif" w:cs="Noto Serif"/>
          <w:sz w:val="32"/>
          <w:szCs w:val="32"/>
          <w:lang w:val="en-US"/>
        </w:rPr>
        <w:t>12’</w:t>
      </w:r>
    </w:p>
    <w:p w14:paraId="5D671FA6" w14:textId="77777777" w:rsidR="00345D07" w:rsidRPr="00A707FF" w:rsidRDefault="00345D07" w:rsidP="00345D07">
      <w:pPr>
        <w:jc w:val="right"/>
        <w:rPr>
          <w:rFonts w:ascii="Noto Serif" w:eastAsia="Noto Serif SC" w:hAnsi="Noto Serif" w:cs="Noto Serif"/>
          <w:sz w:val="40"/>
          <w:szCs w:val="40"/>
        </w:rPr>
      </w:pPr>
    </w:p>
    <w:p w14:paraId="497A5E5A" w14:textId="77777777" w:rsidR="00345D07" w:rsidRPr="00CF315B" w:rsidRDefault="00345D07" w:rsidP="00345D07">
      <w:pPr>
        <w:rPr>
          <w:rFonts w:ascii="Noto Serif" w:eastAsia="Noto Serif SC" w:hAnsi="Noto Serif" w:cs="Noto Serif"/>
          <w:sz w:val="18"/>
        </w:rPr>
      </w:pPr>
    </w:p>
    <w:p w14:paraId="458EC871" w14:textId="77777777" w:rsidR="00345D07" w:rsidRPr="00CF315B" w:rsidRDefault="00345D07" w:rsidP="00891407">
      <w:pPr>
        <w:rPr>
          <w:rFonts w:ascii="Noto Serif" w:eastAsia="Noto Serif SC" w:hAnsi="Noto Serif" w:cs="Noto Serif"/>
          <w:sz w:val="18"/>
        </w:rPr>
      </w:pPr>
    </w:p>
    <w:p w14:paraId="7B80C23A" w14:textId="77777777" w:rsidR="00345D07" w:rsidRPr="00CF315B" w:rsidRDefault="00345D07" w:rsidP="00891407">
      <w:pPr>
        <w:rPr>
          <w:rFonts w:ascii="Noto Serif" w:eastAsia="Noto Serif SC" w:hAnsi="Noto Serif" w:cs="Noto Serif"/>
          <w:sz w:val="18"/>
        </w:rPr>
      </w:pPr>
    </w:p>
    <w:p w14:paraId="6FD30B20" w14:textId="77777777" w:rsidR="00345D07" w:rsidRPr="00CF315B" w:rsidRDefault="00345D07" w:rsidP="00891407">
      <w:pPr>
        <w:rPr>
          <w:rFonts w:ascii="Noto Serif" w:eastAsia="Noto Serif SC" w:hAnsi="Noto Serif" w:cs="Noto Serif"/>
          <w:sz w:val="18"/>
        </w:rPr>
      </w:pPr>
    </w:p>
    <w:p w14:paraId="62D1F8A1" w14:textId="77777777" w:rsidR="00345D07" w:rsidRPr="00CF315B" w:rsidRDefault="00345D07" w:rsidP="00891407">
      <w:pPr>
        <w:rPr>
          <w:rFonts w:ascii="Noto Serif" w:eastAsia="Noto Serif SC" w:hAnsi="Noto Serif" w:cs="Noto Serif"/>
          <w:sz w:val="18"/>
        </w:rPr>
      </w:pPr>
    </w:p>
    <w:p w14:paraId="1A976FA9" w14:textId="77777777" w:rsidR="00345D07" w:rsidRPr="00CF315B" w:rsidRDefault="00345D07" w:rsidP="00891407">
      <w:pPr>
        <w:rPr>
          <w:rFonts w:ascii="Noto Serif" w:eastAsia="Noto Serif SC" w:hAnsi="Noto Serif" w:cs="Noto Serif"/>
          <w:sz w:val="18"/>
        </w:rPr>
      </w:pPr>
    </w:p>
    <w:p w14:paraId="571A5FEE" w14:textId="77777777" w:rsidR="00345D07" w:rsidRPr="00CF315B" w:rsidRDefault="00345D07" w:rsidP="00891407">
      <w:pPr>
        <w:rPr>
          <w:rFonts w:ascii="Noto Serif" w:eastAsia="Noto Serif SC" w:hAnsi="Noto Serif" w:cs="Noto Serif"/>
          <w:sz w:val="18"/>
        </w:rPr>
        <w:sectPr w:rsidR="00345D07" w:rsidRPr="00CF315B" w:rsidSect="007D4495">
          <w:pgSz w:w="16840" w:h="23820"/>
          <w:pgMar w:top="1440" w:right="1800" w:bottom="1440" w:left="1800" w:header="708" w:footer="1417" w:gutter="0"/>
          <w:cols w:space="708"/>
          <w:titlePg/>
          <w:docGrid w:linePitch="360"/>
        </w:sectPr>
      </w:pPr>
    </w:p>
    <w:p w14:paraId="0428245D" w14:textId="0403E4E6" w:rsidR="00AE427E" w:rsidRPr="00AE427E" w:rsidRDefault="00AE427E" w:rsidP="00AE427E">
      <w:pPr>
        <w:rPr>
          <w:rFonts w:ascii="Noto Serif" w:eastAsia="Noto Serif SC" w:hAnsi="Noto Serif" w:cs="Noto Serif"/>
          <w:b/>
          <w:color w:val="000000" w:themeColor="text1"/>
          <w:sz w:val="18"/>
          <w:lang w:val="en-US"/>
        </w:rPr>
      </w:pPr>
      <w:r w:rsidRPr="00AE427E">
        <w:rPr>
          <w:rFonts w:ascii="Noto Serif" w:eastAsia="Noto Serif SC" w:hAnsi="Noto Serif" w:cs="Noto Serif" w:hint="eastAsia"/>
          <w:b/>
          <w:color w:val="000000" w:themeColor="text1"/>
          <w:sz w:val="18"/>
        </w:rPr>
        <w:lastRenderedPageBreak/>
        <w:t>山</w:t>
      </w:r>
      <w:r w:rsidRPr="00AE427E">
        <w:rPr>
          <w:rFonts w:ascii="Noto Serif" w:eastAsia="Noto Serif SC" w:hAnsi="Noto Serif" w:cs="Noto Serif" w:hint="eastAsia"/>
          <w:b/>
          <w:color w:val="000000" w:themeColor="text1"/>
          <w:sz w:val="18"/>
        </w:rPr>
        <w:t xml:space="preserve"> </w:t>
      </w:r>
      <w:r w:rsidRPr="00AE427E">
        <w:rPr>
          <w:rFonts w:ascii="Noto Serif" w:eastAsia="Noto Serif SC" w:hAnsi="Noto Serif" w:cs="Noto Serif" w:hint="eastAsia"/>
          <w:b/>
          <w:color w:val="000000" w:themeColor="text1"/>
          <w:sz w:val="18"/>
        </w:rPr>
        <w:t>谣</w:t>
      </w:r>
      <w:r w:rsidRPr="00AE427E">
        <w:rPr>
          <w:rFonts w:ascii="Noto Serif" w:eastAsia="Noto Serif SC" w:hAnsi="Noto Serif" w:cs="Noto Serif" w:hint="eastAsia"/>
          <w:b/>
          <w:color w:val="000000" w:themeColor="text1"/>
          <w:sz w:val="18"/>
        </w:rPr>
        <w:t xml:space="preserve"> </w:t>
      </w:r>
      <w:r w:rsidRPr="00AE427E">
        <w:rPr>
          <w:rFonts w:ascii="Noto Serif" w:eastAsia="Noto Serif SC" w:hAnsi="Noto Serif" w:cs="Noto Serif" w:hint="eastAsia"/>
          <w:b/>
          <w:color w:val="000000" w:themeColor="text1"/>
          <w:sz w:val="18"/>
        </w:rPr>
        <w:t>随</w:t>
      </w:r>
      <w:r w:rsidRPr="00AE427E">
        <w:rPr>
          <w:rFonts w:ascii="Noto Serif" w:eastAsia="Noto Serif SC" w:hAnsi="Noto Serif" w:cs="Noto Serif" w:hint="eastAsia"/>
          <w:b/>
          <w:color w:val="000000" w:themeColor="text1"/>
          <w:sz w:val="18"/>
        </w:rPr>
        <w:t xml:space="preserve"> </w:t>
      </w:r>
      <w:r w:rsidRPr="00AE427E">
        <w:rPr>
          <w:rFonts w:ascii="Noto Serif" w:eastAsia="Noto Serif SC" w:hAnsi="Noto Serif" w:cs="Noto Serif" w:hint="eastAsia"/>
          <w:b/>
          <w:color w:val="000000" w:themeColor="text1"/>
          <w:sz w:val="18"/>
        </w:rPr>
        <w:t>想</w:t>
      </w:r>
    </w:p>
    <w:p w14:paraId="1307BAB6" w14:textId="77777777" w:rsidR="00AE427E" w:rsidRPr="00AE427E" w:rsidRDefault="00AE427E" w:rsidP="00AE427E">
      <w:pPr>
        <w:rPr>
          <w:rFonts w:ascii="Noto Serif" w:eastAsia="Noto Serif SC" w:hAnsi="Noto Serif" w:cs="Noto Serif"/>
          <w:b/>
          <w:color w:val="000000" w:themeColor="text1"/>
          <w:sz w:val="18"/>
          <w:lang w:val="en-US"/>
        </w:rPr>
      </w:pPr>
      <w:r w:rsidRPr="00AE427E">
        <w:rPr>
          <w:rFonts w:ascii="Noto Serif" w:eastAsia="Noto Serif SC" w:hAnsi="Noto Serif" w:cs="Noto Serif" w:hint="eastAsia"/>
          <w:b/>
          <w:color w:val="000000" w:themeColor="text1"/>
          <w:sz w:val="18"/>
        </w:rPr>
        <w:t>The Capriccio of the Mountain Folk Song</w:t>
      </w:r>
    </w:p>
    <w:p w14:paraId="3AEFE857" w14:textId="2A929110" w:rsidR="00F905D5" w:rsidRPr="00CF315B" w:rsidRDefault="00F905D5" w:rsidP="00F905D5">
      <w:pPr>
        <w:rPr>
          <w:rFonts w:ascii="Noto Serif" w:eastAsia="Noto Serif SC" w:hAnsi="Noto Serif" w:cs="Noto Serif"/>
          <w:color w:val="000000" w:themeColor="text1"/>
          <w:sz w:val="18"/>
        </w:rPr>
      </w:pPr>
    </w:p>
    <w:p w14:paraId="52D3FD74" w14:textId="77777777" w:rsidR="00AE427E" w:rsidRDefault="00AE427E" w:rsidP="00F905D5">
      <w:pPr>
        <w:rPr>
          <w:rFonts w:ascii="Noto Serif" w:eastAsia="Noto Serif SC" w:hAnsi="Noto Serif" w:cs="Noto Serif"/>
          <w:color w:val="000000" w:themeColor="text1"/>
          <w:sz w:val="18"/>
        </w:rPr>
      </w:pPr>
      <w:r w:rsidRPr="00AE427E">
        <w:rPr>
          <w:rFonts w:ascii="Noto Serif" w:eastAsia="Noto Serif SC" w:hAnsi="Noto Serif" w:cs="Noto Serif"/>
          <w:color w:val="000000" w:themeColor="text1"/>
          <w:sz w:val="18"/>
        </w:rPr>
        <w:t xml:space="preserve">Copyright © Singapore Chinese Orchestra Ltd. All rights reserved. </w:t>
      </w:r>
    </w:p>
    <w:p w14:paraId="765E75DD" w14:textId="77777777" w:rsidR="00AE427E" w:rsidRDefault="00AE427E" w:rsidP="00F905D5">
      <w:pPr>
        <w:rPr>
          <w:rFonts w:ascii="Noto Serif" w:eastAsia="Noto Serif SC" w:hAnsi="Noto Serif" w:cs="Noto Serif"/>
          <w:color w:val="000000" w:themeColor="text1"/>
          <w:sz w:val="18"/>
        </w:rPr>
      </w:pPr>
    </w:p>
    <w:p w14:paraId="3479095B" w14:textId="2628BA25" w:rsidR="00AE427E" w:rsidRPr="00AE427E" w:rsidRDefault="00AE427E" w:rsidP="00F905D5">
      <w:pPr>
        <w:rPr>
          <w:rFonts w:ascii="Noto Serif" w:eastAsia="Noto Serif SC" w:hAnsi="Noto Serif" w:cs="Noto Serif"/>
          <w:color w:val="000000" w:themeColor="text1"/>
          <w:sz w:val="18"/>
          <w:lang w:val="en-US"/>
        </w:rPr>
      </w:pPr>
      <w:r w:rsidRPr="00AE427E">
        <w:rPr>
          <w:rFonts w:ascii="Noto Serif" w:eastAsia="Noto Serif SC" w:hAnsi="Noto Serif" w:cs="Noto Serif"/>
          <w:color w:val="000000" w:themeColor="text1"/>
          <w:sz w:val="18"/>
        </w:rPr>
        <w:t>版权所有</w:t>
      </w:r>
      <w:r w:rsidRPr="00AE427E">
        <w:rPr>
          <w:rFonts w:ascii="Noto Serif" w:eastAsia="Noto Serif SC" w:hAnsi="Noto Serif" w:cs="Noto Serif"/>
          <w:color w:val="000000" w:themeColor="text1"/>
          <w:sz w:val="18"/>
        </w:rPr>
        <w:t xml:space="preserve">, </w:t>
      </w:r>
      <w:r w:rsidRPr="00AE427E">
        <w:rPr>
          <w:rFonts w:ascii="Noto Serif" w:eastAsia="Noto Serif SC" w:hAnsi="Noto Serif" w:cs="Noto Serif"/>
          <w:color w:val="000000" w:themeColor="text1"/>
          <w:sz w:val="18"/>
        </w:rPr>
        <w:t>未经许可</w:t>
      </w:r>
      <w:r w:rsidRPr="00AE427E">
        <w:rPr>
          <w:rFonts w:ascii="Noto Serif" w:eastAsia="Noto Serif SC" w:hAnsi="Noto Serif" w:cs="Noto Serif"/>
          <w:color w:val="000000" w:themeColor="text1"/>
          <w:sz w:val="18"/>
        </w:rPr>
        <w:t xml:space="preserve">, </w:t>
      </w:r>
      <w:r w:rsidRPr="00AE427E">
        <w:rPr>
          <w:rFonts w:ascii="Noto Serif" w:eastAsia="Noto Serif SC" w:hAnsi="Noto Serif" w:cs="Noto Serif"/>
          <w:color w:val="000000" w:themeColor="text1"/>
          <w:sz w:val="18"/>
        </w:rPr>
        <w:t>不得以任何形式印刷、复制、扫描或发行。</w:t>
      </w:r>
    </w:p>
    <w:p w14:paraId="233B4FB2" w14:textId="77777777" w:rsidR="006E20F8" w:rsidRDefault="00AE427E" w:rsidP="00F905D5">
      <w:pPr>
        <w:rPr>
          <w:rFonts w:ascii="Noto Serif" w:eastAsia="Noto Serif SC" w:hAnsi="Noto Serif" w:cs="Noto Serif"/>
          <w:color w:val="000000" w:themeColor="text1"/>
          <w:sz w:val="18"/>
        </w:rPr>
      </w:pPr>
      <w:r w:rsidRPr="00AE427E">
        <w:rPr>
          <w:rFonts w:ascii="Noto Serif" w:eastAsia="Noto Serif SC" w:hAnsi="Noto Serif" w:cs="Noto Serif"/>
          <w:color w:val="000000" w:themeColor="text1"/>
          <w:sz w:val="18"/>
        </w:rPr>
        <w:t xml:space="preserve">Unauthorised printing, reproduction, scanning or distribution is strictly prohibited </w:t>
      </w:r>
    </w:p>
    <w:p w14:paraId="091E13EB" w14:textId="422BBE96" w:rsidR="00AE427E" w:rsidRDefault="00AE427E" w:rsidP="00F905D5">
      <w:pPr>
        <w:rPr>
          <w:rFonts w:ascii="Noto Serif" w:eastAsia="Noto Serif SC" w:hAnsi="Noto Serif" w:cs="Noto Serif"/>
          <w:color w:val="000000" w:themeColor="text1"/>
          <w:sz w:val="18"/>
        </w:rPr>
      </w:pPr>
      <w:r w:rsidRPr="00AE427E">
        <w:rPr>
          <w:rFonts w:ascii="Noto Serif" w:eastAsia="Noto Serif SC" w:hAnsi="Noto Serif" w:cs="Noto Serif"/>
          <w:color w:val="000000" w:themeColor="text1"/>
          <w:sz w:val="18"/>
        </w:rPr>
        <w:t>without the express permission of the copyright holder.</w:t>
      </w:r>
    </w:p>
    <w:p w14:paraId="498C1F6B" w14:textId="77777777" w:rsidR="00AE427E" w:rsidRDefault="00AE427E" w:rsidP="00F905D5">
      <w:pPr>
        <w:rPr>
          <w:rFonts w:ascii="Noto Serif" w:eastAsia="Noto Serif SC" w:hAnsi="Noto Serif" w:cs="Noto Serif"/>
          <w:color w:val="000000" w:themeColor="text1"/>
          <w:sz w:val="18"/>
        </w:rPr>
      </w:pPr>
    </w:p>
    <w:p w14:paraId="70A663BE" w14:textId="54902BD6" w:rsidR="00F905D5" w:rsidRDefault="00AE427E" w:rsidP="00F905D5">
      <w:pPr>
        <w:rPr>
          <w:rFonts w:ascii="Noto Serif" w:eastAsia="Noto Serif SC" w:hAnsi="Noto Serif" w:cs="Noto Serif"/>
          <w:color w:val="000000" w:themeColor="text1"/>
          <w:sz w:val="18"/>
        </w:rPr>
      </w:pPr>
      <w:r>
        <w:rPr>
          <w:rFonts w:ascii="Noto Serif" w:eastAsia="Noto Serif SC" w:hAnsi="Noto Serif" w:cs="Noto Serif"/>
          <w:color w:val="000000" w:themeColor="text1"/>
          <w:sz w:val="18"/>
        </w:rPr>
        <w:t>Printed in Singapore.</w:t>
      </w:r>
    </w:p>
    <w:p w14:paraId="4BE55BE8" w14:textId="77777777" w:rsidR="00F155DE" w:rsidRDefault="00F155DE" w:rsidP="00F905D5">
      <w:pPr>
        <w:rPr>
          <w:rFonts w:ascii="Noto Serif" w:eastAsia="Noto Serif SC" w:hAnsi="Noto Serif" w:cs="Noto Serif"/>
          <w:color w:val="000000" w:themeColor="text1"/>
          <w:sz w:val="18"/>
        </w:rPr>
      </w:pPr>
    </w:p>
    <w:p w14:paraId="5F566BE0" w14:textId="4138992B" w:rsidR="00F155DE" w:rsidRDefault="00F155DE" w:rsidP="00F905D5">
      <w:pPr>
        <w:rPr>
          <w:rFonts w:ascii="Noto Serif" w:eastAsia="Noto Serif SC" w:hAnsi="Noto Serif" w:cs="Noto Serif"/>
          <w:color w:val="000000" w:themeColor="text1"/>
          <w:sz w:val="18"/>
        </w:rPr>
      </w:pPr>
      <w:r w:rsidRPr="00AE427E">
        <w:rPr>
          <w:rFonts w:ascii="Noto Serif" w:eastAsia="Noto Serif SC" w:hAnsi="Noto Serif" w:cs="Noto Serif"/>
          <w:color w:val="000000" w:themeColor="text1"/>
          <w:sz w:val="18"/>
        </w:rPr>
        <w:t>Singapore Chinese Orchestra Ltd.</w:t>
      </w:r>
    </w:p>
    <w:p w14:paraId="51AE418B" w14:textId="01F4513A" w:rsidR="00F155DE" w:rsidRDefault="00F155DE" w:rsidP="00F905D5">
      <w:pPr>
        <w:rPr>
          <w:rFonts w:ascii="Noto Serif" w:eastAsia="Noto Serif SC" w:hAnsi="Noto Serif" w:cs="Noto Serif"/>
          <w:color w:val="000000" w:themeColor="text1"/>
          <w:sz w:val="18"/>
        </w:rPr>
      </w:pPr>
      <w:r>
        <w:rPr>
          <w:rFonts w:ascii="Noto Serif" w:eastAsia="Noto Serif SC" w:hAnsi="Noto Serif" w:cs="Noto Serif"/>
          <w:color w:val="000000" w:themeColor="text1"/>
          <w:sz w:val="18"/>
        </w:rPr>
        <w:t xml:space="preserve">Singapore Conference Hall, </w:t>
      </w:r>
    </w:p>
    <w:p w14:paraId="5523B328" w14:textId="559CE8A9" w:rsidR="00F155DE" w:rsidRDefault="00F155DE" w:rsidP="00F905D5">
      <w:pPr>
        <w:rPr>
          <w:rFonts w:ascii="Noto Serif" w:eastAsia="Noto Serif SC" w:hAnsi="Noto Serif" w:cs="Noto Serif"/>
          <w:color w:val="000000" w:themeColor="text1"/>
          <w:sz w:val="18"/>
        </w:rPr>
      </w:pPr>
      <w:r w:rsidRPr="00F155DE">
        <w:rPr>
          <w:rFonts w:ascii="Noto Serif" w:eastAsia="Noto Serif SC" w:hAnsi="Noto Serif" w:cs="Noto Serif"/>
          <w:color w:val="000000" w:themeColor="text1"/>
          <w:sz w:val="18"/>
        </w:rPr>
        <w:t>7 Shenton W</w:t>
      </w:r>
      <w:r>
        <w:rPr>
          <w:rFonts w:ascii="Noto Serif" w:eastAsia="Noto Serif SC" w:hAnsi="Noto Serif" w:cs="Noto Serif"/>
          <w:color w:val="000000" w:themeColor="text1"/>
          <w:sz w:val="18"/>
        </w:rPr>
        <w:t>a</w:t>
      </w:r>
      <w:r w:rsidRPr="00F155DE">
        <w:rPr>
          <w:rFonts w:ascii="Noto Serif" w:eastAsia="Noto Serif SC" w:hAnsi="Noto Serif" w:cs="Noto Serif"/>
          <w:color w:val="000000" w:themeColor="text1"/>
          <w:sz w:val="18"/>
        </w:rPr>
        <w:t xml:space="preserve">y, </w:t>
      </w:r>
    </w:p>
    <w:p w14:paraId="755FE50A" w14:textId="15D63108" w:rsidR="00F155DE" w:rsidRPr="00CF315B" w:rsidRDefault="00F155DE" w:rsidP="00F905D5">
      <w:pPr>
        <w:rPr>
          <w:rFonts w:ascii="Noto Serif" w:eastAsia="Noto Serif SC" w:hAnsi="Noto Serif" w:cs="Noto Serif"/>
          <w:color w:val="000000" w:themeColor="text1"/>
          <w:sz w:val="18"/>
        </w:rPr>
      </w:pPr>
      <w:r w:rsidRPr="00F155DE">
        <w:rPr>
          <w:rFonts w:ascii="Noto Serif" w:eastAsia="Noto Serif SC" w:hAnsi="Noto Serif" w:cs="Noto Serif"/>
          <w:color w:val="000000" w:themeColor="text1"/>
          <w:sz w:val="18"/>
        </w:rPr>
        <w:t>Singapore 068810</w:t>
      </w:r>
    </w:p>
    <w:p w14:paraId="3A4D68CF" w14:textId="77777777" w:rsidR="00F905D5" w:rsidRPr="00CF315B" w:rsidRDefault="00F905D5" w:rsidP="00F905D5">
      <w:pPr>
        <w:rPr>
          <w:rFonts w:ascii="Noto Serif" w:eastAsia="Noto Serif SC" w:hAnsi="Noto Serif" w:cs="Noto Serif"/>
          <w:sz w:val="18"/>
        </w:rPr>
      </w:pPr>
    </w:p>
    <w:p w14:paraId="0087893E" w14:textId="77777777" w:rsidR="00F905D5" w:rsidRPr="00CF315B" w:rsidRDefault="00F905D5" w:rsidP="00891407">
      <w:pPr>
        <w:rPr>
          <w:rFonts w:ascii="Noto Serif" w:eastAsia="Microsoft JhengHei" w:hAnsi="Noto Serif" w:cs="Noto Serif"/>
          <w:b/>
          <w:sz w:val="36"/>
          <w:szCs w:val="36"/>
          <w:lang w:val="en-US"/>
        </w:rPr>
      </w:pPr>
    </w:p>
    <w:p w14:paraId="65C0FA85" w14:textId="77777777" w:rsidR="00F905D5" w:rsidRPr="00CF315B" w:rsidRDefault="00F905D5" w:rsidP="00891407">
      <w:pPr>
        <w:rPr>
          <w:rFonts w:ascii="Noto Serif" w:eastAsia="Microsoft JhengHei" w:hAnsi="Noto Serif" w:cs="Noto Serif"/>
          <w:b/>
          <w:sz w:val="36"/>
          <w:szCs w:val="36"/>
          <w:lang w:val="en-US"/>
        </w:rPr>
      </w:pPr>
    </w:p>
    <w:p w14:paraId="37659AD5" w14:textId="77777777" w:rsidR="00F905D5" w:rsidRPr="00CF315B" w:rsidRDefault="00F905D5" w:rsidP="00891407">
      <w:pPr>
        <w:rPr>
          <w:rFonts w:ascii="Noto Serif" w:eastAsia="Microsoft JhengHei" w:hAnsi="Noto Serif" w:cs="Noto Serif"/>
          <w:b/>
          <w:sz w:val="36"/>
          <w:szCs w:val="36"/>
          <w:lang w:val="en-US"/>
        </w:rPr>
      </w:pPr>
    </w:p>
    <w:p w14:paraId="4FF1B20C" w14:textId="77777777" w:rsidR="00F905D5" w:rsidRPr="00CF315B" w:rsidRDefault="00F905D5" w:rsidP="00891407">
      <w:pPr>
        <w:rPr>
          <w:rFonts w:ascii="Noto Serif" w:eastAsia="Microsoft JhengHei" w:hAnsi="Noto Serif" w:cs="Noto Serif"/>
          <w:b/>
          <w:sz w:val="36"/>
          <w:szCs w:val="36"/>
        </w:rPr>
        <w:sectPr w:rsidR="00F905D5" w:rsidRPr="00CF315B" w:rsidSect="007D4495">
          <w:pgSz w:w="16840" w:h="23820"/>
          <w:pgMar w:top="1440" w:right="1800" w:bottom="1440" w:left="1800" w:header="708" w:footer="1417" w:gutter="0"/>
          <w:cols w:space="708"/>
          <w:titlePg/>
          <w:docGrid w:linePitch="360"/>
        </w:sectPr>
      </w:pPr>
    </w:p>
    <w:p w14:paraId="27DD6BD1" w14:textId="5CA97425" w:rsidR="008949A1" w:rsidRPr="008949A1" w:rsidRDefault="00345D07" w:rsidP="0068051D">
      <w:pPr>
        <w:spacing w:after="120"/>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传</w:t>
      </w:r>
      <w:r w:rsidRPr="00687164">
        <w:rPr>
          <w:rFonts w:ascii="Noto Serif" w:eastAsia="Noto Serif SC" w:hAnsi="Noto Serif" w:cs="Noto Serif"/>
          <w:b/>
          <w:sz w:val="44"/>
          <w:szCs w:val="44"/>
        </w:rPr>
        <w:t>Biography</w:t>
      </w:r>
    </w:p>
    <w:p w14:paraId="747DF28F" w14:textId="77777777" w:rsidR="008949A1" w:rsidRDefault="008949A1" w:rsidP="008949A1">
      <w:pPr>
        <w:rPr>
          <w:rFonts w:ascii="Noto Serif" w:eastAsia="Noto Serif SC" w:hAnsi="Noto Serif" w:cs="Noto Serif"/>
          <w:lang w:val="en-US"/>
        </w:rPr>
      </w:pPr>
      <w:r w:rsidRPr="008949A1">
        <w:rPr>
          <w:rFonts w:ascii="Noto Serif" w:eastAsia="Noto Serif SC" w:hAnsi="Noto Serif" w:cs="Noto Serif" w:hint="eastAsia"/>
          <w:lang w:val="en-US"/>
        </w:rPr>
        <w:t>王东旭，作曲专业博士，中国音乐学院作曲系青年教师。先后毕业于中国音乐学院和中央音乐学院。</w:t>
      </w:r>
    </w:p>
    <w:p w14:paraId="7E2F5F58" w14:textId="49AED279" w:rsidR="008949A1" w:rsidRPr="008949A1" w:rsidRDefault="008949A1" w:rsidP="008949A1">
      <w:pPr>
        <w:rPr>
          <w:rFonts w:ascii="Noto Serif" w:eastAsia="Noto Serif SC" w:hAnsi="Noto Serif" w:cs="Noto Serif"/>
          <w:lang w:val="en-US"/>
        </w:rPr>
      </w:pPr>
    </w:p>
    <w:p w14:paraId="1ECF5CA6" w14:textId="52CD50BC" w:rsidR="008949A1" w:rsidRDefault="007D4495" w:rsidP="008949A1">
      <w:pPr>
        <w:rPr>
          <w:rFonts w:ascii="Noto Serif" w:eastAsia="Noto Serif SC" w:hAnsi="Noto Serif" w:cs="Noto Serif"/>
          <w:lang w:val="en-US"/>
        </w:rPr>
      </w:pPr>
      <w:r>
        <w:rPr>
          <w:rFonts w:ascii="Noto Serif" w:eastAsia="Noto Serif SC" w:hAnsi="Noto Serif" w:cs="Noto Serif" w:hint="eastAsia"/>
          <w:noProof/>
          <w:lang w:val="zh-CN"/>
        </w:rPr>
        <w:drawing>
          <wp:anchor distT="0" distB="0" distL="114300" distR="114300" simplePos="0" relativeHeight="251658240" behindDoc="0" locked="0" layoutInCell="1" allowOverlap="1" wp14:anchorId="0A2F17FF" wp14:editId="1359ABF5">
            <wp:simplePos x="0" y="0"/>
            <wp:positionH relativeFrom="column">
              <wp:posOffset>0</wp:posOffset>
            </wp:positionH>
            <wp:positionV relativeFrom="paragraph">
              <wp:posOffset>8763</wp:posOffset>
            </wp:positionV>
            <wp:extent cx="2389505" cy="3583940"/>
            <wp:effectExtent l="0" t="0" r="0" b="0"/>
            <wp:wrapSquare wrapText="bothSides"/>
            <wp:docPr id="5475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74" name="Picture 5475215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9505" cy="3583940"/>
                    </a:xfrm>
                    <a:prstGeom prst="rect">
                      <a:avLst/>
                    </a:prstGeom>
                  </pic:spPr>
                </pic:pic>
              </a:graphicData>
            </a:graphic>
            <wp14:sizeRelH relativeFrom="page">
              <wp14:pctWidth>0</wp14:pctWidth>
            </wp14:sizeRelH>
            <wp14:sizeRelV relativeFrom="page">
              <wp14:pctHeight>0</wp14:pctHeight>
            </wp14:sizeRelV>
          </wp:anchor>
        </w:drawing>
      </w:r>
      <w:r w:rsidR="008949A1" w:rsidRPr="008949A1">
        <w:rPr>
          <w:rFonts w:ascii="Noto Serif" w:eastAsia="Noto Serif SC" w:hAnsi="Noto Serif" w:cs="Noto Serif" w:hint="eastAsia"/>
          <w:lang w:val="en-US"/>
        </w:rPr>
        <w:t>主要作品和获奖包括：交响乐《待云雾散去》获文旅部</w:t>
      </w:r>
      <w:r w:rsidR="008949A1" w:rsidRPr="008949A1">
        <w:rPr>
          <w:rFonts w:ascii="Noto Serif" w:eastAsia="Noto Serif SC" w:hAnsi="Noto Serif" w:cs="Noto Serif" w:hint="eastAsia"/>
          <w:lang w:val="en-US"/>
        </w:rPr>
        <w:t>2</w:t>
      </w:r>
      <w:r w:rsidR="008949A1" w:rsidRPr="008949A1">
        <w:rPr>
          <w:rFonts w:ascii="Noto Serif" w:eastAsia="Noto Serif SC" w:hAnsi="Noto Serif" w:cs="Noto Serif"/>
          <w:lang w:val="en-US"/>
        </w:rPr>
        <w:t>022—2023</w:t>
      </w:r>
      <w:r w:rsidR="008949A1" w:rsidRPr="008949A1">
        <w:rPr>
          <w:rFonts w:ascii="Noto Serif" w:eastAsia="Noto Serif SC" w:hAnsi="Noto Serif" w:cs="Noto Serif" w:hint="eastAsia"/>
          <w:lang w:val="en-US"/>
        </w:rPr>
        <w:t>年“时代交响”创作扶持计划；交响乐《漠上行》（</w:t>
      </w:r>
      <w:r w:rsidR="008949A1" w:rsidRPr="008949A1">
        <w:rPr>
          <w:rFonts w:ascii="Noto Serif" w:eastAsia="Noto Serif SC" w:hAnsi="Noto Serif" w:cs="Noto Serif"/>
          <w:lang w:val="en-US"/>
        </w:rPr>
        <w:t>2022</w:t>
      </w:r>
      <w:r w:rsidR="008949A1" w:rsidRPr="008949A1">
        <w:rPr>
          <w:rFonts w:ascii="Noto Serif" w:eastAsia="Noto Serif SC" w:hAnsi="Noto Serif" w:cs="Noto Serif" w:hint="eastAsia"/>
          <w:lang w:val="en-US"/>
        </w:rPr>
        <w:t>），中央芭蕾舞团交响乐团首演；交响乐《消逝的白鲸》（</w:t>
      </w:r>
      <w:r w:rsidR="008949A1" w:rsidRPr="008949A1">
        <w:rPr>
          <w:rFonts w:ascii="Noto Serif" w:eastAsia="Noto Serif SC" w:hAnsi="Noto Serif" w:cs="Noto Serif"/>
          <w:lang w:val="en-US"/>
        </w:rPr>
        <w:t>2020</w:t>
      </w:r>
      <w:r w:rsidR="008949A1" w:rsidRPr="008949A1">
        <w:rPr>
          <w:rFonts w:ascii="Noto Serif" w:eastAsia="Noto Serif SC" w:hAnsi="Noto Serif" w:cs="Noto Serif" w:hint="eastAsia"/>
          <w:lang w:val="en-US"/>
        </w:rPr>
        <w:t>），中央芭蕾舞团交响乐团首演；</w:t>
      </w:r>
      <w:r w:rsidR="008949A1" w:rsidRPr="008949A1">
        <w:rPr>
          <w:rFonts w:ascii="Noto Serif" w:eastAsia="Noto Serif SC" w:hAnsi="Noto Serif" w:cs="Noto Serif" w:hint="eastAsia"/>
          <w:lang w:val="en-US"/>
        </w:rPr>
        <w:t>201</w:t>
      </w:r>
      <w:r w:rsidR="008949A1" w:rsidRPr="008949A1">
        <w:rPr>
          <w:rFonts w:ascii="Noto Serif" w:eastAsia="Noto Serif SC" w:hAnsi="Noto Serif" w:cs="Noto Serif"/>
          <w:lang w:val="en-US"/>
        </w:rPr>
        <w:t>8</w:t>
      </w:r>
      <w:r w:rsidR="008949A1" w:rsidRPr="008949A1">
        <w:rPr>
          <w:rFonts w:ascii="Noto Serif" w:eastAsia="Noto Serif SC" w:hAnsi="Noto Serif" w:cs="Noto Serif" w:hint="eastAsia"/>
          <w:lang w:val="en-US"/>
        </w:rPr>
        <w:t>年</w:t>
      </w:r>
      <w:r w:rsidR="008949A1" w:rsidRPr="008949A1">
        <w:rPr>
          <w:rFonts w:ascii="Noto Serif" w:eastAsia="Noto Serif SC" w:hAnsi="Noto Serif" w:cs="Noto Serif"/>
          <w:lang w:val="en-US"/>
        </w:rPr>
        <w:t>获国家艺术基金</w:t>
      </w:r>
      <w:r w:rsidR="008949A1" w:rsidRPr="008949A1">
        <w:rPr>
          <w:rFonts w:ascii="Noto Serif" w:eastAsia="Noto Serif SC" w:hAnsi="Noto Serif" w:cs="Noto Serif"/>
          <w:lang w:val="en-US"/>
        </w:rPr>
        <w:t>“</w:t>
      </w:r>
      <w:r w:rsidR="008949A1" w:rsidRPr="008949A1">
        <w:rPr>
          <w:rFonts w:ascii="Noto Serif" w:eastAsia="Noto Serif SC" w:hAnsi="Noto Serif" w:cs="Noto Serif"/>
          <w:lang w:val="en-US"/>
        </w:rPr>
        <w:t>青年</w:t>
      </w:r>
      <w:r w:rsidR="008949A1" w:rsidRPr="008949A1">
        <w:rPr>
          <w:rFonts w:ascii="Noto Serif" w:eastAsia="Noto Serif SC" w:hAnsi="Noto Serif" w:cs="Noto Serif" w:hint="eastAsia"/>
          <w:lang w:val="en-US"/>
        </w:rPr>
        <w:t>创作</w:t>
      </w:r>
      <w:r w:rsidR="008949A1" w:rsidRPr="008949A1">
        <w:rPr>
          <w:rFonts w:ascii="Noto Serif" w:eastAsia="Noto Serif SC" w:hAnsi="Noto Serif" w:cs="Noto Serif"/>
          <w:lang w:val="en-US"/>
        </w:rPr>
        <w:t>人才</w:t>
      </w:r>
      <w:r w:rsidR="008949A1" w:rsidRPr="008949A1">
        <w:rPr>
          <w:rFonts w:ascii="Noto Serif" w:eastAsia="Noto Serif SC" w:hAnsi="Noto Serif" w:cs="Noto Serif" w:hint="eastAsia"/>
          <w:lang w:val="en-US"/>
        </w:rPr>
        <w:t>资助</w:t>
      </w:r>
      <w:r w:rsidR="008949A1" w:rsidRPr="008949A1">
        <w:rPr>
          <w:rFonts w:ascii="Noto Serif" w:eastAsia="Noto Serif SC" w:hAnsi="Noto Serif" w:cs="Noto Serif"/>
          <w:lang w:val="en-US"/>
        </w:rPr>
        <w:t>项目</w:t>
      </w:r>
      <w:r w:rsidR="008949A1" w:rsidRPr="008949A1">
        <w:rPr>
          <w:rFonts w:ascii="Noto Serif" w:eastAsia="Noto Serif SC" w:hAnsi="Noto Serif" w:cs="Noto Serif"/>
          <w:lang w:val="en-US"/>
        </w:rPr>
        <w:t>”</w:t>
      </w:r>
      <w:r w:rsidR="008949A1" w:rsidRPr="008949A1">
        <w:rPr>
          <w:rFonts w:ascii="Noto Serif" w:eastAsia="Noto Serif SC" w:hAnsi="Noto Serif" w:cs="Noto Serif"/>
          <w:lang w:val="en-US"/>
        </w:rPr>
        <w:t>；</w:t>
      </w:r>
      <w:r w:rsidR="008949A1" w:rsidRPr="008949A1">
        <w:rPr>
          <w:rFonts w:ascii="Noto Serif" w:eastAsia="Noto Serif SC" w:hAnsi="Noto Serif" w:cs="Noto Serif" w:hint="eastAsia"/>
          <w:lang w:val="en-US"/>
        </w:rPr>
        <w:t>2016</w:t>
      </w:r>
      <w:r w:rsidR="008949A1" w:rsidRPr="008949A1">
        <w:rPr>
          <w:rFonts w:ascii="Noto Serif" w:eastAsia="Noto Serif SC" w:hAnsi="Noto Serif" w:cs="Noto Serif" w:hint="eastAsia"/>
          <w:lang w:val="en-US"/>
        </w:rPr>
        <w:t>年</w:t>
      </w:r>
      <w:r w:rsidR="008949A1" w:rsidRPr="008949A1">
        <w:rPr>
          <w:rFonts w:ascii="Noto Serif" w:eastAsia="Noto Serif SC" w:hAnsi="Noto Serif" w:cs="Noto Serif"/>
          <w:lang w:val="en-US"/>
        </w:rPr>
        <w:t>民族管弦乐作品《踏</w:t>
      </w:r>
      <w:r w:rsidR="008949A1" w:rsidRPr="008949A1">
        <w:rPr>
          <w:rFonts w:ascii="Noto Serif" w:eastAsia="Noto Serif SC" w:hAnsi="Noto Serif" w:cs="Noto Serif" w:hint="eastAsia"/>
          <w:lang w:val="en-US"/>
        </w:rPr>
        <w:t>影欢歌</w:t>
      </w:r>
      <w:r w:rsidR="008949A1" w:rsidRPr="008949A1">
        <w:rPr>
          <w:rFonts w:ascii="Noto Serif" w:eastAsia="Noto Serif SC" w:hAnsi="Noto Serif" w:cs="Noto Serif"/>
          <w:lang w:val="en-US"/>
        </w:rPr>
        <w:t>》入选全国青少年</w:t>
      </w:r>
      <w:r w:rsidR="008949A1" w:rsidRPr="008949A1">
        <w:rPr>
          <w:rFonts w:ascii="Noto Serif" w:eastAsia="Noto Serif SC" w:hAnsi="Noto Serif" w:cs="Noto Serif" w:hint="eastAsia"/>
          <w:lang w:val="en-US"/>
        </w:rPr>
        <w:t>民族</w:t>
      </w:r>
      <w:r w:rsidR="008949A1" w:rsidRPr="008949A1">
        <w:rPr>
          <w:rFonts w:ascii="Noto Serif" w:eastAsia="Noto Serif SC" w:hAnsi="Noto Serif" w:cs="Noto Serif"/>
          <w:lang w:val="en-US"/>
        </w:rPr>
        <w:t>管弦乐征集展演优秀作品，</w:t>
      </w:r>
      <w:r w:rsidR="008949A1" w:rsidRPr="008949A1">
        <w:rPr>
          <w:rFonts w:ascii="Noto Serif" w:eastAsia="Noto Serif SC" w:hAnsi="Noto Serif" w:cs="Noto Serif" w:hint="eastAsia"/>
          <w:lang w:val="en-US"/>
        </w:rPr>
        <w:t>中央</w:t>
      </w:r>
      <w:r w:rsidR="008949A1" w:rsidRPr="008949A1">
        <w:rPr>
          <w:rFonts w:ascii="Noto Serif" w:eastAsia="Noto Serif SC" w:hAnsi="Noto Serif" w:cs="Noto Serif"/>
          <w:lang w:val="en-US"/>
        </w:rPr>
        <w:t>民族乐团首演；</w:t>
      </w:r>
      <w:r w:rsidR="008949A1" w:rsidRPr="008949A1">
        <w:rPr>
          <w:rFonts w:ascii="Noto Serif" w:eastAsia="Noto Serif SC" w:hAnsi="Noto Serif" w:cs="Noto Serif" w:hint="eastAsia"/>
          <w:lang w:val="en-US"/>
        </w:rPr>
        <w:t>2013</w:t>
      </w:r>
      <w:r w:rsidR="008949A1" w:rsidRPr="008949A1">
        <w:rPr>
          <w:rFonts w:ascii="Noto Serif" w:eastAsia="Noto Serif SC" w:hAnsi="Noto Serif" w:cs="Noto Serif" w:hint="eastAsia"/>
          <w:lang w:val="en-US"/>
        </w:rPr>
        <w:t>年双簧管</w:t>
      </w:r>
      <w:r w:rsidR="008949A1" w:rsidRPr="008949A1">
        <w:rPr>
          <w:rFonts w:ascii="Noto Serif" w:eastAsia="Noto Serif SC" w:hAnsi="Noto Serif" w:cs="Noto Serif"/>
          <w:lang w:val="en-US"/>
        </w:rPr>
        <w:t>独奏曲《秋</w:t>
      </w:r>
      <w:r w:rsidR="008949A1" w:rsidRPr="008949A1">
        <w:rPr>
          <w:rFonts w:ascii="Noto Serif" w:eastAsia="Noto Serif SC" w:hAnsi="Noto Serif" w:cs="Noto Serif" w:hint="eastAsia"/>
          <w:lang w:val="en-US"/>
        </w:rPr>
        <w:t>雁</w:t>
      </w:r>
      <w:r w:rsidR="008949A1" w:rsidRPr="008949A1">
        <w:rPr>
          <w:rFonts w:ascii="Noto Serif" w:eastAsia="Noto Serif SC" w:hAnsi="Noto Serif" w:cs="Noto Serif"/>
          <w:lang w:val="en-US"/>
        </w:rPr>
        <w:t>》获</w:t>
      </w:r>
      <w:r w:rsidR="008949A1" w:rsidRPr="008949A1">
        <w:rPr>
          <w:rFonts w:ascii="Noto Serif" w:eastAsia="Noto Serif SC" w:hAnsi="Noto Serif" w:cs="Noto Serif" w:hint="eastAsia"/>
          <w:lang w:val="en-US"/>
        </w:rPr>
        <w:t>“</w:t>
      </w:r>
      <w:r w:rsidR="008949A1" w:rsidRPr="008949A1">
        <w:rPr>
          <w:rFonts w:ascii="Noto Serif" w:eastAsia="Noto Serif SC" w:hAnsi="Noto Serif" w:cs="Noto Serif"/>
          <w:lang w:val="en-US"/>
        </w:rPr>
        <w:t>中国之声</w:t>
      </w:r>
      <w:r w:rsidR="008949A1" w:rsidRPr="008949A1">
        <w:rPr>
          <w:rFonts w:ascii="Noto Serif" w:eastAsia="Noto Serif SC" w:hAnsi="Noto Serif" w:cs="Noto Serif" w:hint="eastAsia"/>
          <w:lang w:val="en-US"/>
        </w:rPr>
        <w:t>”</w:t>
      </w:r>
      <w:r w:rsidR="008949A1" w:rsidRPr="008949A1">
        <w:rPr>
          <w:rFonts w:ascii="Noto Serif" w:eastAsia="Noto Serif SC" w:hAnsi="Noto Serif" w:cs="Noto Serif"/>
          <w:lang w:val="en-US"/>
        </w:rPr>
        <w:t>（第一届）作曲比赛三等奖</w:t>
      </w:r>
      <w:r w:rsidR="008949A1" w:rsidRPr="008949A1">
        <w:rPr>
          <w:rFonts w:ascii="Noto Serif" w:eastAsia="Noto Serif SC" w:hAnsi="Noto Serif" w:cs="Noto Serif" w:hint="eastAsia"/>
          <w:lang w:val="en-US"/>
        </w:rPr>
        <w:t>；</w:t>
      </w:r>
      <w:r w:rsidR="008949A1" w:rsidRPr="008949A1">
        <w:rPr>
          <w:rFonts w:ascii="Noto Serif" w:eastAsia="Noto Serif SC" w:hAnsi="Noto Serif" w:cs="Noto Serif" w:hint="eastAsia"/>
          <w:lang w:val="en-US"/>
        </w:rPr>
        <w:t>2</w:t>
      </w:r>
      <w:r w:rsidR="008949A1" w:rsidRPr="008949A1">
        <w:rPr>
          <w:rFonts w:ascii="Noto Serif" w:eastAsia="Noto Serif SC" w:hAnsi="Noto Serif" w:cs="Noto Serif"/>
          <w:lang w:val="en-US"/>
        </w:rPr>
        <w:t>012</w:t>
      </w:r>
      <w:r w:rsidR="008949A1" w:rsidRPr="008949A1">
        <w:rPr>
          <w:rFonts w:ascii="Noto Serif" w:eastAsia="Noto Serif SC" w:hAnsi="Noto Serif" w:cs="Noto Serif" w:hint="eastAsia"/>
          <w:lang w:val="en-US"/>
        </w:rPr>
        <w:t>年民族管弦乐《山谣随想》获新加坡国际华乐作曲比赛</w:t>
      </w:r>
      <w:r w:rsidR="008949A1" w:rsidRPr="008949A1">
        <w:rPr>
          <w:rFonts w:ascii="Noto Serif" w:eastAsia="Noto Serif SC" w:hAnsi="Noto Serif" w:cs="Noto Serif"/>
          <w:lang w:val="en-US"/>
        </w:rPr>
        <w:t>“</w:t>
      </w:r>
      <w:r w:rsidR="008949A1" w:rsidRPr="008949A1">
        <w:rPr>
          <w:rFonts w:ascii="Noto Serif" w:eastAsia="Noto Serif SC" w:hAnsi="Noto Serif" w:cs="Noto Serif" w:hint="eastAsia"/>
          <w:lang w:val="en-US"/>
        </w:rPr>
        <w:t>青年作曲家</w:t>
      </w:r>
      <w:r w:rsidR="008949A1" w:rsidRPr="008949A1">
        <w:rPr>
          <w:rFonts w:ascii="Noto Serif" w:eastAsia="Noto Serif SC" w:hAnsi="Noto Serif" w:cs="Noto Serif"/>
          <w:lang w:val="en-US"/>
        </w:rPr>
        <w:t>”</w:t>
      </w:r>
      <w:r w:rsidR="008949A1" w:rsidRPr="008949A1">
        <w:rPr>
          <w:rFonts w:ascii="Noto Serif" w:eastAsia="Noto Serif SC" w:hAnsi="Noto Serif" w:cs="Noto Serif" w:hint="eastAsia"/>
          <w:lang w:val="en-US"/>
        </w:rPr>
        <w:t>奖</w:t>
      </w:r>
      <w:r w:rsidR="008949A1" w:rsidRPr="008949A1">
        <w:rPr>
          <w:rFonts w:ascii="Noto Serif" w:eastAsia="Noto Serif SC" w:hAnsi="Noto Serif" w:cs="Noto Serif"/>
          <w:lang w:val="en-US"/>
        </w:rPr>
        <w:t>，</w:t>
      </w:r>
      <w:r w:rsidR="008949A1" w:rsidRPr="008949A1">
        <w:rPr>
          <w:rFonts w:ascii="Noto Serif" w:eastAsia="Noto Serif SC" w:hAnsi="Noto Serif" w:cs="Noto Serif" w:hint="eastAsia"/>
          <w:lang w:val="en-US"/>
        </w:rPr>
        <w:t>由</w:t>
      </w:r>
      <w:r w:rsidR="008949A1" w:rsidRPr="008949A1">
        <w:rPr>
          <w:rFonts w:ascii="Noto Serif" w:eastAsia="Noto Serif SC" w:hAnsi="Noto Serif" w:cs="Noto Serif"/>
          <w:lang w:val="en-US"/>
        </w:rPr>
        <w:t>新加坡华乐团首演</w:t>
      </w:r>
      <w:r w:rsidR="008949A1" w:rsidRPr="008949A1">
        <w:rPr>
          <w:rFonts w:ascii="Noto Serif" w:eastAsia="Noto Serif SC" w:hAnsi="Noto Serif" w:cs="Noto Serif" w:hint="eastAsia"/>
          <w:lang w:val="en-US"/>
        </w:rPr>
        <w:t>并录制唱片；</w:t>
      </w:r>
      <w:r w:rsidR="008949A1" w:rsidRPr="008949A1">
        <w:rPr>
          <w:rFonts w:ascii="Noto Serif" w:eastAsia="Noto Serif SC" w:hAnsi="Noto Serif" w:cs="Noto Serif"/>
          <w:lang w:val="en-US"/>
        </w:rPr>
        <w:t>2012</w:t>
      </w:r>
      <w:r w:rsidR="008949A1" w:rsidRPr="008949A1">
        <w:rPr>
          <w:rFonts w:ascii="Noto Serif" w:eastAsia="Noto Serif SC" w:hAnsi="Noto Serif" w:cs="Noto Serif" w:hint="eastAsia"/>
          <w:lang w:val="en-US"/>
        </w:rPr>
        <w:t>年古筝与弦乐四重奏《竹风》获美国普林斯顿中国音乐节</w:t>
      </w:r>
      <w:r w:rsidR="008949A1" w:rsidRPr="008949A1">
        <w:rPr>
          <w:rFonts w:ascii="Noto Serif" w:eastAsia="Noto Serif SC" w:hAnsi="Noto Serif" w:cs="Noto Serif"/>
          <w:lang w:val="en-US"/>
        </w:rPr>
        <w:t>国际</w:t>
      </w:r>
      <w:r w:rsidR="008949A1" w:rsidRPr="008949A1">
        <w:rPr>
          <w:rFonts w:ascii="Noto Serif" w:eastAsia="Noto Serif SC" w:hAnsi="Noto Serif" w:cs="Noto Serif" w:hint="eastAsia"/>
          <w:lang w:val="en-US"/>
        </w:rPr>
        <w:t>作曲比赛三等奖等。</w:t>
      </w:r>
    </w:p>
    <w:p w14:paraId="41783E63" w14:textId="77777777" w:rsidR="008949A1" w:rsidRPr="008949A1" w:rsidRDefault="008949A1" w:rsidP="008949A1">
      <w:pPr>
        <w:rPr>
          <w:rFonts w:ascii="Noto Serif" w:eastAsia="Noto Serif SC" w:hAnsi="Noto Serif" w:cs="Noto Serif"/>
          <w:lang w:val="en-US"/>
        </w:rPr>
      </w:pPr>
    </w:p>
    <w:p w14:paraId="14221A28" w14:textId="77777777" w:rsidR="008949A1" w:rsidRDefault="008949A1" w:rsidP="008949A1">
      <w:pPr>
        <w:rPr>
          <w:rFonts w:ascii="Noto Serif" w:eastAsia="Noto Serif SC" w:hAnsi="Noto Serif" w:cs="Noto Serif"/>
          <w:lang w:val="en-US"/>
        </w:rPr>
      </w:pPr>
      <w:r w:rsidRPr="008949A1">
        <w:rPr>
          <w:rFonts w:ascii="Noto Serif" w:eastAsia="Noto Serif SC" w:hAnsi="Noto Serif" w:cs="Noto Serif" w:hint="eastAsia"/>
          <w:lang w:val="en-US"/>
        </w:rPr>
        <w:t xml:space="preserve"> </w:t>
      </w:r>
      <w:r w:rsidRPr="008949A1">
        <w:rPr>
          <w:rFonts w:ascii="Noto Serif" w:eastAsia="Noto Serif SC" w:hAnsi="Noto Serif" w:cs="Noto Serif"/>
          <w:lang w:val="en-US"/>
        </w:rPr>
        <w:t>近些年来</w:t>
      </w:r>
      <w:r w:rsidRPr="008949A1">
        <w:rPr>
          <w:rFonts w:ascii="Noto Serif" w:eastAsia="Noto Serif SC" w:hAnsi="Noto Serif" w:cs="Noto Serif" w:hint="eastAsia"/>
          <w:lang w:val="en-US"/>
        </w:rPr>
        <w:t>的委约作品主要有：</w:t>
      </w:r>
      <w:r w:rsidRPr="008949A1">
        <w:rPr>
          <w:rFonts w:ascii="Noto Serif" w:eastAsia="Noto Serif SC" w:hAnsi="Noto Serif" w:cs="Noto Serif"/>
          <w:lang w:val="en-US"/>
        </w:rPr>
        <w:t>受</w:t>
      </w:r>
      <w:r w:rsidRPr="008949A1">
        <w:rPr>
          <w:rFonts w:ascii="Noto Serif" w:eastAsia="Noto Serif SC" w:hAnsi="Noto Serif" w:cs="Noto Serif" w:hint="eastAsia"/>
          <w:lang w:val="en-US"/>
        </w:rPr>
        <w:t>中央</w:t>
      </w:r>
      <w:r w:rsidRPr="008949A1">
        <w:rPr>
          <w:rFonts w:ascii="Noto Serif" w:eastAsia="Noto Serif SC" w:hAnsi="Noto Serif" w:cs="Noto Serif"/>
          <w:lang w:val="en-US"/>
        </w:rPr>
        <w:t>民族乐团</w:t>
      </w:r>
      <w:r w:rsidRPr="008949A1">
        <w:rPr>
          <w:rFonts w:ascii="Noto Serif" w:eastAsia="Noto Serif SC" w:hAnsi="Noto Serif" w:cs="Noto Serif" w:hint="eastAsia"/>
          <w:lang w:val="en-US"/>
        </w:rPr>
        <w:t>委约</w:t>
      </w:r>
      <w:r w:rsidRPr="008949A1">
        <w:rPr>
          <w:rFonts w:ascii="Noto Serif" w:eastAsia="Noto Serif SC" w:hAnsi="Noto Serif" w:cs="Noto Serif"/>
          <w:lang w:val="en-US"/>
        </w:rPr>
        <w:t>，</w:t>
      </w:r>
      <w:r w:rsidRPr="008949A1">
        <w:rPr>
          <w:rFonts w:ascii="Noto Serif" w:eastAsia="Noto Serif SC" w:hAnsi="Noto Serif" w:cs="Noto Serif" w:hint="eastAsia"/>
          <w:lang w:val="en-US"/>
        </w:rPr>
        <w:t>为“</w:t>
      </w:r>
      <w:r w:rsidRPr="008949A1">
        <w:rPr>
          <w:rFonts w:ascii="Noto Serif" w:eastAsia="Noto Serif SC" w:hAnsi="Noto Serif" w:cs="Noto Serif"/>
          <w:lang w:val="en-US"/>
        </w:rPr>
        <w:t>纪念改革开放</w:t>
      </w:r>
      <w:r w:rsidRPr="008949A1">
        <w:rPr>
          <w:rFonts w:ascii="Noto Serif" w:eastAsia="Noto Serif SC" w:hAnsi="Noto Serif" w:cs="Noto Serif"/>
          <w:lang w:val="en-US"/>
        </w:rPr>
        <w:t>40</w:t>
      </w:r>
      <w:r w:rsidRPr="008949A1">
        <w:rPr>
          <w:rFonts w:ascii="Noto Serif" w:eastAsia="Noto Serif SC" w:hAnsi="Noto Serif" w:cs="Noto Serif" w:hint="eastAsia"/>
          <w:lang w:val="en-US"/>
        </w:rPr>
        <w:t>周年”</w:t>
      </w:r>
      <w:r w:rsidRPr="008949A1">
        <w:rPr>
          <w:rFonts w:ascii="Noto Serif" w:eastAsia="Noto Serif SC" w:hAnsi="Noto Serif" w:cs="Noto Serif"/>
          <w:lang w:val="en-US"/>
        </w:rPr>
        <w:t>音乐会创作民族管弦乐作品《达达塞》</w:t>
      </w:r>
      <w:r w:rsidRPr="008949A1">
        <w:rPr>
          <w:rFonts w:ascii="Noto Serif" w:eastAsia="Noto Serif SC" w:hAnsi="Noto Serif" w:cs="Noto Serif" w:hint="eastAsia"/>
          <w:lang w:val="en-US"/>
        </w:rPr>
        <w:t>；受</w:t>
      </w:r>
      <w:r w:rsidRPr="008949A1">
        <w:rPr>
          <w:rFonts w:ascii="Noto Serif" w:eastAsia="Noto Serif SC" w:hAnsi="Noto Serif" w:cs="Noto Serif"/>
          <w:lang w:val="en-US"/>
        </w:rPr>
        <w:t>北京大学合唱团委</w:t>
      </w:r>
      <w:r w:rsidRPr="008949A1">
        <w:rPr>
          <w:rFonts w:ascii="Noto Serif" w:eastAsia="Noto Serif SC" w:hAnsi="Noto Serif" w:cs="Noto Serif" w:hint="eastAsia"/>
          <w:lang w:val="en-US"/>
        </w:rPr>
        <w:t>约，为</w:t>
      </w:r>
      <w:r w:rsidRPr="008949A1">
        <w:rPr>
          <w:rFonts w:ascii="Noto Serif" w:eastAsia="Noto Serif SC" w:hAnsi="Noto Serif" w:cs="Noto Serif" w:hint="eastAsia"/>
          <w:lang w:val="en-US"/>
        </w:rPr>
        <w:t>2</w:t>
      </w:r>
      <w:r w:rsidRPr="008949A1">
        <w:rPr>
          <w:rFonts w:ascii="Noto Serif" w:eastAsia="Noto Serif SC" w:hAnsi="Noto Serif" w:cs="Noto Serif"/>
          <w:lang w:val="en-US"/>
        </w:rPr>
        <w:t>018</w:t>
      </w:r>
      <w:r w:rsidRPr="008949A1">
        <w:rPr>
          <w:rFonts w:ascii="Noto Serif" w:eastAsia="Noto Serif SC" w:hAnsi="Noto Serif" w:cs="Noto Serif" w:hint="eastAsia"/>
          <w:lang w:val="en-US"/>
        </w:rPr>
        <w:t>年</w:t>
      </w:r>
      <w:r w:rsidRPr="008949A1">
        <w:rPr>
          <w:rFonts w:ascii="Noto Serif" w:eastAsia="Noto Serif SC" w:hAnsi="Noto Serif" w:cs="Noto Serif"/>
          <w:lang w:val="en-US"/>
        </w:rPr>
        <w:t>北京大学生音乐</w:t>
      </w:r>
      <w:r w:rsidRPr="008949A1">
        <w:rPr>
          <w:rFonts w:ascii="Noto Serif" w:eastAsia="Noto Serif SC" w:hAnsi="Noto Serif" w:cs="Noto Serif" w:hint="eastAsia"/>
          <w:lang w:val="en-US"/>
        </w:rPr>
        <w:t>节</w:t>
      </w:r>
      <w:r w:rsidRPr="008949A1">
        <w:rPr>
          <w:rFonts w:ascii="Noto Serif" w:eastAsia="Noto Serif SC" w:hAnsi="Noto Serif" w:cs="Noto Serif"/>
          <w:lang w:val="en-US"/>
        </w:rPr>
        <w:t>闭幕式</w:t>
      </w:r>
      <w:r w:rsidRPr="008949A1">
        <w:rPr>
          <w:rFonts w:ascii="Noto Serif" w:eastAsia="Noto Serif SC" w:hAnsi="Noto Serif" w:cs="Noto Serif" w:hint="eastAsia"/>
          <w:lang w:val="en-US"/>
        </w:rPr>
        <w:t>编创合唱作品《槐花几时开》；</w:t>
      </w:r>
      <w:r w:rsidRPr="008949A1">
        <w:rPr>
          <w:rFonts w:ascii="Noto Serif" w:eastAsia="Noto Serif SC" w:hAnsi="Noto Serif" w:cs="Noto Serif"/>
          <w:lang w:val="en-US"/>
        </w:rPr>
        <w:t>受</w:t>
      </w:r>
      <w:r w:rsidRPr="008949A1">
        <w:rPr>
          <w:rFonts w:ascii="Noto Serif" w:eastAsia="Noto Serif SC" w:hAnsi="Noto Serif" w:cs="Noto Serif" w:hint="eastAsia"/>
          <w:lang w:val="en-US"/>
        </w:rPr>
        <w:t>中央</w:t>
      </w:r>
      <w:r w:rsidRPr="008949A1">
        <w:rPr>
          <w:rFonts w:ascii="Noto Serif" w:eastAsia="Noto Serif SC" w:hAnsi="Noto Serif" w:cs="Noto Serif"/>
          <w:lang w:val="en-US"/>
        </w:rPr>
        <w:t>音乐学院民族室内乐团委约，</w:t>
      </w:r>
      <w:r w:rsidRPr="008949A1">
        <w:rPr>
          <w:rFonts w:ascii="Noto Serif" w:eastAsia="Noto Serif SC" w:hAnsi="Noto Serif" w:cs="Noto Serif" w:hint="eastAsia"/>
          <w:lang w:val="en-US"/>
        </w:rPr>
        <w:t>创作</w:t>
      </w:r>
      <w:r w:rsidRPr="008949A1">
        <w:rPr>
          <w:rFonts w:ascii="Noto Serif" w:eastAsia="Noto Serif SC" w:hAnsi="Noto Serif" w:cs="Noto Serif"/>
          <w:lang w:val="en-US"/>
        </w:rPr>
        <w:t>室内乐《尼罗河畔的随想》，</w:t>
      </w:r>
      <w:r w:rsidRPr="008949A1">
        <w:rPr>
          <w:rFonts w:ascii="Noto Serif" w:eastAsia="Noto Serif SC" w:hAnsi="Noto Serif" w:cs="Noto Serif" w:hint="eastAsia"/>
          <w:lang w:val="en-US"/>
        </w:rPr>
        <w:t>在中国</w:t>
      </w:r>
      <w:r w:rsidRPr="008949A1">
        <w:rPr>
          <w:rFonts w:ascii="Noto Serif" w:eastAsia="Noto Serif SC" w:hAnsi="Noto Serif" w:cs="Noto Serif"/>
          <w:lang w:val="en-US"/>
        </w:rPr>
        <w:t>驻埃及使馆</w:t>
      </w:r>
      <w:r w:rsidRPr="008949A1">
        <w:rPr>
          <w:rFonts w:ascii="Noto Serif" w:eastAsia="Noto Serif SC" w:hAnsi="Noto Serif" w:cs="Noto Serif" w:hint="eastAsia"/>
          <w:lang w:val="en-US"/>
        </w:rPr>
        <w:t>国庆</w:t>
      </w:r>
      <w:r w:rsidRPr="008949A1">
        <w:rPr>
          <w:rFonts w:ascii="Noto Serif" w:eastAsia="Noto Serif SC" w:hAnsi="Noto Serif" w:cs="Noto Serif"/>
          <w:lang w:val="en-US"/>
        </w:rPr>
        <w:t>六十九</w:t>
      </w:r>
      <w:r w:rsidRPr="008949A1">
        <w:rPr>
          <w:rFonts w:ascii="Noto Serif" w:eastAsia="Noto Serif SC" w:hAnsi="Noto Serif" w:cs="Noto Serif" w:hint="eastAsia"/>
          <w:lang w:val="en-US"/>
        </w:rPr>
        <w:t>周年音乐会演出；受中央音乐学院</w:t>
      </w:r>
      <w:r w:rsidRPr="008949A1">
        <w:rPr>
          <w:rFonts w:ascii="Noto Serif" w:eastAsia="Noto Serif SC" w:hAnsi="Noto Serif" w:cs="Noto Serif"/>
          <w:lang w:val="en-US"/>
        </w:rPr>
        <w:t>孔子学院</w:t>
      </w:r>
      <w:r w:rsidRPr="008949A1">
        <w:rPr>
          <w:rFonts w:ascii="Noto Serif" w:eastAsia="Noto Serif SC" w:hAnsi="Noto Serif" w:cs="Noto Serif" w:hint="eastAsia"/>
          <w:lang w:val="en-US"/>
        </w:rPr>
        <w:t>委约</w:t>
      </w:r>
      <w:r w:rsidRPr="008949A1">
        <w:rPr>
          <w:rFonts w:ascii="Noto Serif" w:eastAsia="Noto Serif SC" w:hAnsi="Noto Serif" w:cs="Noto Serif"/>
          <w:lang w:val="en-US"/>
        </w:rPr>
        <w:t>，</w:t>
      </w:r>
      <w:r w:rsidRPr="008949A1">
        <w:rPr>
          <w:rFonts w:ascii="Noto Serif" w:eastAsia="Noto Serif SC" w:hAnsi="Noto Serif" w:cs="Noto Serif" w:hint="eastAsia"/>
          <w:lang w:val="en-US"/>
        </w:rPr>
        <w:t>创作室内乐</w:t>
      </w:r>
      <w:r w:rsidRPr="008949A1">
        <w:rPr>
          <w:rFonts w:ascii="Noto Serif" w:eastAsia="Noto Serif SC" w:hAnsi="Noto Serif" w:cs="Noto Serif"/>
          <w:lang w:val="en-US"/>
        </w:rPr>
        <w:t>《寄回欧登塞》，</w:t>
      </w:r>
      <w:r w:rsidRPr="008949A1">
        <w:rPr>
          <w:rFonts w:ascii="Noto Serif" w:eastAsia="Noto Serif SC" w:hAnsi="Noto Serif" w:cs="Noto Serif" w:hint="eastAsia"/>
          <w:lang w:val="en-US"/>
        </w:rPr>
        <w:t>在</w:t>
      </w:r>
      <w:r w:rsidRPr="008949A1">
        <w:rPr>
          <w:rFonts w:ascii="Noto Serif" w:eastAsia="Noto Serif SC" w:hAnsi="Noto Serif" w:cs="Noto Serif"/>
          <w:lang w:val="en-US"/>
        </w:rPr>
        <w:t>欧洲</w:t>
      </w:r>
      <w:r w:rsidRPr="008949A1">
        <w:rPr>
          <w:rFonts w:ascii="Noto Serif" w:eastAsia="Noto Serif SC" w:hAnsi="Noto Serif" w:cs="Noto Serif"/>
          <w:lang w:val="en-US"/>
        </w:rPr>
        <w:t>“P</w:t>
      </w:r>
      <w:r w:rsidRPr="008949A1">
        <w:rPr>
          <w:rFonts w:ascii="Noto Serif" w:eastAsia="Noto Serif SC" w:hAnsi="Noto Serif" w:cs="Noto Serif" w:hint="eastAsia"/>
          <w:lang w:val="en-US"/>
        </w:rPr>
        <w:t>ulsar</w:t>
      </w:r>
      <w:r w:rsidRPr="008949A1">
        <w:rPr>
          <w:rFonts w:ascii="Noto Serif" w:eastAsia="Noto Serif SC" w:hAnsi="Noto Serif" w:cs="Noto Serif"/>
          <w:lang w:val="en-US"/>
        </w:rPr>
        <w:t xml:space="preserve"> Festival 2018”</w:t>
      </w:r>
      <w:r w:rsidRPr="008949A1">
        <w:rPr>
          <w:rFonts w:ascii="Noto Serif" w:eastAsia="Noto Serif SC" w:hAnsi="Noto Serif" w:cs="Noto Serif"/>
          <w:lang w:val="en-US"/>
        </w:rPr>
        <w:t>音乐节</w:t>
      </w:r>
      <w:r w:rsidRPr="008949A1">
        <w:rPr>
          <w:rFonts w:ascii="Noto Serif" w:eastAsia="Noto Serif SC" w:hAnsi="Noto Serif" w:cs="Noto Serif" w:hint="eastAsia"/>
          <w:lang w:val="en-US"/>
        </w:rPr>
        <w:t>演出等。</w:t>
      </w:r>
    </w:p>
    <w:p w14:paraId="41664F0E" w14:textId="77777777" w:rsidR="008949A1" w:rsidRPr="008949A1" w:rsidRDefault="008949A1" w:rsidP="008949A1">
      <w:pPr>
        <w:rPr>
          <w:rFonts w:ascii="Noto Serif" w:eastAsia="Noto Serif SC" w:hAnsi="Noto Serif" w:cs="Noto Serif"/>
          <w:lang w:val="en-US"/>
        </w:rPr>
      </w:pPr>
    </w:p>
    <w:p w14:paraId="1D66A26C" w14:textId="77777777" w:rsidR="008949A1" w:rsidRDefault="008949A1" w:rsidP="008949A1">
      <w:pPr>
        <w:pBdr>
          <w:bottom w:val="single" w:sz="6" w:space="1" w:color="auto"/>
        </w:pBdr>
        <w:rPr>
          <w:rFonts w:ascii="Noto Serif" w:eastAsia="Noto Serif SC" w:hAnsi="Noto Serif" w:cs="Noto Serif"/>
          <w:lang w:val="en-US"/>
        </w:rPr>
      </w:pPr>
    </w:p>
    <w:p w14:paraId="45BB35FB" w14:textId="77777777" w:rsidR="008949A1" w:rsidRPr="008949A1" w:rsidRDefault="008949A1" w:rsidP="008949A1">
      <w:pPr>
        <w:rPr>
          <w:rFonts w:ascii="Noto Serif" w:eastAsia="Noto Serif SC" w:hAnsi="Noto Serif" w:cs="Noto Serif"/>
          <w:lang w:val="en-US"/>
        </w:rPr>
      </w:pPr>
    </w:p>
    <w:p w14:paraId="78B8B7B5" w14:textId="77777777" w:rsidR="008949A1" w:rsidRDefault="008949A1" w:rsidP="008949A1">
      <w:pPr>
        <w:rPr>
          <w:rFonts w:ascii="Noto Serif" w:eastAsia="Noto Serif SC" w:hAnsi="Noto Serif" w:cs="Noto Serif"/>
          <w:lang w:val="en-US"/>
        </w:rPr>
      </w:pPr>
    </w:p>
    <w:p w14:paraId="157F0A1F" w14:textId="0CF39C1D" w:rsidR="008949A1" w:rsidRDefault="008949A1" w:rsidP="008949A1">
      <w:pPr>
        <w:rPr>
          <w:rFonts w:ascii="Noto Serif" w:eastAsia="Noto Serif SC" w:hAnsi="Noto Serif" w:cs="Noto Serif"/>
          <w:lang w:val="en-US"/>
        </w:rPr>
      </w:pPr>
      <w:r w:rsidRPr="008949A1">
        <w:rPr>
          <w:rFonts w:ascii="Noto Serif" w:eastAsia="Noto Serif SC" w:hAnsi="Noto Serif" w:cs="Noto Serif"/>
          <w:lang w:val="en-US"/>
        </w:rPr>
        <w:t xml:space="preserve">Wang </w:t>
      </w:r>
      <w:proofErr w:type="spellStart"/>
      <w:r w:rsidRPr="008949A1">
        <w:rPr>
          <w:rFonts w:ascii="Noto Serif" w:eastAsia="Noto Serif SC" w:hAnsi="Noto Serif" w:cs="Noto Serif"/>
          <w:lang w:val="en-US"/>
        </w:rPr>
        <w:t>Dongxu</w:t>
      </w:r>
      <w:proofErr w:type="spellEnd"/>
      <w:r w:rsidRPr="008949A1">
        <w:rPr>
          <w:rFonts w:ascii="Noto Serif" w:eastAsia="Noto Serif SC" w:hAnsi="Noto Serif" w:cs="Noto Serif"/>
          <w:lang w:val="en-US"/>
        </w:rPr>
        <w:t>, with a doctor’s degree in Composition, is a young teacher in the Composition Department of the China Conservatory of Music. S</w:t>
      </w:r>
      <w:r w:rsidRPr="008949A1">
        <w:rPr>
          <w:rFonts w:ascii="Noto Serif" w:eastAsia="Noto Serif SC" w:hAnsi="Noto Serif" w:cs="Noto Serif" w:hint="eastAsia"/>
          <w:lang w:val="en-US"/>
        </w:rPr>
        <w:t>h</w:t>
      </w:r>
      <w:r w:rsidRPr="008949A1">
        <w:rPr>
          <w:rFonts w:ascii="Noto Serif" w:eastAsia="Noto Serif SC" w:hAnsi="Noto Serif" w:cs="Noto Serif"/>
          <w:lang w:val="en-US"/>
        </w:rPr>
        <w:t>e graduated from the China Conservatory of Music and the Central Conservatory of Music successively.</w:t>
      </w:r>
    </w:p>
    <w:p w14:paraId="36FC3116" w14:textId="77777777" w:rsidR="008949A1" w:rsidRPr="008949A1" w:rsidRDefault="008949A1" w:rsidP="008949A1">
      <w:pPr>
        <w:rPr>
          <w:rFonts w:ascii="Noto Serif" w:eastAsia="Noto Serif SC" w:hAnsi="Noto Serif" w:cs="Noto Serif"/>
          <w:lang w:val="en-US"/>
        </w:rPr>
      </w:pPr>
    </w:p>
    <w:p w14:paraId="45B4096C" w14:textId="03FA0CE8" w:rsidR="008949A1" w:rsidRPr="008949A1" w:rsidRDefault="008949A1" w:rsidP="008949A1">
      <w:pPr>
        <w:rPr>
          <w:rFonts w:ascii="Noto Serif" w:eastAsia="Noto Serif SC" w:hAnsi="Noto Serif" w:cs="Noto Serif"/>
          <w:lang w:val="en-US"/>
        </w:rPr>
      </w:pPr>
      <w:r w:rsidRPr="008949A1">
        <w:rPr>
          <w:rFonts w:ascii="Noto Serif" w:eastAsia="Noto Serif SC" w:hAnsi="Noto Serif" w:cs="Noto Serif"/>
          <w:lang w:val="en-US"/>
        </w:rPr>
        <w:t xml:space="preserve">Her works and awards mainly include the symphony </w:t>
      </w:r>
      <w:r w:rsidRPr="008949A1">
        <w:rPr>
          <w:rFonts w:ascii="Noto Serif" w:eastAsia="Noto Serif SC" w:hAnsi="Noto Serif" w:cs="Noto Serif"/>
          <w:i/>
          <w:iCs/>
          <w:lang w:val="en-US"/>
        </w:rPr>
        <w:t>Waiting for the Clouds and Mists to Dissolve</w:t>
      </w:r>
      <w:r w:rsidRPr="008949A1">
        <w:rPr>
          <w:rFonts w:ascii="Noto Serif" w:eastAsia="Noto Serif SC" w:hAnsi="Noto Serif" w:cs="Noto Serif"/>
          <w:lang w:val="en-US"/>
        </w:rPr>
        <w:t xml:space="preserve">, which has joined the "Symphony of the Times" creation support program sponsored by the Ministry of Culture and Tourism </w:t>
      </w:r>
      <w:r w:rsidRPr="008949A1">
        <w:rPr>
          <w:rFonts w:ascii="Noto Serif" w:eastAsia="Noto Serif SC" w:hAnsi="Noto Serif" w:cs="Noto Serif" w:hint="eastAsia"/>
          <w:lang w:val="en-US"/>
        </w:rPr>
        <w:t>of</w:t>
      </w:r>
      <w:r w:rsidRPr="008949A1">
        <w:rPr>
          <w:rFonts w:ascii="Noto Serif" w:eastAsia="Noto Serif SC" w:hAnsi="Noto Serif" w:cs="Noto Serif"/>
          <w:lang w:val="en-US"/>
        </w:rPr>
        <w:t xml:space="preserve"> </w:t>
      </w:r>
      <w:r w:rsidRPr="008949A1">
        <w:rPr>
          <w:rFonts w:ascii="Noto Serif" w:eastAsia="Noto Serif SC" w:hAnsi="Noto Serif" w:cs="Noto Serif" w:hint="eastAsia"/>
          <w:lang w:val="en-US"/>
        </w:rPr>
        <w:t>the</w:t>
      </w:r>
      <w:r w:rsidRPr="008949A1">
        <w:rPr>
          <w:rFonts w:ascii="Noto Serif" w:eastAsia="Noto Serif SC" w:hAnsi="Noto Serif" w:cs="Noto Serif"/>
          <w:lang w:val="en-US"/>
        </w:rPr>
        <w:t xml:space="preserve"> </w:t>
      </w:r>
      <w:r w:rsidRPr="008949A1">
        <w:rPr>
          <w:rFonts w:ascii="Noto Serif" w:eastAsia="Noto Serif SC" w:hAnsi="Noto Serif" w:cs="Noto Serif" w:hint="eastAsia"/>
          <w:lang w:val="en-US"/>
        </w:rPr>
        <w:t>people</w:t>
      </w:r>
      <w:r w:rsidRPr="008949A1">
        <w:rPr>
          <w:rFonts w:ascii="Noto Serif" w:eastAsia="Noto Serif SC" w:hAnsi="Noto Serif" w:cs="Noto Serif"/>
          <w:lang w:val="en-US"/>
        </w:rPr>
        <w:t>’s</w:t>
      </w:r>
      <w:r w:rsidRPr="008949A1">
        <w:rPr>
          <w:rFonts w:ascii="Noto Serif" w:eastAsia="Noto Serif SC" w:hAnsi="Noto Serif" w:cs="Noto Serif" w:hint="eastAsia"/>
          <w:lang w:val="en-US"/>
        </w:rPr>
        <w:t xml:space="preserve"> republic</w:t>
      </w:r>
      <w:r w:rsidRPr="008949A1">
        <w:rPr>
          <w:rFonts w:ascii="Noto Serif" w:eastAsia="Noto Serif SC" w:hAnsi="Noto Serif" w:cs="Noto Serif"/>
          <w:lang w:val="en-US"/>
        </w:rPr>
        <w:t xml:space="preserve"> </w:t>
      </w:r>
      <w:r w:rsidRPr="008949A1">
        <w:rPr>
          <w:rFonts w:ascii="Noto Serif" w:eastAsia="Noto Serif SC" w:hAnsi="Noto Serif" w:cs="Noto Serif" w:hint="eastAsia"/>
          <w:lang w:val="en-US"/>
        </w:rPr>
        <w:t>of</w:t>
      </w:r>
      <w:r w:rsidRPr="008949A1">
        <w:rPr>
          <w:rFonts w:ascii="Noto Serif" w:eastAsia="Noto Serif SC" w:hAnsi="Noto Serif" w:cs="Noto Serif"/>
          <w:lang w:val="en-US"/>
        </w:rPr>
        <w:t xml:space="preserve"> C</w:t>
      </w:r>
      <w:r w:rsidRPr="008949A1">
        <w:rPr>
          <w:rFonts w:ascii="Noto Serif" w:eastAsia="Noto Serif SC" w:hAnsi="Noto Serif" w:cs="Noto Serif" w:hint="eastAsia"/>
          <w:lang w:val="en-US"/>
        </w:rPr>
        <w:t>hina</w:t>
      </w:r>
      <w:r w:rsidRPr="008949A1">
        <w:rPr>
          <w:rFonts w:ascii="Noto Serif" w:eastAsia="Noto Serif SC" w:hAnsi="Noto Serif" w:cs="Noto Serif"/>
          <w:lang w:val="en-US"/>
        </w:rPr>
        <w:t xml:space="preserve"> </w:t>
      </w:r>
      <w:r w:rsidRPr="008949A1">
        <w:rPr>
          <w:rFonts w:ascii="Noto Serif" w:eastAsia="Noto Serif SC" w:hAnsi="Noto Serif" w:cs="Noto Serif" w:hint="eastAsia"/>
          <w:lang w:val="en-US"/>
        </w:rPr>
        <w:t>f</w:t>
      </w:r>
      <w:r w:rsidRPr="008949A1">
        <w:rPr>
          <w:rFonts w:ascii="Noto Serif" w:eastAsia="Noto Serif SC" w:hAnsi="Noto Serif" w:cs="Noto Serif"/>
          <w:lang w:val="en-US"/>
        </w:rPr>
        <w:t xml:space="preserve">rom 2022 to 2023, the Symphony </w:t>
      </w:r>
      <w:r w:rsidRPr="008949A1">
        <w:rPr>
          <w:rFonts w:ascii="Noto Serif" w:eastAsia="Noto Serif SC" w:hAnsi="Noto Serif" w:cs="Noto Serif"/>
          <w:i/>
          <w:iCs/>
          <w:lang w:val="en-US"/>
        </w:rPr>
        <w:t>Walking in the Desert</w:t>
      </w:r>
      <w:r w:rsidRPr="008949A1">
        <w:rPr>
          <w:rFonts w:ascii="Noto Serif" w:eastAsia="Noto Serif SC" w:hAnsi="Noto Serif" w:cs="Noto Serif"/>
          <w:lang w:val="en-US"/>
        </w:rPr>
        <w:t>(2022), which was premiered by the N</w:t>
      </w:r>
      <w:r w:rsidRPr="008949A1">
        <w:rPr>
          <w:rFonts w:ascii="Noto Serif" w:eastAsia="Noto Serif SC" w:hAnsi="Noto Serif" w:cs="Noto Serif" w:hint="eastAsia"/>
          <w:lang w:val="en-US"/>
        </w:rPr>
        <w:t>ational</w:t>
      </w:r>
      <w:r w:rsidRPr="008949A1">
        <w:rPr>
          <w:rFonts w:ascii="Noto Serif" w:eastAsia="Noto Serif SC" w:hAnsi="Noto Serif" w:cs="Noto Serif"/>
          <w:lang w:val="en-US"/>
        </w:rPr>
        <w:t xml:space="preserve"> Ballet </w:t>
      </w:r>
      <w:r w:rsidRPr="008949A1">
        <w:rPr>
          <w:rFonts w:ascii="Noto Serif" w:eastAsia="Noto Serif SC" w:hAnsi="Noto Serif" w:cs="Noto Serif" w:hint="eastAsia"/>
          <w:lang w:val="en-US"/>
        </w:rPr>
        <w:t>of</w:t>
      </w:r>
      <w:r w:rsidRPr="008949A1">
        <w:rPr>
          <w:rFonts w:ascii="Noto Serif" w:eastAsia="Noto Serif SC" w:hAnsi="Noto Serif" w:cs="Noto Serif"/>
          <w:lang w:val="en-US"/>
        </w:rPr>
        <w:t xml:space="preserve"> C</w:t>
      </w:r>
      <w:r w:rsidRPr="008949A1">
        <w:rPr>
          <w:rFonts w:ascii="Noto Serif" w:eastAsia="Noto Serif SC" w:hAnsi="Noto Serif" w:cs="Noto Serif" w:hint="eastAsia"/>
          <w:lang w:val="en-US"/>
        </w:rPr>
        <w:t>hina</w:t>
      </w:r>
      <w:r w:rsidRPr="008949A1">
        <w:rPr>
          <w:rFonts w:ascii="Noto Serif" w:eastAsia="Noto Serif SC" w:hAnsi="Noto Serif" w:cs="Noto Serif"/>
          <w:lang w:val="en-US"/>
        </w:rPr>
        <w:t xml:space="preserve"> Symphony Orchestra, the Symphony </w:t>
      </w:r>
      <w:r w:rsidRPr="008949A1">
        <w:rPr>
          <w:rFonts w:ascii="Noto Serif" w:eastAsia="Noto Serif SC" w:hAnsi="Noto Serif" w:cs="Noto Serif"/>
          <w:i/>
          <w:iCs/>
          <w:lang w:val="en-US"/>
        </w:rPr>
        <w:t>The Disappeared Moby Dick</w:t>
      </w:r>
      <w:r w:rsidRPr="008949A1">
        <w:rPr>
          <w:rFonts w:ascii="Noto Serif" w:eastAsia="Noto Serif SC" w:hAnsi="Noto Serif" w:cs="Noto Serif"/>
          <w:lang w:val="en-US"/>
        </w:rPr>
        <w:t>(2020), which was premiered by the N</w:t>
      </w:r>
      <w:r w:rsidRPr="008949A1">
        <w:rPr>
          <w:rFonts w:ascii="Noto Serif" w:eastAsia="Noto Serif SC" w:hAnsi="Noto Serif" w:cs="Noto Serif" w:hint="eastAsia"/>
          <w:lang w:val="en-US"/>
        </w:rPr>
        <w:t>ational</w:t>
      </w:r>
      <w:r w:rsidRPr="008949A1">
        <w:rPr>
          <w:rFonts w:ascii="Noto Serif" w:eastAsia="Noto Serif SC" w:hAnsi="Noto Serif" w:cs="Noto Serif"/>
          <w:lang w:val="en-US"/>
        </w:rPr>
        <w:t xml:space="preserve"> Ballet </w:t>
      </w:r>
      <w:r w:rsidRPr="008949A1">
        <w:rPr>
          <w:rFonts w:ascii="Noto Serif" w:eastAsia="Noto Serif SC" w:hAnsi="Noto Serif" w:cs="Noto Serif" w:hint="eastAsia"/>
          <w:lang w:val="en-US"/>
        </w:rPr>
        <w:t>of</w:t>
      </w:r>
      <w:r w:rsidRPr="008949A1">
        <w:rPr>
          <w:rFonts w:ascii="Noto Serif" w:eastAsia="Noto Serif SC" w:hAnsi="Noto Serif" w:cs="Noto Serif"/>
          <w:lang w:val="en-US"/>
        </w:rPr>
        <w:t xml:space="preserve"> C</w:t>
      </w:r>
      <w:r w:rsidRPr="008949A1">
        <w:rPr>
          <w:rFonts w:ascii="Noto Serif" w:eastAsia="Noto Serif SC" w:hAnsi="Noto Serif" w:cs="Noto Serif" w:hint="eastAsia"/>
          <w:lang w:val="en-US"/>
        </w:rPr>
        <w:t>hina</w:t>
      </w:r>
      <w:r w:rsidRPr="008949A1">
        <w:rPr>
          <w:rFonts w:ascii="Noto Serif" w:eastAsia="Noto Serif SC" w:hAnsi="Noto Serif" w:cs="Noto Serif"/>
          <w:lang w:val="en-US"/>
        </w:rPr>
        <w:t xml:space="preserve"> Symphony Orchestra. In 2018, she won the "Youth Creative Talent Funding Project" granted by the China National Art</w:t>
      </w:r>
      <w:r w:rsidRPr="008949A1">
        <w:rPr>
          <w:rFonts w:ascii="Noto Serif" w:eastAsia="Noto Serif SC" w:hAnsi="Noto Serif" w:cs="Noto Serif" w:hint="eastAsia"/>
          <w:lang w:val="en-US"/>
        </w:rPr>
        <w:t>s</w:t>
      </w:r>
      <w:r w:rsidRPr="008949A1">
        <w:rPr>
          <w:rFonts w:ascii="Noto Serif" w:eastAsia="Noto Serif SC" w:hAnsi="Noto Serif" w:cs="Noto Serif"/>
          <w:lang w:val="en-US"/>
        </w:rPr>
        <w:t xml:space="preserve"> Fund. In 2016, the C</w:t>
      </w:r>
      <w:r w:rsidRPr="008949A1">
        <w:rPr>
          <w:rFonts w:ascii="Noto Serif" w:eastAsia="Noto Serif SC" w:hAnsi="Noto Serif" w:cs="Noto Serif" w:hint="eastAsia"/>
          <w:lang w:val="en-US"/>
        </w:rPr>
        <w:t>hinese</w:t>
      </w:r>
      <w:r w:rsidRPr="008949A1">
        <w:rPr>
          <w:rFonts w:ascii="Noto Serif" w:eastAsia="Noto Serif SC" w:hAnsi="Noto Serif" w:cs="Noto Serif"/>
          <w:lang w:val="en-US"/>
        </w:rPr>
        <w:t xml:space="preserve"> traditional </w:t>
      </w:r>
      <w:r w:rsidRPr="008949A1">
        <w:rPr>
          <w:rFonts w:ascii="Noto Serif" w:eastAsia="Noto Serif SC" w:hAnsi="Noto Serif" w:cs="Noto Serif" w:hint="eastAsia"/>
          <w:lang w:val="en-US"/>
        </w:rPr>
        <w:t>o</w:t>
      </w:r>
      <w:r w:rsidRPr="008949A1">
        <w:rPr>
          <w:rFonts w:ascii="Noto Serif" w:eastAsia="Noto Serif SC" w:hAnsi="Noto Serif" w:cs="Noto Serif"/>
          <w:lang w:val="en-US"/>
        </w:rPr>
        <w:t xml:space="preserve">rchestral music “Stepping Shadow and Singing” was selected as an excellent work for the China National Youth </w:t>
      </w:r>
      <w:r w:rsidRPr="008949A1">
        <w:rPr>
          <w:rFonts w:ascii="Noto Serif" w:eastAsia="Noto Serif SC" w:hAnsi="Noto Serif" w:cs="Noto Serif" w:hint="eastAsia"/>
          <w:lang w:val="en-US"/>
        </w:rPr>
        <w:t>O</w:t>
      </w:r>
      <w:r w:rsidRPr="008949A1">
        <w:rPr>
          <w:rFonts w:ascii="Noto Serif" w:eastAsia="Noto Serif SC" w:hAnsi="Noto Serif" w:cs="Noto Serif"/>
          <w:lang w:val="en-US"/>
        </w:rPr>
        <w:t xml:space="preserve">rchestra Collection and </w:t>
      </w:r>
      <w:proofErr w:type="gramStart"/>
      <w:r w:rsidRPr="008949A1">
        <w:rPr>
          <w:rFonts w:ascii="Noto Serif" w:eastAsia="Noto Serif SC" w:hAnsi="Noto Serif" w:cs="Noto Serif"/>
          <w:lang w:val="en-US"/>
        </w:rPr>
        <w:t>Exhibition, and</w:t>
      </w:r>
      <w:proofErr w:type="gramEnd"/>
      <w:r w:rsidRPr="008949A1">
        <w:rPr>
          <w:rFonts w:ascii="Noto Serif" w:eastAsia="Noto Serif SC" w:hAnsi="Noto Serif" w:cs="Noto Serif"/>
          <w:lang w:val="en-US"/>
        </w:rPr>
        <w:t xml:space="preserve"> premiered by the C</w:t>
      </w:r>
      <w:r w:rsidRPr="008949A1">
        <w:rPr>
          <w:rFonts w:ascii="Noto Serif" w:eastAsia="Noto Serif SC" w:hAnsi="Noto Serif" w:cs="Noto Serif" w:hint="eastAsia"/>
          <w:lang w:val="en-US"/>
        </w:rPr>
        <w:t>hina</w:t>
      </w:r>
      <w:r w:rsidRPr="008949A1">
        <w:rPr>
          <w:rFonts w:ascii="Noto Serif" w:eastAsia="Noto Serif SC" w:hAnsi="Noto Serif" w:cs="Noto Serif"/>
          <w:lang w:val="en-US"/>
        </w:rPr>
        <w:t xml:space="preserve"> N</w:t>
      </w:r>
      <w:r w:rsidRPr="008949A1">
        <w:rPr>
          <w:rFonts w:ascii="Noto Serif" w:eastAsia="Noto Serif SC" w:hAnsi="Noto Serif" w:cs="Noto Serif" w:hint="eastAsia"/>
          <w:lang w:val="en-US"/>
        </w:rPr>
        <w:t>ational</w:t>
      </w:r>
      <w:r w:rsidRPr="008949A1">
        <w:rPr>
          <w:rFonts w:ascii="Noto Serif" w:eastAsia="Noto Serif SC" w:hAnsi="Noto Serif" w:cs="Noto Serif"/>
          <w:lang w:val="en-US"/>
        </w:rPr>
        <w:t xml:space="preserve"> T</w:t>
      </w:r>
      <w:r w:rsidRPr="008949A1">
        <w:rPr>
          <w:rFonts w:ascii="Noto Serif" w:eastAsia="Noto Serif SC" w:hAnsi="Noto Serif" w:cs="Noto Serif" w:hint="eastAsia"/>
          <w:lang w:val="en-US"/>
        </w:rPr>
        <w:t>raditional</w:t>
      </w:r>
      <w:r w:rsidRPr="008949A1">
        <w:rPr>
          <w:rFonts w:ascii="Noto Serif" w:eastAsia="Noto Serif SC" w:hAnsi="Noto Serif" w:cs="Noto Serif"/>
          <w:lang w:val="en-US"/>
        </w:rPr>
        <w:t xml:space="preserve"> O</w:t>
      </w:r>
      <w:r w:rsidRPr="008949A1">
        <w:rPr>
          <w:rFonts w:ascii="Noto Serif" w:eastAsia="Noto Serif SC" w:hAnsi="Noto Serif" w:cs="Noto Serif" w:hint="eastAsia"/>
          <w:lang w:val="en-US"/>
        </w:rPr>
        <w:t>rchestra.</w:t>
      </w:r>
      <w:r w:rsidRPr="008949A1">
        <w:rPr>
          <w:rFonts w:ascii="Noto Serif" w:eastAsia="Noto Serif SC" w:hAnsi="Noto Serif" w:cs="Noto Serif"/>
          <w:lang w:val="en-US"/>
        </w:rPr>
        <w:t xml:space="preserve"> In 2013, the oboe solo “Autumn Wild Goose” won the third prize in the "Voice of China" composition competition. In 2012, the national orchestral music </w:t>
      </w:r>
      <w:r w:rsidRPr="008949A1">
        <w:rPr>
          <w:rFonts w:ascii="Noto Serif" w:eastAsia="Noto Serif SC" w:hAnsi="Noto Serif" w:cs="Noto Serif"/>
          <w:i/>
          <w:iCs/>
          <w:lang w:val="en-US"/>
        </w:rPr>
        <w:t>Mountain Ballad Caprice</w:t>
      </w:r>
      <w:r w:rsidRPr="008949A1">
        <w:rPr>
          <w:rFonts w:ascii="Noto Serif" w:eastAsia="Noto Serif SC" w:hAnsi="Noto Serif" w:cs="Noto Serif"/>
          <w:lang w:val="en-US"/>
        </w:rPr>
        <w:t xml:space="preserve"> was awarded the title of "Young Composer" at the Singapore International Competition for Chinese Orchestral </w:t>
      </w:r>
      <w:proofErr w:type="gramStart"/>
      <w:r w:rsidRPr="008949A1">
        <w:rPr>
          <w:rFonts w:ascii="Noto Serif" w:eastAsia="Noto Serif SC" w:hAnsi="Noto Serif" w:cs="Noto Serif"/>
          <w:lang w:val="en-US"/>
        </w:rPr>
        <w:t>Composition, and</w:t>
      </w:r>
      <w:proofErr w:type="gramEnd"/>
      <w:r w:rsidRPr="008949A1">
        <w:rPr>
          <w:rFonts w:ascii="Noto Serif" w:eastAsia="Noto Serif SC" w:hAnsi="Noto Serif" w:cs="Noto Serif"/>
          <w:lang w:val="en-US"/>
        </w:rPr>
        <w:t xml:space="preserve"> premiered and recorded by the Singapore Chinese Orchestra. In 2012, the Guzheng and string quartet </w:t>
      </w:r>
      <w:r w:rsidRPr="008949A1">
        <w:rPr>
          <w:rFonts w:ascii="Noto Serif" w:eastAsia="Noto Serif SC" w:hAnsi="Noto Serif" w:cs="Noto Serif"/>
          <w:i/>
          <w:iCs/>
          <w:lang w:val="en-US"/>
        </w:rPr>
        <w:t>Bamboo</w:t>
      </w:r>
      <w:r w:rsidRPr="008949A1">
        <w:rPr>
          <w:rFonts w:ascii="Noto Serif" w:eastAsia="Noto Serif SC" w:hAnsi="Noto Serif" w:cs="Noto Serif"/>
          <w:lang w:val="en-US"/>
        </w:rPr>
        <w:t xml:space="preserve"> </w:t>
      </w:r>
      <w:r w:rsidRPr="008949A1">
        <w:rPr>
          <w:rFonts w:ascii="Noto Serif" w:eastAsia="Noto Serif SC" w:hAnsi="Noto Serif" w:cs="Noto Serif"/>
          <w:i/>
          <w:iCs/>
          <w:lang w:val="en-US"/>
        </w:rPr>
        <w:t>Wind</w:t>
      </w:r>
      <w:r w:rsidRPr="008949A1">
        <w:rPr>
          <w:rFonts w:ascii="Noto Serif" w:eastAsia="Noto Serif SC" w:hAnsi="Noto Serif" w:cs="Noto Serif"/>
          <w:lang w:val="en-US"/>
        </w:rPr>
        <w:t xml:space="preserve"> won third prize in the International Composition Competition at the China Music Festival in Princeton, the United States.</w:t>
      </w:r>
    </w:p>
    <w:p w14:paraId="44EF120E" w14:textId="77777777" w:rsidR="008949A1" w:rsidRDefault="008949A1" w:rsidP="008949A1">
      <w:pPr>
        <w:rPr>
          <w:rFonts w:ascii="Noto Serif" w:eastAsia="Noto Serif SC" w:hAnsi="Noto Serif" w:cs="Noto Serif"/>
          <w:lang w:val="en-US"/>
        </w:rPr>
      </w:pPr>
    </w:p>
    <w:p w14:paraId="26DA5CFC" w14:textId="4E5C45D0" w:rsidR="008949A1" w:rsidRPr="008949A1" w:rsidRDefault="008949A1" w:rsidP="008949A1">
      <w:pPr>
        <w:rPr>
          <w:rFonts w:ascii="Noto Serif" w:eastAsia="Noto Serif SC" w:hAnsi="Noto Serif" w:cs="Noto Serif"/>
          <w:lang w:val="en-US"/>
        </w:rPr>
      </w:pPr>
      <w:r w:rsidRPr="008949A1">
        <w:rPr>
          <w:rFonts w:ascii="Noto Serif" w:eastAsia="Noto Serif SC" w:hAnsi="Noto Serif" w:cs="Noto Serif"/>
          <w:lang w:val="en-US"/>
        </w:rPr>
        <w:t>In recent years, her commissioned works are mainly listed as follows: As commissioned by the C</w:t>
      </w:r>
      <w:r w:rsidRPr="008949A1">
        <w:rPr>
          <w:rFonts w:ascii="Noto Serif" w:eastAsia="Noto Serif SC" w:hAnsi="Noto Serif" w:cs="Noto Serif" w:hint="eastAsia"/>
          <w:lang w:val="en-US"/>
        </w:rPr>
        <w:t>hina</w:t>
      </w:r>
      <w:r w:rsidRPr="008949A1">
        <w:rPr>
          <w:rFonts w:ascii="Noto Serif" w:eastAsia="Noto Serif SC" w:hAnsi="Noto Serif" w:cs="Noto Serif"/>
          <w:lang w:val="en-US"/>
        </w:rPr>
        <w:t xml:space="preserve"> N</w:t>
      </w:r>
      <w:r w:rsidRPr="008949A1">
        <w:rPr>
          <w:rFonts w:ascii="Noto Serif" w:eastAsia="Noto Serif SC" w:hAnsi="Noto Serif" w:cs="Noto Serif" w:hint="eastAsia"/>
          <w:lang w:val="en-US"/>
        </w:rPr>
        <w:t>ational</w:t>
      </w:r>
      <w:r w:rsidRPr="008949A1">
        <w:rPr>
          <w:rFonts w:ascii="Noto Serif" w:eastAsia="Noto Serif SC" w:hAnsi="Noto Serif" w:cs="Noto Serif"/>
          <w:lang w:val="en-US"/>
        </w:rPr>
        <w:t xml:space="preserve"> T</w:t>
      </w:r>
      <w:r w:rsidRPr="008949A1">
        <w:rPr>
          <w:rFonts w:ascii="Noto Serif" w:eastAsia="Noto Serif SC" w:hAnsi="Noto Serif" w:cs="Noto Serif" w:hint="eastAsia"/>
          <w:lang w:val="en-US"/>
        </w:rPr>
        <w:t>raditional</w:t>
      </w:r>
      <w:r w:rsidRPr="008949A1">
        <w:rPr>
          <w:rFonts w:ascii="Noto Serif" w:eastAsia="Noto Serif SC" w:hAnsi="Noto Serif" w:cs="Noto Serif"/>
          <w:lang w:val="en-US"/>
        </w:rPr>
        <w:t xml:space="preserve"> O</w:t>
      </w:r>
      <w:r w:rsidRPr="008949A1">
        <w:rPr>
          <w:rFonts w:ascii="Noto Serif" w:eastAsia="Noto Serif SC" w:hAnsi="Noto Serif" w:cs="Noto Serif" w:hint="eastAsia"/>
          <w:lang w:val="en-US"/>
        </w:rPr>
        <w:t>rchestra</w:t>
      </w:r>
      <w:r w:rsidRPr="008949A1">
        <w:rPr>
          <w:rFonts w:ascii="Noto Serif" w:eastAsia="Noto Serif SC" w:hAnsi="Noto Serif" w:cs="Noto Serif"/>
          <w:lang w:val="en-US"/>
        </w:rPr>
        <w:t xml:space="preserve">, </w:t>
      </w:r>
      <w:r w:rsidRPr="008949A1">
        <w:rPr>
          <w:rFonts w:ascii="Noto Serif" w:eastAsia="Noto Serif SC" w:hAnsi="Noto Serif" w:cs="Noto Serif" w:hint="eastAsia"/>
          <w:lang w:val="en-US"/>
        </w:rPr>
        <w:t>she</w:t>
      </w:r>
      <w:r w:rsidRPr="008949A1">
        <w:rPr>
          <w:rFonts w:ascii="Noto Serif" w:eastAsia="Noto Serif SC" w:hAnsi="Noto Serif" w:cs="Noto Serif"/>
          <w:lang w:val="en-US"/>
        </w:rPr>
        <w:t xml:space="preserve"> created the national orchestral work </w:t>
      </w:r>
      <w:r w:rsidRPr="008949A1">
        <w:rPr>
          <w:rFonts w:ascii="Noto Serif" w:eastAsia="Noto Serif SC" w:hAnsi="Noto Serif" w:cs="Noto Serif"/>
          <w:i/>
          <w:iCs/>
          <w:lang w:val="en-US"/>
        </w:rPr>
        <w:t>Dada Sai</w:t>
      </w:r>
      <w:r w:rsidRPr="008949A1">
        <w:rPr>
          <w:rFonts w:ascii="Noto Serif" w:eastAsia="Noto Serif SC" w:hAnsi="Noto Serif" w:cs="Noto Serif"/>
          <w:lang w:val="en-US"/>
        </w:rPr>
        <w:t xml:space="preserve"> for the concert "commemorating the 40th anniversary of reform and opening up". As commissioned by the Peking University Choir, </w:t>
      </w:r>
      <w:r w:rsidRPr="008949A1">
        <w:rPr>
          <w:rFonts w:ascii="Noto Serif" w:eastAsia="Noto Serif SC" w:hAnsi="Noto Serif" w:cs="Noto Serif" w:hint="eastAsia"/>
          <w:lang w:val="en-US"/>
        </w:rPr>
        <w:t>she</w:t>
      </w:r>
      <w:r w:rsidRPr="008949A1">
        <w:rPr>
          <w:rFonts w:ascii="Noto Serif" w:eastAsia="Noto Serif SC" w:hAnsi="Noto Serif" w:cs="Noto Serif"/>
          <w:lang w:val="en-US"/>
        </w:rPr>
        <w:t xml:space="preserve"> created a choir work </w:t>
      </w:r>
      <w:r w:rsidRPr="008949A1">
        <w:rPr>
          <w:rFonts w:ascii="Noto Serif" w:eastAsia="Noto Serif SC" w:hAnsi="Noto Serif" w:cs="Noto Serif"/>
          <w:i/>
          <w:iCs/>
          <w:lang w:val="en-US"/>
        </w:rPr>
        <w:t>When Will the Pagoda Tree Blossom</w:t>
      </w:r>
      <w:r w:rsidRPr="008949A1">
        <w:rPr>
          <w:rFonts w:ascii="Noto Serif" w:eastAsia="Noto Serif SC" w:hAnsi="Noto Serif" w:cs="Noto Serif"/>
          <w:lang w:val="en-US"/>
        </w:rPr>
        <w:t xml:space="preserve"> for the closing ceremony of the 2018 Beijing College Students Music Festival. As commissioned by the CCOM National Chamber Orchestra, </w:t>
      </w:r>
      <w:r w:rsidRPr="008949A1">
        <w:rPr>
          <w:rFonts w:ascii="Noto Serif" w:eastAsia="Noto Serif SC" w:hAnsi="Noto Serif" w:cs="Noto Serif" w:hint="eastAsia"/>
          <w:lang w:val="en-US"/>
        </w:rPr>
        <w:t>she</w:t>
      </w:r>
      <w:r w:rsidRPr="008949A1">
        <w:rPr>
          <w:rFonts w:ascii="Noto Serif" w:eastAsia="Noto Serif SC" w:hAnsi="Noto Serif" w:cs="Noto Serif"/>
          <w:lang w:val="en-US"/>
        </w:rPr>
        <w:t xml:space="preserve"> created the chamber music </w:t>
      </w:r>
      <w:r w:rsidRPr="008949A1">
        <w:rPr>
          <w:rFonts w:ascii="Noto Serif" w:eastAsia="Noto Serif SC" w:hAnsi="Noto Serif" w:cs="Noto Serif"/>
          <w:i/>
          <w:iCs/>
          <w:lang w:val="en-US"/>
        </w:rPr>
        <w:t>Rhapsody of the Nile</w:t>
      </w:r>
      <w:r w:rsidRPr="008949A1">
        <w:rPr>
          <w:rFonts w:ascii="Noto Serif" w:eastAsia="Noto Serif SC" w:hAnsi="Noto Serif" w:cs="Noto Serif"/>
          <w:lang w:val="en-US"/>
        </w:rPr>
        <w:t xml:space="preserve">, which was performed at the 69th anniversary concert </w:t>
      </w:r>
      <w:proofErr w:type="gramStart"/>
      <w:r w:rsidRPr="008949A1">
        <w:rPr>
          <w:rFonts w:ascii="Noto Serif" w:eastAsia="Noto Serif SC" w:hAnsi="Noto Serif" w:cs="Noto Serif"/>
          <w:lang w:val="en-US"/>
        </w:rPr>
        <w:t>hold</w:t>
      </w:r>
      <w:proofErr w:type="gramEnd"/>
      <w:r w:rsidRPr="008949A1">
        <w:rPr>
          <w:rFonts w:ascii="Noto Serif" w:eastAsia="Noto Serif SC" w:hAnsi="Noto Serif" w:cs="Noto Serif"/>
          <w:lang w:val="en-US"/>
        </w:rPr>
        <w:t xml:space="preserve"> by the Chinese Embassy in Egypt. As commissioned by the Confucius Institute of the Central Conservatory of Music, </w:t>
      </w:r>
      <w:r w:rsidRPr="008949A1">
        <w:rPr>
          <w:rFonts w:ascii="Noto Serif" w:eastAsia="Noto Serif SC" w:hAnsi="Noto Serif" w:cs="Noto Serif" w:hint="eastAsia"/>
          <w:lang w:val="en-US"/>
        </w:rPr>
        <w:t>she</w:t>
      </w:r>
      <w:r w:rsidRPr="008949A1">
        <w:rPr>
          <w:rFonts w:ascii="Noto Serif" w:eastAsia="Noto Serif SC" w:hAnsi="Noto Serif" w:cs="Noto Serif"/>
          <w:lang w:val="en-US"/>
        </w:rPr>
        <w:t xml:space="preserve"> created chamber music work </w:t>
      </w:r>
      <w:r w:rsidRPr="008949A1">
        <w:rPr>
          <w:rFonts w:ascii="Noto Serif" w:eastAsia="Noto Serif SC" w:hAnsi="Noto Serif" w:cs="Noto Serif"/>
          <w:i/>
          <w:iCs/>
          <w:lang w:val="en-US"/>
        </w:rPr>
        <w:t>Sending back to Odense</w:t>
      </w:r>
      <w:r w:rsidRPr="008949A1">
        <w:rPr>
          <w:rFonts w:ascii="Noto Serif" w:eastAsia="Noto Serif SC" w:hAnsi="Noto Serif" w:cs="Noto Serif"/>
          <w:lang w:val="en-US"/>
        </w:rPr>
        <w:t>, which was performed at the "Pulsar Festival 2018" in Europe.</w:t>
      </w:r>
    </w:p>
    <w:p w14:paraId="0B998A65" w14:textId="222E06D7" w:rsidR="00345D07" w:rsidRPr="00CF315B" w:rsidRDefault="00345D07" w:rsidP="008949A1">
      <w:pPr>
        <w:rPr>
          <w:rFonts w:ascii="Noto Serif" w:eastAsia="Noto Serif SC" w:hAnsi="Noto Serif" w:cs="Noto Serif"/>
          <w:bCs/>
          <w:sz w:val="28"/>
          <w:szCs w:val="28"/>
        </w:rPr>
      </w:pPr>
    </w:p>
    <w:p w14:paraId="746E76D8" w14:textId="77777777" w:rsidR="00345D07" w:rsidRPr="00CF315B" w:rsidRDefault="00345D07" w:rsidP="00891407">
      <w:pPr>
        <w:rPr>
          <w:rFonts w:ascii="Noto Serif" w:eastAsia="Noto Serif SC" w:hAnsi="Noto Serif" w:cs="Noto Serif"/>
          <w:bCs/>
          <w:sz w:val="28"/>
          <w:szCs w:val="28"/>
        </w:rPr>
      </w:pPr>
    </w:p>
    <w:p w14:paraId="63E4676A" w14:textId="77777777" w:rsidR="00345D07" w:rsidRPr="00CF315B" w:rsidRDefault="00345D07" w:rsidP="00891407">
      <w:pPr>
        <w:rPr>
          <w:rFonts w:ascii="Noto Serif" w:eastAsia="Noto Serif SC" w:hAnsi="Noto Serif" w:cs="Noto Serif"/>
          <w:bCs/>
          <w:sz w:val="28"/>
          <w:szCs w:val="28"/>
        </w:rPr>
      </w:pPr>
    </w:p>
    <w:p w14:paraId="2233B797" w14:textId="77777777" w:rsidR="00345D07" w:rsidRPr="00CF315B" w:rsidRDefault="00345D07" w:rsidP="00891407">
      <w:pPr>
        <w:rPr>
          <w:rFonts w:ascii="Noto Serif" w:eastAsia="Noto Serif SC" w:hAnsi="Noto Serif" w:cs="Noto Serif"/>
          <w:bCs/>
          <w:sz w:val="28"/>
          <w:szCs w:val="28"/>
        </w:rPr>
      </w:pPr>
    </w:p>
    <w:p w14:paraId="4858F353" w14:textId="77777777" w:rsidR="00345D07" w:rsidRPr="00CF315B" w:rsidRDefault="00345D07" w:rsidP="00891407">
      <w:pPr>
        <w:rPr>
          <w:rFonts w:ascii="Noto Serif" w:eastAsia="Noto Serif SC" w:hAnsi="Noto Serif" w:cs="Noto Serif"/>
          <w:bCs/>
          <w:sz w:val="28"/>
          <w:szCs w:val="28"/>
        </w:rPr>
      </w:pPr>
    </w:p>
    <w:p w14:paraId="7B732690" w14:textId="77777777" w:rsidR="00345D07" w:rsidRPr="00CF315B" w:rsidRDefault="00345D07" w:rsidP="00891407">
      <w:pPr>
        <w:rPr>
          <w:rFonts w:ascii="Noto Serif" w:eastAsia="Noto Serif SC" w:hAnsi="Noto Serif" w:cs="Noto Serif"/>
          <w:bCs/>
          <w:sz w:val="28"/>
          <w:szCs w:val="28"/>
        </w:rPr>
      </w:pPr>
    </w:p>
    <w:p w14:paraId="69D5BCD7" w14:textId="77777777" w:rsidR="00345D07" w:rsidRPr="00CF315B" w:rsidRDefault="00345D07" w:rsidP="00891407">
      <w:pPr>
        <w:rPr>
          <w:rFonts w:ascii="Noto Serif" w:eastAsia="Noto Serif SC" w:hAnsi="Noto Serif" w:cs="Noto Serif"/>
          <w:bCs/>
          <w:sz w:val="28"/>
          <w:szCs w:val="28"/>
        </w:rPr>
      </w:pPr>
    </w:p>
    <w:p w14:paraId="14C7D6F3" w14:textId="77777777" w:rsidR="00EE178B" w:rsidRPr="00CF315B" w:rsidRDefault="00EE178B" w:rsidP="00891407">
      <w:pPr>
        <w:rPr>
          <w:rFonts w:ascii="Noto Serif" w:eastAsia="Microsoft JhengHei" w:hAnsi="Noto Serif" w:cs="Noto Serif"/>
          <w:bCs/>
          <w:sz w:val="28"/>
          <w:szCs w:val="36"/>
          <w:lang w:val="en-US"/>
        </w:rPr>
        <w:sectPr w:rsidR="00EE178B" w:rsidRPr="00CF315B" w:rsidSect="007D4495">
          <w:pgSz w:w="16840" w:h="23820"/>
          <w:pgMar w:top="1440" w:right="1800" w:bottom="1440" w:left="1800" w:header="706" w:footer="1411" w:gutter="0"/>
          <w:cols w:space="708"/>
          <w:titlePg/>
          <w:docGrid w:linePitch="360"/>
        </w:sectPr>
      </w:pPr>
    </w:p>
    <w:p w14:paraId="518DF1DB" w14:textId="176DA8E9" w:rsidR="00345D07" w:rsidRPr="00687164" w:rsidRDefault="009D14A9" w:rsidP="0068051D">
      <w:pPr>
        <w:spacing w:after="120"/>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乐曲介绍</w:t>
      </w:r>
      <w:r w:rsidR="00345D07" w:rsidRPr="00687164">
        <w:rPr>
          <w:rFonts w:ascii="Noto Serif" w:eastAsia="Noto Serif SC" w:hAnsi="Noto Serif" w:cs="Noto Serif"/>
          <w:b/>
          <w:sz w:val="44"/>
          <w:szCs w:val="44"/>
        </w:rPr>
        <w:t>Synopsis</w:t>
      </w:r>
    </w:p>
    <w:p w14:paraId="538F2CDF"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《山谣随想》为竹笛与民族管弦乐队而作。</w:t>
      </w:r>
      <w:r w:rsidRPr="001A130F">
        <w:rPr>
          <w:rFonts w:ascii="Noto Serif" w:eastAsia="Noto Serif SC" w:hAnsi="Noto Serif" w:cs="Noto Serif" w:hint="eastAsia"/>
          <w:lang w:val="en-US"/>
        </w:rPr>
        <w:t>作品具有较为强烈的</w:t>
      </w:r>
      <w:r w:rsidRPr="001A130F">
        <w:rPr>
          <w:rFonts w:ascii="Noto Serif" w:eastAsia="Noto Serif SC" w:hAnsi="Noto Serif" w:cs="Noto Serif"/>
          <w:lang w:val="en-US"/>
        </w:rPr>
        <w:t xml:space="preserve"> </w:t>
      </w:r>
      <w:r w:rsidRPr="001A130F">
        <w:rPr>
          <w:rFonts w:ascii="Noto Serif" w:eastAsia="Noto Serif SC" w:hAnsi="Noto Serif" w:cs="Noto Serif" w:hint="eastAsia"/>
          <w:lang w:val="en-US"/>
        </w:rPr>
        <w:t>,</w:t>
      </w:r>
      <w:r w:rsidRPr="001A130F">
        <w:rPr>
          <w:rFonts w:ascii="Noto Serif" w:eastAsia="Noto Serif SC" w:hAnsi="Noto Serif" w:cs="Noto Serif" w:hint="eastAsia"/>
          <w:lang w:val="en-US"/>
        </w:rPr>
        <w:t>以</w:t>
      </w:r>
      <w:r w:rsidRPr="001A130F">
        <w:rPr>
          <w:rFonts w:ascii="Noto Serif" w:eastAsia="Noto Serif SC" w:hAnsi="Noto Serif" w:cs="Noto Serif"/>
          <w:lang w:val="en-US"/>
        </w:rPr>
        <w:t>首福建清流地区的民歌《山歌不唱愁闷多》作为创作背景</w:t>
      </w:r>
      <w:r w:rsidRPr="001A130F">
        <w:rPr>
          <w:rFonts w:ascii="Noto Serif" w:eastAsia="Noto Serif SC" w:hAnsi="Noto Serif" w:cs="Noto Serif" w:hint="eastAsia"/>
          <w:lang w:val="en-US"/>
        </w:rPr>
        <w:t>,</w:t>
      </w:r>
      <w:r w:rsidRPr="001A130F">
        <w:rPr>
          <w:rFonts w:ascii="Noto Serif" w:eastAsia="Noto Serif SC" w:hAnsi="Noto Serif" w:cs="Noto Serif" w:hint="eastAsia"/>
          <w:lang w:val="en-US"/>
        </w:rPr>
        <w:t>通过多种方式的材料发展、配器手法及速度变化</w:t>
      </w:r>
      <w:r w:rsidRPr="001A130F">
        <w:rPr>
          <w:rFonts w:ascii="Noto Serif" w:eastAsia="Noto Serif SC" w:hAnsi="Noto Serif" w:cs="Noto Serif"/>
          <w:lang w:val="en-US"/>
        </w:rPr>
        <w:t>展现不同意境与画面的山谣印象。</w:t>
      </w:r>
    </w:p>
    <w:p w14:paraId="36B94B91" w14:textId="77777777" w:rsidR="001A130F" w:rsidRPr="001A130F" w:rsidRDefault="001A130F" w:rsidP="001A130F">
      <w:pPr>
        <w:rPr>
          <w:rFonts w:ascii="Noto Serif" w:eastAsia="Noto Serif SC" w:hAnsi="Noto Serif" w:cs="Noto Serif"/>
          <w:lang w:val="en-US"/>
        </w:rPr>
      </w:pPr>
    </w:p>
    <w:p w14:paraId="7D94CA5F"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作品共有五个部分：</w:t>
      </w:r>
    </w:p>
    <w:p w14:paraId="50249067"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第一部分：行板，乐曲以笛子独奏的方式渐入，打击乐节奏框架作为全曲的重要素材，不断穿插在这一段落里。打击乐浓重沉稳的音响与笛子空旷的声音相互辉映，表现出一种质朴、淳厚的音调。</w:t>
      </w:r>
    </w:p>
    <w:p w14:paraId="25C49CDB"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第二部分：小快板，带有颗粒性的弹拨乐音色与打破重音的节奏，使音乐具有舞蹈般的韵律。笛子的旋律充满阳光与活力。</w:t>
      </w:r>
    </w:p>
    <w:p w14:paraId="02C24472"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第三部分：中速，竖琴用流动的节奏型作为背景铺垫，笛子旋律悠扬的歌唱，像似一幅山水画。</w:t>
      </w:r>
    </w:p>
    <w:p w14:paraId="71C87671"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第四部分：快板，音乐转为紧张的情绪，弹拨乐与打击乐紧凑的节奏贯穿其中，笛子吹出短小急促的音组，在强劲的推动力下将音乐发展到高潮</w:t>
      </w:r>
      <w:r w:rsidRPr="001A130F">
        <w:rPr>
          <w:rFonts w:ascii="Noto Serif" w:eastAsia="Noto Serif SC" w:hAnsi="Noto Serif" w:cs="Noto Serif" w:hint="eastAsia"/>
          <w:lang w:val="en-US"/>
        </w:rPr>
        <w:t>，</w:t>
      </w:r>
      <w:r w:rsidRPr="001A130F">
        <w:rPr>
          <w:rFonts w:ascii="Noto Serif" w:eastAsia="Noto Serif SC" w:hAnsi="Noto Serif" w:cs="Noto Serif"/>
          <w:lang w:val="en-US"/>
        </w:rPr>
        <w:t>将民歌《山歌不唱愁闷多》的旋律完整的呈现出来。</w:t>
      </w:r>
    </w:p>
    <w:p w14:paraId="3274D3A0"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第五部分：尾声。运用了乐曲开始的材料，同时也是象征意义上的再现。</w:t>
      </w:r>
    </w:p>
    <w:p w14:paraId="46E77438" w14:textId="77777777" w:rsidR="001A130F" w:rsidRPr="001A130F" w:rsidRDefault="001A130F" w:rsidP="001A130F">
      <w:pPr>
        <w:rPr>
          <w:rFonts w:ascii="Noto Serif" w:eastAsia="Noto Serif SC" w:hAnsi="Noto Serif" w:cs="Noto Serif"/>
          <w:lang w:val="en-US"/>
        </w:rPr>
      </w:pPr>
    </w:p>
    <w:p w14:paraId="33E439A6" w14:textId="13960A41" w:rsid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作品通过</w:t>
      </w:r>
      <w:r w:rsidRPr="001A130F">
        <w:rPr>
          <w:rFonts w:ascii="Noto Serif" w:eastAsia="Noto Serif SC" w:hAnsi="Noto Serif" w:cs="Noto Serif" w:hint="eastAsia"/>
          <w:lang w:val="en-US"/>
        </w:rPr>
        <w:t>各个部分</w:t>
      </w:r>
      <w:r w:rsidRPr="001A130F">
        <w:rPr>
          <w:rFonts w:ascii="Noto Serif" w:eastAsia="Noto Serif SC" w:hAnsi="Noto Serif" w:cs="Noto Serif"/>
          <w:lang w:val="en-US"/>
        </w:rPr>
        <w:t>不同的配器手法、不同层次的音色对比以及速度和力度的变化来实现音乐的整体组织、结构与表现。</w:t>
      </w:r>
      <w:r w:rsidRPr="001A130F">
        <w:rPr>
          <w:rFonts w:ascii="Noto Serif" w:eastAsia="Noto Serif SC" w:hAnsi="Noto Serif" w:cs="Noto Serif" w:hint="eastAsia"/>
          <w:lang w:val="en-US"/>
        </w:rPr>
        <w:t>在多次速度的变化下，作品仍追求自然流畅的结构观念。</w:t>
      </w:r>
    </w:p>
    <w:p w14:paraId="61B1BC19" w14:textId="77777777" w:rsidR="00E5122E" w:rsidRPr="001A130F" w:rsidRDefault="00E5122E" w:rsidP="001A130F">
      <w:pPr>
        <w:rPr>
          <w:rFonts w:ascii="Noto Serif" w:eastAsia="Noto Serif SC" w:hAnsi="Noto Serif" w:cs="Noto Serif"/>
          <w:lang w:val="en-US"/>
        </w:rPr>
      </w:pPr>
    </w:p>
    <w:p w14:paraId="4F40EAB4" w14:textId="77777777" w:rsidR="001A130F" w:rsidRDefault="001A130F" w:rsidP="001A130F">
      <w:pPr>
        <w:pBdr>
          <w:bottom w:val="single" w:sz="6" w:space="1" w:color="auto"/>
        </w:pBdr>
        <w:rPr>
          <w:rFonts w:ascii="Noto Serif" w:eastAsia="Noto Serif SC" w:hAnsi="Noto Serif" w:cs="Noto Serif"/>
          <w:lang w:val="en-US"/>
        </w:rPr>
      </w:pPr>
    </w:p>
    <w:p w14:paraId="56E4AA18" w14:textId="77777777" w:rsidR="001A130F" w:rsidRPr="001A130F" w:rsidRDefault="001A130F" w:rsidP="001A130F">
      <w:pPr>
        <w:rPr>
          <w:rFonts w:ascii="Noto Serif" w:eastAsia="Noto Serif SC" w:hAnsi="Noto Serif" w:cs="Noto Serif"/>
          <w:lang w:val="en-US"/>
        </w:rPr>
      </w:pPr>
    </w:p>
    <w:p w14:paraId="18173849" w14:textId="77777777" w:rsidR="00E5122E" w:rsidRDefault="00E5122E" w:rsidP="001A130F">
      <w:pPr>
        <w:rPr>
          <w:rFonts w:ascii="Noto Serif" w:eastAsia="Noto Serif SC" w:hAnsi="Noto Serif" w:cs="Noto Serif"/>
          <w:i/>
          <w:iCs/>
          <w:lang w:val="en-US"/>
        </w:rPr>
      </w:pPr>
    </w:p>
    <w:p w14:paraId="2F7A9174" w14:textId="2FA2252F" w:rsidR="001A130F" w:rsidRDefault="001A130F" w:rsidP="001A130F">
      <w:pPr>
        <w:rPr>
          <w:rFonts w:ascii="Noto Serif" w:eastAsia="Noto Serif SC" w:hAnsi="Noto Serif" w:cs="Noto Serif"/>
          <w:lang w:val="en-US"/>
        </w:rPr>
      </w:pPr>
      <w:r w:rsidRPr="001A130F">
        <w:rPr>
          <w:rFonts w:ascii="Noto Serif" w:eastAsia="Noto Serif SC" w:hAnsi="Noto Serif" w:cs="Noto Serif"/>
          <w:i/>
          <w:iCs/>
          <w:lang w:val="en-US"/>
        </w:rPr>
        <w:t>The Capriccio of the Mountain Fork Song</w:t>
      </w:r>
      <w:r w:rsidRPr="001A130F">
        <w:rPr>
          <w:rFonts w:ascii="Noto Serif" w:eastAsia="Noto Serif SC" w:hAnsi="Noto Serif" w:cs="Noto Serif"/>
          <w:lang w:val="en-US"/>
        </w:rPr>
        <w:t xml:space="preserve"> is a work for bamboo flute and Chinese orchestra, with a strong Nanyang music style. Taking the folk song </w:t>
      </w:r>
      <w:r w:rsidRPr="001A130F">
        <w:rPr>
          <w:rFonts w:ascii="Noto Serif" w:eastAsia="Noto Serif SC" w:hAnsi="Noto Serif" w:cs="Noto Serif"/>
          <w:i/>
          <w:iCs/>
          <w:lang w:val="en-US"/>
        </w:rPr>
        <w:t>Singing Folk Songs to Relieve Worries and Hardships</w:t>
      </w:r>
      <w:r w:rsidRPr="001A130F">
        <w:rPr>
          <w:rFonts w:ascii="Noto Serif" w:eastAsia="Noto Serif SC" w:hAnsi="Noto Serif" w:cs="Noto Serif"/>
          <w:lang w:val="en-US"/>
        </w:rPr>
        <w:t xml:space="preserve"> from the </w:t>
      </w:r>
      <w:proofErr w:type="spellStart"/>
      <w:r w:rsidRPr="001A130F">
        <w:rPr>
          <w:rFonts w:ascii="Noto Serif" w:eastAsia="Noto Serif SC" w:hAnsi="Noto Serif" w:cs="Noto Serif"/>
          <w:lang w:val="en-US"/>
        </w:rPr>
        <w:t>Qingliu</w:t>
      </w:r>
      <w:proofErr w:type="spellEnd"/>
      <w:r w:rsidRPr="001A130F">
        <w:rPr>
          <w:rFonts w:ascii="Noto Serif" w:eastAsia="Noto Serif SC" w:hAnsi="Noto Serif" w:cs="Noto Serif"/>
          <w:lang w:val="en-US"/>
        </w:rPr>
        <w:t xml:space="preserve"> region of Fujian as the background of creation, it unfolds folk ballad impressions with different artistic conception and images through the development of various </w:t>
      </w:r>
      <w:r w:rsidR="00374CA6" w:rsidRPr="001A130F">
        <w:rPr>
          <w:rFonts w:ascii="Noto Serif" w:eastAsia="Noto Serif SC" w:hAnsi="Noto Serif" w:cs="Noto Serif"/>
          <w:lang w:val="en-US"/>
        </w:rPr>
        <w:t>materials, orchestration</w:t>
      </w:r>
      <w:r w:rsidRPr="001A130F">
        <w:rPr>
          <w:rFonts w:ascii="Noto Serif" w:eastAsia="Noto Serif SC" w:hAnsi="Noto Serif" w:cs="Noto Serif"/>
          <w:lang w:val="en-US"/>
        </w:rPr>
        <w:t xml:space="preserve"> techniques and speed changes.</w:t>
      </w:r>
    </w:p>
    <w:p w14:paraId="4FDE05A6" w14:textId="77777777" w:rsidR="00E5122E" w:rsidRPr="001A130F" w:rsidRDefault="00E5122E" w:rsidP="001A130F">
      <w:pPr>
        <w:rPr>
          <w:rFonts w:ascii="Noto Serif" w:eastAsia="Noto Serif SC" w:hAnsi="Noto Serif" w:cs="Noto Serif"/>
          <w:lang w:val="en-US"/>
        </w:rPr>
      </w:pPr>
    </w:p>
    <w:p w14:paraId="0C2AD2F4"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The work consists of five parts:</w:t>
      </w:r>
    </w:p>
    <w:p w14:paraId="61EB9CE0"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Part 1: Andante. The music is introduced in the form of a flute solo, with the percussion rhythm framework as an important material for the whole work, interspersing in this part from time to time. The heavy and steady sound of percussion music echoes with the spacious sound of the flute, presenting a simple and pure tone.</w:t>
      </w:r>
    </w:p>
    <w:p w14:paraId="26EE2D18"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Part 2: Allegretto. The granular plucked music tone and stress breaking rhythm make the music have a dance-like melody. The melody of the flute is filled with the sense of sunshine and vitality.</w:t>
      </w:r>
    </w:p>
    <w:p w14:paraId="1A44C4E4"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Part 3: Moderato. The harp uses the flowing rhythm as the background, playing along with the melodious flute melody, just like a landscape painting.</w:t>
      </w:r>
    </w:p>
    <w:p w14:paraId="5B422A21" w14:textId="77777777" w:rsidR="001A130F" w:rsidRPr="001A130F" w:rsidRDefault="001A130F" w:rsidP="001A130F">
      <w:pPr>
        <w:rPr>
          <w:rFonts w:ascii="Noto Serif" w:eastAsia="Noto Serif SC" w:hAnsi="Noto Serif" w:cs="Noto Serif"/>
          <w:i/>
          <w:iCs/>
          <w:lang w:val="en-US"/>
        </w:rPr>
      </w:pPr>
      <w:r w:rsidRPr="001A130F">
        <w:rPr>
          <w:rFonts w:ascii="Noto Serif" w:eastAsia="Noto Serif SC" w:hAnsi="Noto Serif" w:cs="Noto Serif"/>
          <w:lang w:val="en-US"/>
        </w:rPr>
        <w:t xml:space="preserve">Part 4: Allegro. The music turns into tense emotions, with a compact rhythm of plucked and percussion music running through this part. The flute plays short and rapid notes, pushing forward the music to its climax with strong driving force, and completely presenting the melody of the folk song </w:t>
      </w:r>
      <w:r w:rsidRPr="001A130F">
        <w:rPr>
          <w:rFonts w:ascii="Noto Serif" w:eastAsia="Noto Serif SC" w:hAnsi="Noto Serif" w:cs="Noto Serif"/>
          <w:i/>
          <w:iCs/>
          <w:lang w:val="en-US"/>
        </w:rPr>
        <w:t>Singing Folk Songs to Relieve Worries and Hardships.</w:t>
      </w:r>
    </w:p>
    <w:p w14:paraId="145722E3"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Part 5: Ending. It uses the material applied at the beginning of the song, which is also a symbolic representation.</w:t>
      </w:r>
    </w:p>
    <w:p w14:paraId="6DE20B58" w14:textId="77777777" w:rsidR="001A130F" w:rsidRPr="001A130F" w:rsidRDefault="001A130F" w:rsidP="001A130F">
      <w:pPr>
        <w:rPr>
          <w:rFonts w:ascii="Noto Serif" w:eastAsia="Noto Serif SC" w:hAnsi="Noto Serif" w:cs="Noto Serif"/>
          <w:lang w:val="en-US"/>
        </w:rPr>
      </w:pPr>
    </w:p>
    <w:p w14:paraId="13DA279B"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With the help of different orchestration skills, different levels of timbre contrast, and changes in speed and strength of each part, the work achieves the overall effect of organization, structure, and expression of the music. Despite multiple changes in speed, a natural and smooth structural concept is still pursued in the work.</w:t>
      </w:r>
    </w:p>
    <w:p w14:paraId="27DAD784" w14:textId="77777777" w:rsidR="00EE178B" w:rsidRPr="006C0CAA" w:rsidRDefault="00EE178B" w:rsidP="00EE178B">
      <w:pPr>
        <w:rPr>
          <w:rFonts w:ascii="Noto Serif" w:eastAsia="Noto Serif SC" w:hAnsi="Noto Serif" w:cs="Noto Serif"/>
          <w:bCs/>
        </w:rPr>
      </w:pPr>
    </w:p>
    <w:p w14:paraId="118AAAE3" w14:textId="77777777" w:rsidR="00EE178B" w:rsidRPr="006C0CAA" w:rsidRDefault="00EE178B" w:rsidP="00EE178B">
      <w:pPr>
        <w:rPr>
          <w:rFonts w:ascii="Noto Serif" w:eastAsia="Noto Serif SC" w:hAnsi="Noto Serif" w:cs="Noto Serif"/>
          <w:bCs/>
        </w:rPr>
      </w:pPr>
    </w:p>
    <w:p w14:paraId="0FCA8855" w14:textId="77777777" w:rsidR="00EE178B" w:rsidRPr="006C0CAA" w:rsidRDefault="00EE178B" w:rsidP="00EE178B">
      <w:pPr>
        <w:rPr>
          <w:rFonts w:ascii="Noto Serif" w:eastAsia="Noto Serif SC" w:hAnsi="Noto Serif" w:cs="Noto Serif"/>
          <w:bCs/>
        </w:rPr>
      </w:pPr>
    </w:p>
    <w:p w14:paraId="67DCCB64" w14:textId="77777777" w:rsidR="00EE178B" w:rsidRPr="006C0CAA" w:rsidRDefault="00EE178B" w:rsidP="00EE178B">
      <w:pPr>
        <w:rPr>
          <w:rFonts w:ascii="Noto Serif" w:eastAsia="Noto Serif SC" w:hAnsi="Noto Serif" w:cs="Noto Serif"/>
          <w:bCs/>
        </w:rPr>
      </w:pPr>
    </w:p>
    <w:p w14:paraId="1C73A31B" w14:textId="77777777" w:rsidR="00EE178B" w:rsidRPr="006C0CAA" w:rsidRDefault="00EE178B" w:rsidP="00EE178B">
      <w:pPr>
        <w:rPr>
          <w:rFonts w:ascii="Noto Serif" w:eastAsia="Noto Serif SC" w:hAnsi="Noto Serif" w:cs="Noto Serif"/>
          <w:bCs/>
        </w:rPr>
      </w:pPr>
    </w:p>
    <w:p w14:paraId="1B450C3E" w14:textId="77777777" w:rsidR="00EE178B" w:rsidRPr="006C0CAA" w:rsidRDefault="00EE178B" w:rsidP="00EE178B">
      <w:pPr>
        <w:rPr>
          <w:rFonts w:ascii="Noto Serif" w:eastAsia="Noto Serif SC" w:hAnsi="Noto Serif" w:cs="Noto Serif"/>
          <w:bCs/>
        </w:rPr>
      </w:pPr>
    </w:p>
    <w:p w14:paraId="42F35A4D" w14:textId="77777777" w:rsidR="00EE178B" w:rsidRPr="006C0CAA" w:rsidRDefault="00EE178B" w:rsidP="00EE178B">
      <w:pPr>
        <w:rPr>
          <w:rFonts w:ascii="Noto Serif" w:eastAsia="Noto Serif SC" w:hAnsi="Noto Serif" w:cs="Noto Serif"/>
          <w:bCs/>
        </w:rPr>
      </w:pPr>
    </w:p>
    <w:p w14:paraId="0CDC0328" w14:textId="77777777" w:rsidR="00EE178B" w:rsidRPr="006C0CAA" w:rsidRDefault="00EE178B" w:rsidP="00EE178B">
      <w:pPr>
        <w:rPr>
          <w:rFonts w:ascii="Noto Serif" w:eastAsia="Noto Serif SC" w:hAnsi="Noto Serif" w:cs="Noto Serif"/>
          <w:bCs/>
        </w:rPr>
      </w:pPr>
    </w:p>
    <w:p w14:paraId="6F71DE6F" w14:textId="77777777" w:rsidR="00EE178B" w:rsidRPr="006C0CAA" w:rsidRDefault="00EE178B" w:rsidP="00EE178B">
      <w:pPr>
        <w:rPr>
          <w:rFonts w:ascii="Noto Serif" w:eastAsia="Noto Serif SC" w:hAnsi="Noto Serif" w:cs="Noto Serif"/>
          <w:bCs/>
        </w:rPr>
      </w:pPr>
    </w:p>
    <w:p w14:paraId="7E6F3E68" w14:textId="77777777" w:rsidR="00EE178B" w:rsidRPr="006C0CAA" w:rsidRDefault="00EE178B" w:rsidP="00EE178B">
      <w:pPr>
        <w:rPr>
          <w:rFonts w:ascii="Noto Serif" w:eastAsia="Noto Serif SC" w:hAnsi="Noto Serif" w:cs="Noto Serif"/>
          <w:bCs/>
        </w:rPr>
      </w:pPr>
    </w:p>
    <w:p w14:paraId="0CBA262D" w14:textId="77777777" w:rsidR="00EE178B" w:rsidRPr="006C0CAA" w:rsidRDefault="00EE178B" w:rsidP="00EE178B">
      <w:pPr>
        <w:rPr>
          <w:rFonts w:ascii="Noto Serif" w:eastAsia="Microsoft JhengHei" w:hAnsi="Noto Serif" w:cs="Noto Serif"/>
          <w:bCs/>
          <w:lang w:val="en-US"/>
        </w:rPr>
      </w:pPr>
    </w:p>
    <w:p w14:paraId="5C5752B4" w14:textId="77777777" w:rsidR="00EE178B" w:rsidRPr="006C0CAA" w:rsidRDefault="00EE178B" w:rsidP="00EE178B">
      <w:pPr>
        <w:rPr>
          <w:rFonts w:ascii="Noto Serif" w:eastAsia="Noto Serif SC" w:hAnsi="Noto Serif" w:cs="Noto Serif"/>
          <w:bCs/>
        </w:rPr>
      </w:pPr>
    </w:p>
    <w:p w14:paraId="1D0CB2BD" w14:textId="77777777" w:rsidR="00EE178B" w:rsidRPr="006C0CAA" w:rsidRDefault="00EE178B" w:rsidP="00EE178B">
      <w:pPr>
        <w:rPr>
          <w:rFonts w:ascii="Noto Serif" w:eastAsia="Noto Serif SC" w:hAnsi="Noto Serif" w:cs="Noto Serif"/>
          <w:bCs/>
        </w:rPr>
      </w:pPr>
    </w:p>
    <w:p w14:paraId="0B31ACFE" w14:textId="77777777" w:rsidR="00EE178B" w:rsidRPr="006C0CAA" w:rsidRDefault="00EE178B" w:rsidP="00EE178B">
      <w:pPr>
        <w:rPr>
          <w:rFonts w:ascii="Noto Serif" w:eastAsia="Noto Serif SC" w:hAnsi="Noto Serif" w:cs="Noto Serif"/>
          <w:bCs/>
        </w:rPr>
      </w:pPr>
    </w:p>
    <w:p w14:paraId="0BC645D2" w14:textId="77777777" w:rsidR="00EE178B" w:rsidRPr="006C0CAA" w:rsidRDefault="00EE178B" w:rsidP="00EE178B">
      <w:pPr>
        <w:rPr>
          <w:rFonts w:ascii="Noto Serif" w:eastAsia="Noto Serif SC" w:hAnsi="Noto Serif" w:cs="Noto Serif"/>
          <w:bCs/>
        </w:rPr>
      </w:pPr>
    </w:p>
    <w:p w14:paraId="28EDFBB1" w14:textId="77777777" w:rsidR="00EE178B" w:rsidRPr="00CF315B" w:rsidRDefault="00EE178B" w:rsidP="00EE178B">
      <w:pPr>
        <w:rPr>
          <w:rFonts w:ascii="Noto Serif" w:eastAsia="Noto Serif SC" w:hAnsi="Noto Serif" w:cs="Noto Serif"/>
          <w:bCs/>
          <w:sz w:val="28"/>
          <w:szCs w:val="28"/>
        </w:rPr>
        <w:sectPr w:rsidR="00EE178B" w:rsidRPr="00CF315B" w:rsidSect="007D4495">
          <w:pgSz w:w="16840" w:h="23820"/>
          <w:pgMar w:top="1440" w:right="1800" w:bottom="1440" w:left="1800" w:header="708" w:footer="1417" w:gutter="0"/>
          <w:cols w:space="708"/>
          <w:titlePg/>
          <w:docGrid w:linePitch="360"/>
        </w:sectPr>
      </w:pPr>
    </w:p>
    <w:p w14:paraId="6756B173" w14:textId="28907418" w:rsidR="00EE178B" w:rsidRPr="00EF1DDB" w:rsidRDefault="009D14A9" w:rsidP="0068051D">
      <w:pPr>
        <w:spacing w:after="120"/>
        <w:rPr>
          <w:rFonts w:ascii="Noto Serif" w:eastAsia="Noto Serif SC" w:hAnsi="Noto Serif" w:cs="Noto Serif"/>
          <w:b/>
          <w:sz w:val="44"/>
          <w:szCs w:val="44"/>
        </w:rPr>
      </w:pPr>
      <w:r w:rsidRPr="00EF1DDB">
        <w:rPr>
          <w:rFonts w:ascii="Noto Serif" w:eastAsia="Microsoft JhengHei" w:hAnsi="Noto Serif" w:cs="Noto Serif"/>
          <w:b/>
          <w:sz w:val="44"/>
          <w:szCs w:val="44"/>
        </w:rPr>
        <w:lastRenderedPageBreak/>
        <w:t>编制</w:t>
      </w:r>
      <w:r w:rsidR="00EE178B" w:rsidRPr="00EF1DDB">
        <w:rPr>
          <w:rFonts w:ascii="Noto Serif" w:eastAsia="Noto Serif SC" w:hAnsi="Noto Serif" w:cs="Noto Serif"/>
          <w:b/>
          <w:sz w:val="44"/>
          <w:szCs w:val="44"/>
        </w:rPr>
        <w:t>Instrumentation</w:t>
      </w:r>
    </w:p>
    <w:p w14:paraId="2614DBC5" w14:textId="2BCB6448" w:rsidR="00EE178B"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梆笛</w:t>
      </w:r>
      <w:r w:rsidRPr="00194D1A">
        <w:rPr>
          <w:rFonts w:ascii="Noto Serif" w:eastAsia="Noto Serif SC" w:hAnsi="Noto Serif" w:cs="Noto Serif"/>
          <w:lang w:val="en-US"/>
        </w:rPr>
        <w:t xml:space="preserve"> I, II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Bangdi</w:t>
      </w:r>
      <w:proofErr w:type="spellEnd"/>
      <w:r w:rsidRPr="00EF1DDB">
        <w:rPr>
          <w:rFonts w:ascii="Noto Serif" w:eastAsia="Noto Serif SC" w:hAnsi="Noto Serif" w:cs="Noto Serif"/>
          <w:lang w:val="en-US"/>
        </w:rPr>
        <w:t xml:space="preserve"> I, II</w:t>
      </w:r>
      <w:r w:rsidRPr="00EF1DDB">
        <w:rPr>
          <w:rFonts w:ascii="Noto Serif" w:eastAsia="Noto Serif SC" w:hAnsi="Noto Serif" w:cs="Noto Serif"/>
          <w:lang w:val="en-US"/>
        </w:rPr>
        <w:t>)</w:t>
      </w:r>
    </w:p>
    <w:p w14:paraId="51465069" w14:textId="182AECA0"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曲笛</w:t>
      </w:r>
      <w:r w:rsidRPr="00194D1A">
        <w:rPr>
          <w:rFonts w:ascii="Noto Serif" w:eastAsia="Noto Serif SC" w:hAnsi="Noto Serif" w:cs="Noto Serif"/>
          <w:lang w:val="en-US"/>
        </w:rPr>
        <w:t xml:space="preserve"> I, II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Qudi</w:t>
      </w:r>
      <w:proofErr w:type="spellEnd"/>
      <w:r w:rsidRPr="00EF1DDB">
        <w:rPr>
          <w:rFonts w:ascii="Noto Serif" w:eastAsia="Noto Serif SC" w:hAnsi="Noto Serif" w:cs="Noto Serif"/>
          <w:lang w:val="en-US"/>
        </w:rPr>
        <w:t xml:space="preserve"> I, II</w:t>
      </w:r>
      <w:r w:rsidRPr="00EF1DDB">
        <w:rPr>
          <w:rFonts w:ascii="Noto Serif" w:eastAsia="Noto Serif SC" w:hAnsi="Noto Serif" w:cs="Noto Serif"/>
          <w:lang w:val="en-US"/>
        </w:rPr>
        <w:t>)</w:t>
      </w:r>
    </w:p>
    <w:p w14:paraId="1E3BEAFF" w14:textId="77777777" w:rsidR="00194D1A" w:rsidRPr="00EF1DDB" w:rsidRDefault="00194D1A" w:rsidP="00194D1A">
      <w:pPr>
        <w:rPr>
          <w:rFonts w:ascii="Noto Serif" w:eastAsia="Noto Serif SC" w:hAnsi="Noto Serif" w:cs="Noto Serif"/>
          <w:lang w:val="en-US"/>
        </w:rPr>
      </w:pPr>
    </w:p>
    <w:p w14:paraId="7CE605C3" w14:textId="04BCAA19"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高音笙</w:t>
      </w:r>
      <w:r w:rsidRPr="00194D1A">
        <w:rPr>
          <w:rFonts w:ascii="Noto Serif" w:eastAsia="Noto Serif SC" w:hAnsi="Noto Serif" w:cs="Noto Serif"/>
          <w:lang w:val="en-US"/>
        </w:rPr>
        <w:t xml:space="preserve"> I, II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Gaoyin</w:t>
      </w:r>
      <w:proofErr w:type="spellEnd"/>
      <w:r w:rsidRPr="00EF1DDB">
        <w:rPr>
          <w:rFonts w:ascii="Noto Serif" w:eastAsia="Noto Serif SC" w:hAnsi="Noto Serif" w:cs="Noto Serif"/>
          <w:lang w:val="en-US"/>
        </w:rPr>
        <w:t xml:space="preserve"> Sheng I, II</w:t>
      </w:r>
      <w:r w:rsidRPr="00EF1DDB">
        <w:rPr>
          <w:rFonts w:ascii="Noto Serif" w:eastAsia="Noto Serif SC" w:hAnsi="Noto Serif" w:cs="Noto Serif"/>
          <w:lang w:val="en-US"/>
        </w:rPr>
        <w:t>)</w:t>
      </w:r>
    </w:p>
    <w:p w14:paraId="38CDA212" w14:textId="25B3F37C"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中音笙</w:t>
      </w:r>
      <w:r w:rsidR="00AD1887">
        <w:rPr>
          <w:rFonts w:ascii="Noto Serif" w:eastAsia="Noto Serif SC" w:hAnsi="Noto Serif" w:cs="Noto Serif"/>
          <w:lang w:val="en-US"/>
        </w:rPr>
        <w:t xml:space="preserve">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Zhongyin</w:t>
      </w:r>
      <w:proofErr w:type="spellEnd"/>
      <w:r w:rsidRPr="00EF1DDB">
        <w:rPr>
          <w:rFonts w:ascii="Noto Serif" w:eastAsia="Noto Serif SC" w:hAnsi="Noto Serif" w:cs="Noto Serif"/>
          <w:lang w:val="en-US"/>
        </w:rPr>
        <w:t xml:space="preserve"> Sheng</w:t>
      </w:r>
      <w:r w:rsidRPr="00EF1DDB">
        <w:rPr>
          <w:rFonts w:ascii="Noto Serif" w:eastAsia="Noto Serif SC" w:hAnsi="Noto Serif" w:cs="Noto Serif"/>
          <w:lang w:val="en-US"/>
        </w:rPr>
        <w:t>)</w:t>
      </w:r>
    </w:p>
    <w:p w14:paraId="483DBB12" w14:textId="2D86C157"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低音笙</w:t>
      </w:r>
      <w:r w:rsidR="00AD1887">
        <w:rPr>
          <w:rFonts w:ascii="Noto Serif" w:eastAsia="Noto Serif SC" w:hAnsi="Noto Serif" w:cs="Noto Serif"/>
          <w:lang w:val="en-US"/>
        </w:rPr>
        <w:t xml:space="preserve">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Diyin</w:t>
      </w:r>
      <w:proofErr w:type="spellEnd"/>
      <w:r w:rsidRPr="00EF1DDB">
        <w:rPr>
          <w:rFonts w:ascii="Noto Serif" w:eastAsia="Noto Serif SC" w:hAnsi="Noto Serif" w:cs="Noto Serif"/>
          <w:lang w:val="en-US"/>
        </w:rPr>
        <w:t xml:space="preserve"> Sheng</w:t>
      </w:r>
      <w:r w:rsidRPr="00EF1DDB">
        <w:rPr>
          <w:rFonts w:ascii="Noto Serif" w:eastAsia="Noto Serif SC" w:hAnsi="Noto Serif" w:cs="Noto Serif"/>
          <w:lang w:val="en-US"/>
        </w:rPr>
        <w:t>)</w:t>
      </w:r>
    </w:p>
    <w:p w14:paraId="36D77FD5" w14:textId="77777777" w:rsidR="00194D1A" w:rsidRPr="00EF1DDB" w:rsidRDefault="00194D1A" w:rsidP="00194D1A">
      <w:pPr>
        <w:rPr>
          <w:rFonts w:ascii="Noto Serif" w:eastAsia="Noto Serif SC" w:hAnsi="Noto Serif" w:cs="Noto Serif"/>
          <w:lang w:val="en-US"/>
        </w:rPr>
      </w:pPr>
    </w:p>
    <w:p w14:paraId="088F5DE4" w14:textId="0546C96C"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高音唢呐</w:t>
      </w:r>
      <w:r w:rsidRPr="00194D1A">
        <w:rPr>
          <w:rFonts w:ascii="Noto Serif" w:eastAsia="Noto Serif SC" w:hAnsi="Noto Serif" w:cs="Noto Serif"/>
          <w:lang w:val="en-US"/>
        </w:rPr>
        <w:t xml:space="preserve"> I, II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Gaoyin</w:t>
      </w:r>
      <w:proofErr w:type="spellEnd"/>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Suona</w:t>
      </w:r>
      <w:proofErr w:type="spellEnd"/>
      <w:r w:rsidRPr="00EF1DDB">
        <w:rPr>
          <w:rFonts w:ascii="Noto Serif" w:eastAsia="Noto Serif SC" w:hAnsi="Noto Serif" w:cs="Noto Serif"/>
          <w:lang w:val="en-US"/>
        </w:rPr>
        <w:t xml:space="preserve"> I, II</w:t>
      </w:r>
      <w:r w:rsidRPr="00EF1DDB">
        <w:rPr>
          <w:rFonts w:ascii="Noto Serif" w:eastAsia="Noto Serif SC" w:hAnsi="Noto Serif" w:cs="Noto Serif"/>
          <w:lang w:val="en-US"/>
        </w:rPr>
        <w:t>)</w:t>
      </w:r>
    </w:p>
    <w:p w14:paraId="1B609777" w14:textId="0755821F"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中音唢呐</w:t>
      </w:r>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Zhongyin</w:t>
      </w:r>
      <w:proofErr w:type="spellEnd"/>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Suona</w:t>
      </w:r>
      <w:proofErr w:type="spellEnd"/>
      <w:r w:rsidRPr="00EF1DDB">
        <w:rPr>
          <w:rFonts w:ascii="Noto Serif" w:eastAsia="Noto Serif SC" w:hAnsi="Noto Serif" w:cs="Noto Serif"/>
          <w:lang w:val="en-US"/>
        </w:rPr>
        <w:t>)</w:t>
      </w:r>
    </w:p>
    <w:p w14:paraId="5B626686" w14:textId="49BEF3AB"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低音唢呐</w:t>
      </w:r>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Diyin</w:t>
      </w:r>
      <w:proofErr w:type="spellEnd"/>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Suona</w:t>
      </w:r>
      <w:proofErr w:type="spellEnd"/>
      <w:r w:rsidRPr="00EF1DDB">
        <w:rPr>
          <w:rFonts w:ascii="Noto Serif" w:eastAsia="Noto Serif SC" w:hAnsi="Noto Serif" w:cs="Noto Serif"/>
          <w:lang w:val="en-US"/>
        </w:rPr>
        <w:t>)</w:t>
      </w:r>
    </w:p>
    <w:p w14:paraId="0B602B81" w14:textId="77777777" w:rsidR="00194D1A" w:rsidRPr="00EF1DDB" w:rsidRDefault="00194D1A" w:rsidP="00194D1A">
      <w:pPr>
        <w:rPr>
          <w:rFonts w:ascii="Noto Serif" w:eastAsia="Noto Serif SC" w:hAnsi="Noto Serif" w:cs="Noto Serif"/>
          <w:lang w:val="en-US"/>
        </w:rPr>
      </w:pPr>
    </w:p>
    <w:p w14:paraId="3C21AFC6" w14:textId="4942B2CF"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扬琴</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Yangqin</w:t>
      </w:r>
      <w:r w:rsidRPr="00EF1DDB">
        <w:rPr>
          <w:rFonts w:ascii="Noto Serif" w:eastAsia="Noto Serif SC" w:hAnsi="Noto Serif" w:cs="Noto Serif"/>
          <w:lang w:val="en-US"/>
        </w:rPr>
        <w:t>)</w:t>
      </w:r>
    </w:p>
    <w:p w14:paraId="4785D043" w14:textId="087E4FDA"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柳琴</w:t>
      </w:r>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Liuqin</w:t>
      </w:r>
      <w:proofErr w:type="spellEnd"/>
      <w:r w:rsidRPr="00EF1DDB">
        <w:rPr>
          <w:rFonts w:ascii="Noto Serif" w:eastAsia="Noto Serif SC" w:hAnsi="Noto Serif" w:cs="Noto Serif"/>
          <w:lang w:val="en-US"/>
        </w:rPr>
        <w:t>)</w:t>
      </w:r>
    </w:p>
    <w:p w14:paraId="6C1D8C1F" w14:textId="1F45A866"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琵琶</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Pipa</w:t>
      </w:r>
      <w:r w:rsidRPr="00EF1DDB">
        <w:rPr>
          <w:rFonts w:ascii="Noto Serif" w:eastAsia="Noto Serif SC" w:hAnsi="Noto Serif" w:cs="Noto Serif"/>
          <w:lang w:val="en-US"/>
        </w:rPr>
        <w:t>)</w:t>
      </w:r>
    </w:p>
    <w:p w14:paraId="5D187A1C" w14:textId="77C5A3C3"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中阮</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Zhongruan</w:t>
      </w:r>
      <w:r w:rsidRPr="00EF1DDB">
        <w:rPr>
          <w:rFonts w:ascii="Noto Serif" w:eastAsia="Noto Serif SC" w:hAnsi="Noto Serif" w:cs="Noto Serif"/>
          <w:lang w:val="en-US"/>
        </w:rPr>
        <w:t>)</w:t>
      </w:r>
    </w:p>
    <w:p w14:paraId="10341B99" w14:textId="31E72F08"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大阮</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Daruan</w:t>
      </w:r>
      <w:r w:rsidRPr="00EF1DDB">
        <w:rPr>
          <w:rFonts w:ascii="Noto Serif" w:eastAsia="Noto Serif SC" w:hAnsi="Noto Serif" w:cs="Noto Serif"/>
          <w:lang w:val="en-US"/>
        </w:rPr>
        <w:t>)</w:t>
      </w:r>
    </w:p>
    <w:p w14:paraId="404FAF91" w14:textId="77777777" w:rsidR="00194D1A" w:rsidRPr="00EF1DDB" w:rsidRDefault="00194D1A" w:rsidP="00194D1A">
      <w:pPr>
        <w:rPr>
          <w:rFonts w:ascii="Noto Serif" w:eastAsia="Noto Serif SC" w:hAnsi="Noto Serif" w:cs="Noto Serif"/>
          <w:lang w:val="en-US"/>
        </w:rPr>
      </w:pPr>
    </w:p>
    <w:p w14:paraId="5E0CFBEE" w14:textId="0137B1A7"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定音鼓</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Timpani</w:t>
      </w:r>
      <w:r w:rsidRPr="00EF1DDB">
        <w:rPr>
          <w:rFonts w:ascii="Noto Serif" w:eastAsia="Noto Serif SC" w:hAnsi="Noto Serif" w:cs="Noto Serif"/>
          <w:lang w:val="en-US"/>
        </w:rPr>
        <w:t>)</w:t>
      </w:r>
    </w:p>
    <w:p w14:paraId="6E834C5C" w14:textId="50837B9E"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打击乐</w:t>
      </w:r>
      <w:r w:rsidRPr="00194D1A">
        <w:rPr>
          <w:rFonts w:ascii="Noto Serif" w:eastAsia="Noto Serif SC" w:hAnsi="Noto Serif" w:cs="Noto Serif"/>
          <w:lang w:val="en-US"/>
        </w:rPr>
        <w:t xml:space="preserve"> I</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Percussion I</w:t>
      </w:r>
      <w:r w:rsidRPr="00EF1DDB">
        <w:rPr>
          <w:rFonts w:ascii="Noto Serif" w:eastAsia="Noto Serif SC" w:hAnsi="Noto Serif" w:cs="Noto Serif"/>
          <w:lang w:val="en-US"/>
        </w:rPr>
        <w:t xml:space="preserve">): </w:t>
      </w:r>
      <w:r w:rsidR="00EF1DDB" w:rsidRPr="00EF1DDB">
        <w:rPr>
          <w:rFonts w:ascii="Noto Serif" w:eastAsia="Noto Serif SC" w:hAnsi="Noto Serif" w:cs="Noto Serif"/>
        </w:rPr>
        <w:t>中国大鼓</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Zhongguo</w:t>
      </w:r>
      <w:proofErr w:type="spellEnd"/>
      <w:r w:rsidR="00EF1DDB" w:rsidRPr="00EF1DDB">
        <w:rPr>
          <w:rFonts w:ascii="Noto Serif" w:eastAsia="Noto Serif SC" w:hAnsi="Noto Serif" w:cs="Noto Serif"/>
        </w:rPr>
        <w:t xml:space="preserve"> </w:t>
      </w:r>
      <w:proofErr w:type="spellStart"/>
      <w:r w:rsidR="00EF1DDB" w:rsidRPr="00EF1DDB">
        <w:rPr>
          <w:rFonts w:ascii="Noto Serif" w:eastAsia="Noto Serif SC" w:hAnsi="Noto Serif" w:cs="Noto Serif"/>
        </w:rPr>
        <w:t>Dagu</w:t>
      </w:r>
      <w:proofErr w:type="spellEnd"/>
      <w:r w:rsidR="00EF1DDB">
        <w:rPr>
          <w:rFonts w:ascii="Noto Serif" w:eastAsia="Noto Serif SC" w:hAnsi="Noto Serif" w:cs="Noto Serif"/>
        </w:rPr>
        <w:t>)</w:t>
      </w:r>
    </w:p>
    <w:p w14:paraId="65963730" w14:textId="55356AE5"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打击乐</w:t>
      </w:r>
      <w:r w:rsidRPr="00194D1A">
        <w:rPr>
          <w:rFonts w:ascii="Noto Serif" w:eastAsia="Noto Serif SC" w:hAnsi="Noto Serif" w:cs="Noto Serif"/>
          <w:lang w:val="en-US"/>
        </w:rPr>
        <w:t xml:space="preserve"> II</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Percussion II</w:t>
      </w:r>
      <w:r w:rsidRPr="00EF1DDB">
        <w:rPr>
          <w:rFonts w:ascii="Noto Serif" w:eastAsia="Noto Serif SC" w:hAnsi="Noto Serif" w:cs="Noto Serif"/>
          <w:lang w:val="en-US"/>
        </w:rPr>
        <w:t xml:space="preserve">): </w:t>
      </w:r>
      <w:r w:rsidR="00EF1DDB" w:rsidRPr="00EF1DDB">
        <w:rPr>
          <w:rFonts w:ascii="Noto Serif" w:eastAsia="Noto Serif SC" w:hAnsi="Noto Serif" w:cs="Noto Serif"/>
        </w:rPr>
        <w:t>排鼓</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Paigu</w:t>
      </w:r>
      <w:proofErr w:type="spellEnd"/>
      <w:r w:rsidR="00EF1DDB">
        <w:rPr>
          <w:rFonts w:ascii="Noto Serif" w:eastAsia="Noto Serif SC" w:hAnsi="Noto Serif" w:cs="Noto Serif"/>
        </w:rPr>
        <w:t xml:space="preserve">), </w:t>
      </w:r>
      <w:r w:rsidR="00EF1DDB" w:rsidRPr="00EF1DDB">
        <w:rPr>
          <w:rFonts w:ascii="Noto Serif" w:eastAsia="Noto Serif SC" w:hAnsi="Noto Serif" w:cs="Noto Serif"/>
        </w:rPr>
        <w:t>小钟琴</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Glockenspiel</w:t>
      </w:r>
      <w:r w:rsidR="00EF1DDB">
        <w:rPr>
          <w:rFonts w:ascii="Noto Serif" w:eastAsia="Noto Serif SC" w:hAnsi="Noto Serif" w:cs="Noto Serif"/>
        </w:rPr>
        <w:t xml:space="preserve">), </w:t>
      </w:r>
      <w:r w:rsidR="00EF1DDB" w:rsidRPr="00EF1DDB">
        <w:rPr>
          <w:rFonts w:ascii="Noto Serif" w:eastAsia="Noto Serif SC" w:hAnsi="Noto Serif" w:cs="Noto Serif"/>
        </w:rPr>
        <w:t>大锣</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Daluo</w:t>
      </w:r>
      <w:proofErr w:type="spellEnd"/>
      <w:r w:rsidR="00EF1DDB">
        <w:rPr>
          <w:rFonts w:ascii="Noto Serif" w:eastAsia="Noto Serif SC" w:hAnsi="Noto Serif" w:cs="Noto Serif"/>
        </w:rPr>
        <w:t>)</w:t>
      </w:r>
    </w:p>
    <w:p w14:paraId="598F30C1" w14:textId="0C80BEFE"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打击乐</w:t>
      </w:r>
      <w:r w:rsidRPr="00194D1A">
        <w:rPr>
          <w:rFonts w:ascii="Noto Serif" w:eastAsia="Noto Serif SC" w:hAnsi="Noto Serif" w:cs="Noto Serif"/>
          <w:lang w:val="en-US"/>
        </w:rPr>
        <w:t xml:space="preserve"> III</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Percussion III</w:t>
      </w:r>
      <w:r w:rsidRPr="00EF1DDB">
        <w:rPr>
          <w:rFonts w:ascii="Noto Serif" w:eastAsia="Noto Serif SC" w:hAnsi="Noto Serif" w:cs="Noto Serif"/>
          <w:lang w:val="en-US"/>
        </w:rPr>
        <w:t xml:space="preserve">): </w:t>
      </w:r>
      <w:r w:rsidR="00EF1DDB" w:rsidRPr="00EF1DDB">
        <w:rPr>
          <w:rFonts w:ascii="Noto Serif" w:eastAsia="Noto Serif SC" w:hAnsi="Noto Serif" w:cs="Noto Serif"/>
        </w:rPr>
        <w:t>大锣</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Daluo</w:t>
      </w:r>
      <w:proofErr w:type="spellEnd"/>
      <w:r w:rsidR="00EF1DDB">
        <w:rPr>
          <w:rFonts w:ascii="Noto Serif" w:eastAsia="Noto Serif SC" w:hAnsi="Noto Serif" w:cs="Noto Serif"/>
        </w:rPr>
        <w:t xml:space="preserve">), </w:t>
      </w:r>
      <w:r w:rsidR="00EF1DDB" w:rsidRPr="00EF1DDB">
        <w:rPr>
          <w:rFonts w:ascii="Noto Serif" w:eastAsia="Noto Serif SC" w:hAnsi="Noto Serif" w:cs="Noto Serif"/>
        </w:rPr>
        <w:t>梆子</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Bangzi</w:t>
      </w:r>
      <w:proofErr w:type="spellEnd"/>
      <w:r w:rsidR="00EF1DDB">
        <w:rPr>
          <w:rFonts w:ascii="Noto Serif" w:eastAsia="Noto Serif SC" w:hAnsi="Noto Serif" w:cs="Noto Serif"/>
        </w:rPr>
        <w:t xml:space="preserve">), </w:t>
      </w:r>
      <w:r w:rsidR="00EF1DDB" w:rsidRPr="00EF1DDB">
        <w:rPr>
          <w:rFonts w:ascii="Noto Serif" w:eastAsia="Noto Serif SC" w:hAnsi="Noto Serif" w:cs="Noto Serif"/>
        </w:rPr>
        <w:t>颤音琴</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Vibraphone</w:t>
      </w:r>
      <w:r w:rsidR="00EF1DDB">
        <w:rPr>
          <w:rFonts w:ascii="Noto Serif" w:eastAsia="Noto Serif SC" w:hAnsi="Noto Serif" w:cs="Noto Serif"/>
        </w:rPr>
        <w:t xml:space="preserve">), </w:t>
      </w:r>
      <w:r w:rsidR="00EF1DDB" w:rsidRPr="00EF1DDB">
        <w:rPr>
          <w:rFonts w:ascii="Noto Serif" w:eastAsia="Noto Serif SC" w:hAnsi="Noto Serif" w:cs="Noto Serif"/>
        </w:rPr>
        <w:t>铃鼓</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Tambourine</w:t>
      </w:r>
      <w:r w:rsidR="00EF1DDB">
        <w:rPr>
          <w:rFonts w:ascii="Noto Serif" w:eastAsia="Noto Serif SC" w:hAnsi="Noto Serif" w:cs="Noto Serif"/>
        </w:rPr>
        <w:t xml:space="preserve">), </w:t>
      </w:r>
      <w:r w:rsidR="00EF1DDB" w:rsidRPr="00EF1DDB">
        <w:rPr>
          <w:rFonts w:ascii="Noto Serif" w:eastAsia="Noto Serif SC" w:hAnsi="Noto Serif" w:cs="Noto Serif"/>
        </w:rPr>
        <w:t>吊镲</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Suspended Cymbals</w:t>
      </w:r>
      <w:r w:rsidR="00EF1DDB">
        <w:rPr>
          <w:rFonts w:ascii="Noto Serif" w:eastAsia="Noto Serif SC" w:hAnsi="Noto Serif" w:cs="Noto Serif"/>
        </w:rPr>
        <w:t>)</w:t>
      </w:r>
    </w:p>
    <w:p w14:paraId="4CB84A50" w14:textId="49DDBC7A"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打击乐</w:t>
      </w:r>
      <w:r w:rsidRPr="00194D1A">
        <w:rPr>
          <w:rFonts w:ascii="Noto Serif" w:eastAsia="Noto Serif SC" w:hAnsi="Noto Serif" w:cs="Noto Serif"/>
          <w:lang w:val="en-US"/>
        </w:rPr>
        <w:t xml:space="preserve"> IV</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Percussion IV</w:t>
      </w:r>
      <w:r w:rsidRPr="00EF1DDB">
        <w:rPr>
          <w:rFonts w:ascii="Noto Serif" w:eastAsia="Noto Serif SC" w:hAnsi="Noto Serif" w:cs="Noto Serif"/>
          <w:lang w:val="en-US"/>
        </w:rPr>
        <w:t xml:space="preserve">): </w:t>
      </w:r>
      <w:r w:rsidR="00EF1DDB" w:rsidRPr="00EF1DDB">
        <w:rPr>
          <w:rFonts w:ascii="Noto Serif" w:eastAsia="Noto Serif SC" w:hAnsi="Noto Serif" w:cs="Noto Serif"/>
        </w:rPr>
        <w:t>小镲</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Xiaocha</w:t>
      </w:r>
      <w:proofErr w:type="spellEnd"/>
      <w:r w:rsidR="00EF1DDB">
        <w:rPr>
          <w:rFonts w:ascii="Noto Serif" w:eastAsia="Noto Serif SC" w:hAnsi="Noto Serif" w:cs="Noto Serif"/>
        </w:rPr>
        <w:t xml:space="preserve">), </w:t>
      </w:r>
      <w:r w:rsidR="00EF1DDB" w:rsidRPr="00EF1DDB">
        <w:rPr>
          <w:rFonts w:ascii="Noto Serif" w:eastAsia="Noto Serif SC" w:hAnsi="Noto Serif" w:cs="Noto Serif"/>
        </w:rPr>
        <w:t>三角铁</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Triangle</w:t>
      </w:r>
      <w:r w:rsidR="00EF1DDB">
        <w:rPr>
          <w:rFonts w:ascii="Noto Serif" w:eastAsia="Noto Serif SC" w:hAnsi="Noto Serif" w:cs="Noto Serif"/>
        </w:rPr>
        <w:t xml:space="preserve">), </w:t>
      </w:r>
      <w:r w:rsidR="00EF1DDB" w:rsidRPr="00EF1DDB">
        <w:rPr>
          <w:rFonts w:ascii="Noto Serif" w:eastAsia="Noto Serif SC" w:hAnsi="Noto Serif" w:cs="Noto Serif"/>
        </w:rPr>
        <w:t>大钹</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Dabo</w:t>
      </w:r>
      <w:r w:rsidR="00EF1DDB">
        <w:rPr>
          <w:rFonts w:ascii="Noto Serif" w:eastAsia="Noto Serif SC" w:hAnsi="Noto Serif" w:cs="Noto Serif"/>
        </w:rPr>
        <w:t>)</w:t>
      </w:r>
    </w:p>
    <w:p w14:paraId="695241A7" w14:textId="77777777" w:rsidR="00194D1A" w:rsidRPr="00EF1DDB" w:rsidRDefault="00194D1A" w:rsidP="00194D1A">
      <w:pPr>
        <w:rPr>
          <w:rFonts w:ascii="Noto Serif" w:eastAsia="Noto Serif SC" w:hAnsi="Noto Serif" w:cs="Noto Serif"/>
          <w:lang w:val="en-US"/>
        </w:rPr>
      </w:pPr>
    </w:p>
    <w:p w14:paraId="0491C063" w14:textId="28F840E7"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竖琴</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Harp</w:t>
      </w:r>
      <w:r w:rsidRPr="00EF1DDB">
        <w:rPr>
          <w:rFonts w:ascii="Noto Serif" w:eastAsia="Noto Serif SC" w:hAnsi="Noto Serif" w:cs="Noto Serif"/>
          <w:lang w:val="en-US"/>
        </w:rPr>
        <w:t>)</w:t>
      </w:r>
    </w:p>
    <w:p w14:paraId="35488CAC" w14:textId="77777777" w:rsidR="00194D1A" w:rsidRPr="00EF1DDB" w:rsidRDefault="00194D1A" w:rsidP="00194D1A">
      <w:pPr>
        <w:rPr>
          <w:rFonts w:ascii="Noto Serif" w:eastAsia="Noto Serif SC" w:hAnsi="Noto Serif" w:cs="Noto Serif"/>
          <w:lang w:val="en-US"/>
        </w:rPr>
      </w:pPr>
    </w:p>
    <w:p w14:paraId="0C0E1B05" w14:textId="2A5B69F0"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笛子独奏</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Dizi Solo</w:t>
      </w:r>
      <w:r w:rsidRPr="00EF1DDB">
        <w:rPr>
          <w:rFonts w:ascii="Noto Serif" w:eastAsia="Noto Serif SC" w:hAnsi="Noto Serif" w:cs="Noto Serif"/>
          <w:lang w:val="en-US"/>
        </w:rPr>
        <w:t>)</w:t>
      </w:r>
    </w:p>
    <w:p w14:paraId="4B4913B2" w14:textId="77777777" w:rsidR="00194D1A" w:rsidRPr="00EF1DDB" w:rsidRDefault="00194D1A" w:rsidP="00194D1A">
      <w:pPr>
        <w:rPr>
          <w:rFonts w:ascii="Noto Serif" w:eastAsia="Noto Serif SC" w:hAnsi="Noto Serif" w:cs="Noto Serif"/>
          <w:lang w:val="en-US"/>
        </w:rPr>
      </w:pPr>
    </w:p>
    <w:p w14:paraId="13311AC1" w14:textId="403F7B62"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高胡</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Gaohu</w:t>
      </w:r>
      <w:r w:rsidRPr="00EF1DDB">
        <w:rPr>
          <w:rFonts w:ascii="Noto Serif" w:eastAsia="Noto Serif SC" w:hAnsi="Noto Serif" w:cs="Noto Serif"/>
          <w:lang w:val="en-US"/>
        </w:rPr>
        <w:t>)</w:t>
      </w:r>
    </w:p>
    <w:p w14:paraId="54CB0D9F" w14:textId="2384D114"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二胡</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Erhu</w:t>
      </w:r>
      <w:r w:rsidRPr="00EF1DDB">
        <w:rPr>
          <w:rFonts w:ascii="Noto Serif" w:eastAsia="Noto Serif SC" w:hAnsi="Noto Serif" w:cs="Noto Serif"/>
          <w:lang w:val="en-US"/>
        </w:rPr>
        <w:t>)</w:t>
      </w:r>
    </w:p>
    <w:p w14:paraId="7181F963" w14:textId="1D6A9096"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中胡</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Zhonghu</w:t>
      </w:r>
      <w:r w:rsidRPr="00EF1DDB">
        <w:rPr>
          <w:rFonts w:ascii="Noto Serif" w:eastAsia="Noto Serif SC" w:hAnsi="Noto Serif" w:cs="Noto Serif"/>
          <w:lang w:val="en-US"/>
        </w:rPr>
        <w:t>)</w:t>
      </w:r>
    </w:p>
    <w:p w14:paraId="664BD1A0" w14:textId="7DD65DE0"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大提琴</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Violoncello</w:t>
      </w:r>
      <w:r w:rsidRPr="00EF1DDB">
        <w:rPr>
          <w:rFonts w:ascii="Noto Serif" w:eastAsia="Noto Serif SC" w:hAnsi="Noto Serif" w:cs="Noto Serif"/>
          <w:lang w:val="en-US"/>
        </w:rPr>
        <w:t>)</w:t>
      </w:r>
    </w:p>
    <w:p w14:paraId="79E2F6EA" w14:textId="1EBD20AA"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低音提琴</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Contrabass</w:t>
      </w:r>
      <w:r w:rsidRPr="00EF1DDB">
        <w:rPr>
          <w:rFonts w:ascii="Noto Serif" w:eastAsia="Noto Serif SC" w:hAnsi="Noto Serif" w:cs="Noto Serif"/>
          <w:lang w:val="en-US"/>
        </w:rPr>
        <w:t>)</w:t>
      </w:r>
    </w:p>
    <w:p w14:paraId="5677BDED" w14:textId="77777777" w:rsidR="00194D1A" w:rsidRPr="00EF1DDB" w:rsidRDefault="00194D1A" w:rsidP="00194D1A">
      <w:pPr>
        <w:rPr>
          <w:rFonts w:ascii="Noto Serif" w:eastAsia="Noto Serif SC" w:hAnsi="Noto Serif" w:cs="Noto Serif"/>
          <w:lang w:val="en-US"/>
        </w:rPr>
      </w:pPr>
    </w:p>
    <w:p w14:paraId="293F1B43" w14:textId="77777777" w:rsidR="00194D1A" w:rsidRPr="00EF1DDB" w:rsidRDefault="00194D1A" w:rsidP="00194D1A">
      <w:pPr>
        <w:rPr>
          <w:rFonts w:ascii="Noto Serif" w:eastAsia="Noto Serif SC" w:hAnsi="Noto Serif" w:cs="Noto Serif"/>
          <w:lang w:val="en-US"/>
        </w:rPr>
      </w:pPr>
    </w:p>
    <w:p w14:paraId="1FFB4EA3" w14:textId="77777777" w:rsidR="00194D1A" w:rsidRPr="00EF1DDB" w:rsidRDefault="00194D1A" w:rsidP="00194D1A">
      <w:pPr>
        <w:rPr>
          <w:rFonts w:ascii="Noto Serif" w:eastAsia="Noto Serif SC" w:hAnsi="Noto Serif" w:cs="Noto Serif"/>
          <w:lang w:val="en-US"/>
        </w:rPr>
      </w:pPr>
    </w:p>
    <w:p w14:paraId="721A75DE" w14:textId="77777777" w:rsidR="00194D1A" w:rsidRPr="00EF1DDB" w:rsidRDefault="00194D1A" w:rsidP="00194D1A">
      <w:pPr>
        <w:rPr>
          <w:rFonts w:ascii="Noto Serif" w:eastAsia="Noto Serif SC" w:hAnsi="Noto Serif" w:cs="Noto Serif"/>
          <w:lang w:val="en-US"/>
        </w:rPr>
      </w:pPr>
    </w:p>
    <w:p w14:paraId="4ECF42A0" w14:textId="77777777" w:rsidR="00194D1A" w:rsidRPr="00EF1DDB" w:rsidRDefault="00194D1A" w:rsidP="00194D1A">
      <w:pPr>
        <w:rPr>
          <w:rFonts w:ascii="Noto Serif" w:eastAsia="Noto Serif SC" w:hAnsi="Noto Serif" w:cs="Noto Serif"/>
          <w:lang w:val="en-US"/>
        </w:rPr>
      </w:pPr>
    </w:p>
    <w:p w14:paraId="7266394B" w14:textId="77777777" w:rsidR="00194D1A" w:rsidRPr="00EF1DDB" w:rsidRDefault="00194D1A" w:rsidP="00194D1A">
      <w:pPr>
        <w:rPr>
          <w:rFonts w:ascii="Noto Serif" w:eastAsia="Noto Serif SC" w:hAnsi="Noto Serif" w:cs="Noto Serif"/>
          <w:lang w:val="en-US"/>
        </w:rPr>
      </w:pPr>
    </w:p>
    <w:p w14:paraId="195D9D83" w14:textId="77777777" w:rsidR="00194D1A" w:rsidRPr="00EF1DDB" w:rsidRDefault="00194D1A" w:rsidP="00194D1A">
      <w:pPr>
        <w:rPr>
          <w:rFonts w:ascii="Noto Serif" w:eastAsia="Noto Serif SC" w:hAnsi="Noto Serif" w:cs="Noto Serif"/>
          <w:lang w:val="en-US"/>
        </w:rPr>
      </w:pPr>
    </w:p>
    <w:p w14:paraId="0C8445F5" w14:textId="77777777" w:rsidR="00194D1A" w:rsidRPr="00EF1DDB" w:rsidRDefault="00194D1A" w:rsidP="00194D1A">
      <w:pPr>
        <w:rPr>
          <w:rFonts w:ascii="Noto Serif" w:eastAsia="Noto Serif SC" w:hAnsi="Noto Serif" w:cs="Noto Serif"/>
          <w:lang w:val="en-US"/>
        </w:rPr>
      </w:pPr>
    </w:p>
    <w:p w14:paraId="596A4693" w14:textId="77777777" w:rsidR="00194D1A" w:rsidRPr="00EF1DDB" w:rsidRDefault="00194D1A" w:rsidP="00194D1A">
      <w:pPr>
        <w:rPr>
          <w:rFonts w:ascii="Noto Serif" w:eastAsia="Noto Serif SC" w:hAnsi="Noto Serif" w:cs="Noto Serif"/>
          <w:lang w:val="en-US"/>
        </w:rPr>
      </w:pPr>
    </w:p>
    <w:p w14:paraId="6327BF67" w14:textId="77777777" w:rsidR="00194D1A" w:rsidRPr="00EF1DDB" w:rsidRDefault="00194D1A" w:rsidP="00194D1A">
      <w:pPr>
        <w:rPr>
          <w:rFonts w:ascii="Noto Serif" w:eastAsia="Noto Serif SC" w:hAnsi="Noto Serif" w:cs="Noto Serif"/>
          <w:lang w:val="en-US"/>
        </w:rPr>
      </w:pPr>
    </w:p>
    <w:p w14:paraId="0EEAE5DB" w14:textId="77777777" w:rsidR="00194D1A" w:rsidRPr="00EF1DDB" w:rsidRDefault="00194D1A" w:rsidP="00194D1A">
      <w:pPr>
        <w:rPr>
          <w:rFonts w:ascii="Noto Serif" w:eastAsia="Noto Serif SC" w:hAnsi="Noto Serif" w:cs="Noto Serif"/>
          <w:lang w:val="en-US"/>
        </w:rPr>
      </w:pPr>
    </w:p>
    <w:p w14:paraId="2886D9F0" w14:textId="77777777" w:rsidR="00194D1A" w:rsidRPr="00EF1DDB" w:rsidRDefault="00194D1A" w:rsidP="00194D1A">
      <w:pPr>
        <w:rPr>
          <w:rFonts w:ascii="Noto Serif" w:eastAsia="Noto Serif SC" w:hAnsi="Noto Serif" w:cs="Noto Serif"/>
          <w:lang w:val="en-US"/>
        </w:rPr>
      </w:pPr>
    </w:p>
    <w:p w14:paraId="1AFF94A4" w14:textId="77777777" w:rsidR="00194D1A" w:rsidRPr="00EF1DDB" w:rsidRDefault="00194D1A" w:rsidP="00194D1A">
      <w:pPr>
        <w:rPr>
          <w:rFonts w:ascii="Noto Serif" w:eastAsia="Noto Serif SC" w:hAnsi="Noto Serif" w:cs="Noto Serif"/>
          <w:lang w:val="en-US"/>
        </w:rPr>
      </w:pPr>
    </w:p>
    <w:p w14:paraId="25E506E9" w14:textId="77777777" w:rsidR="00F905D5" w:rsidRPr="00EF1DDB" w:rsidRDefault="00F905D5" w:rsidP="00EE178B">
      <w:pPr>
        <w:rPr>
          <w:rFonts w:ascii="Noto Serif" w:eastAsia="Noto Serif SC" w:hAnsi="Noto Serif" w:cs="Noto Serif"/>
          <w:bCs/>
          <w:sz w:val="28"/>
          <w:szCs w:val="28"/>
        </w:rPr>
      </w:pPr>
    </w:p>
    <w:p w14:paraId="61198481" w14:textId="77777777" w:rsidR="00F905D5" w:rsidRPr="00EF1DDB" w:rsidRDefault="00F905D5" w:rsidP="00EE178B">
      <w:pPr>
        <w:rPr>
          <w:rFonts w:ascii="Noto Serif" w:eastAsia="Noto Serif SC" w:hAnsi="Noto Serif" w:cs="Noto Serif"/>
          <w:bCs/>
          <w:sz w:val="28"/>
          <w:szCs w:val="28"/>
        </w:rPr>
      </w:pPr>
    </w:p>
    <w:p w14:paraId="4E98E900" w14:textId="77777777" w:rsidR="00F905D5" w:rsidRPr="00EF1DDB" w:rsidRDefault="00F905D5" w:rsidP="00EE178B">
      <w:pPr>
        <w:rPr>
          <w:rFonts w:ascii="Noto Serif" w:eastAsia="Noto Serif SC" w:hAnsi="Noto Serif" w:cs="Noto Serif"/>
          <w:bCs/>
          <w:sz w:val="28"/>
          <w:szCs w:val="28"/>
        </w:rPr>
      </w:pPr>
    </w:p>
    <w:p w14:paraId="4647851E" w14:textId="77777777" w:rsidR="00F905D5" w:rsidRPr="00EF1DDB" w:rsidRDefault="00F905D5" w:rsidP="00EE178B">
      <w:pPr>
        <w:rPr>
          <w:rFonts w:ascii="Noto Serif" w:eastAsia="Noto Serif SC" w:hAnsi="Noto Serif" w:cs="Noto Serif"/>
          <w:bCs/>
          <w:sz w:val="28"/>
          <w:szCs w:val="28"/>
        </w:rPr>
      </w:pPr>
    </w:p>
    <w:p w14:paraId="3837FC58" w14:textId="77777777" w:rsidR="00F905D5" w:rsidRPr="00CF315B" w:rsidRDefault="00F905D5" w:rsidP="00EE178B">
      <w:pPr>
        <w:rPr>
          <w:rFonts w:ascii="Noto Serif" w:eastAsia="Noto Serif SC" w:hAnsi="Noto Serif" w:cs="Noto Serif"/>
          <w:bCs/>
          <w:sz w:val="28"/>
          <w:szCs w:val="28"/>
        </w:rPr>
      </w:pPr>
    </w:p>
    <w:p w14:paraId="4CB3267C" w14:textId="77777777" w:rsidR="00F905D5" w:rsidRPr="00CF315B" w:rsidRDefault="00F905D5" w:rsidP="00EE178B">
      <w:pPr>
        <w:rPr>
          <w:rFonts w:ascii="Noto Serif" w:eastAsia="Noto Serif SC" w:hAnsi="Noto Serif" w:cs="Noto Serif"/>
          <w:bCs/>
          <w:sz w:val="28"/>
          <w:szCs w:val="28"/>
        </w:rPr>
      </w:pPr>
    </w:p>
    <w:p w14:paraId="765F79BA" w14:textId="77777777" w:rsidR="00F905D5" w:rsidRPr="00CF315B" w:rsidRDefault="00F905D5" w:rsidP="00EE178B">
      <w:pPr>
        <w:rPr>
          <w:rFonts w:ascii="Noto Serif" w:eastAsia="Noto Serif SC" w:hAnsi="Noto Serif" w:cs="Noto Serif"/>
          <w:bCs/>
          <w:sz w:val="28"/>
          <w:szCs w:val="28"/>
        </w:rPr>
      </w:pPr>
    </w:p>
    <w:p w14:paraId="3E712137" w14:textId="77777777" w:rsidR="00F905D5" w:rsidRPr="00CF315B" w:rsidRDefault="00F905D5" w:rsidP="00EE178B">
      <w:pPr>
        <w:rPr>
          <w:rFonts w:ascii="Noto Serif" w:eastAsia="Noto Serif SC" w:hAnsi="Noto Serif" w:cs="Noto Serif"/>
          <w:bCs/>
          <w:sz w:val="28"/>
          <w:szCs w:val="28"/>
        </w:rPr>
      </w:pPr>
    </w:p>
    <w:p w14:paraId="3C840413" w14:textId="77777777" w:rsidR="00F905D5" w:rsidRPr="00CF315B" w:rsidRDefault="00F905D5" w:rsidP="00EE178B">
      <w:pPr>
        <w:rPr>
          <w:rFonts w:ascii="Noto Serif" w:eastAsia="Noto Serif SC" w:hAnsi="Noto Serif" w:cs="Noto Serif"/>
          <w:bCs/>
          <w:sz w:val="28"/>
          <w:szCs w:val="28"/>
        </w:rPr>
      </w:pPr>
    </w:p>
    <w:p w14:paraId="72921639" w14:textId="77777777" w:rsidR="00F905D5" w:rsidRPr="00CF315B" w:rsidRDefault="00F905D5" w:rsidP="00EE178B">
      <w:pPr>
        <w:rPr>
          <w:rFonts w:ascii="Noto Serif" w:eastAsia="Noto Serif SC" w:hAnsi="Noto Serif" w:cs="Noto Serif"/>
          <w:bCs/>
          <w:sz w:val="28"/>
          <w:szCs w:val="28"/>
        </w:rPr>
        <w:sectPr w:rsidR="00F905D5" w:rsidRPr="00CF315B" w:rsidSect="007D4495">
          <w:pgSz w:w="16840" w:h="23820"/>
          <w:pgMar w:top="1440" w:right="1800" w:bottom="1440" w:left="1800" w:header="708" w:footer="1417" w:gutter="0"/>
          <w:cols w:space="708"/>
          <w:titlePg/>
          <w:docGrid w:linePitch="360"/>
        </w:sectPr>
      </w:pPr>
    </w:p>
    <w:p w14:paraId="4D8CBFDA" w14:textId="7842F0A9" w:rsidR="00271555" w:rsidRPr="00687164" w:rsidRDefault="009D14A9" w:rsidP="0068051D">
      <w:pPr>
        <w:spacing w:after="120"/>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演奏说明</w:t>
      </w:r>
      <w:r w:rsidR="00271555" w:rsidRPr="00687164">
        <w:rPr>
          <w:rFonts w:ascii="Noto Serif" w:eastAsia="Noto Serif SC" w:hAnsi="Noto Serif" w:cs="Noto Serif"/>
          <w:b/>
          <w:sz w:val="44"/>
          <w:szCs w:val="44"/>
        </w:rPr>
        <w:t>Performance Notes</w:t>
      </w:r>
    </w:p>
    <w:p w14:paraId="78EA5229" w14:textId="77777777" w:rsidR="00F7036C" w:rsidRPr="0021709E" w:rsidRDefault="00F7036C" w:rsidP="00F7036C">
      <w:pPr>
        <w:rPr>
          <w:rFonts w:ascii="Noto Serif" w:eastAsia="Noto Serif SC" w:hAnsi="Noto Serif" w:cs="Noto Serif"/>
        </w:rPr>
      </w:pPr>
      <w:r w:rsidRPr="0021709E">
        <w:rPr>
          <w:rFonts w:ascii="Noto Serif" w:eastAsia="Noto Serif SC" w:hAnsi="Noto Serif" w:cs="Noto Serif"/>
        </w:rPr>
        <w:t xml:space="preserve">Lorem ipsum </w:t>
      </w:r>
      <w:proofErr w:type="spellStart"/>
      <w:r w:rsidRPr="0021709E">
        <w:rPr>
          <w:rFonts w:ascii="Noto Serif" w:eastAsia="Noto Serif SC" w:hAnsi="Noto Serif" w:cs="Noto Serif"/>
        </w:rPr>
        <w:t>dolor</w:t>
      </w:r>
      <w:proofErr w:type="spellEnd"/>
      <w:r w:rsidRPr="0021709E">
        <w:rPr>
          <w:rFonts w:ascii="Noto Serif" w:eastAsia="Noto Serif SC" w:hAnsi="Noto Serif" w:cs="Noto Serif"/>
        </w:rPr>
        <w:t xml:space="preserve"> sit </w:t>
      </w:r>
      <w:proofErr w:type="spellStart"/>
      <w:r w:rsidRPr="0021709E">
        <w:rPr>
          <w:rFonts w:ascii="Noto Serif" w:eastAsia="Noto Serif SC" w:hAnsi="Noto Serif" w:cs="Noto Serif"/>
        </w:rPr>
        <w:t>amet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consectetur</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adipiscing</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elit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sed</w:t>
      </w:r>
      <w:proofErr w:type="spellEnd"/>
      <w:r w:rsidRPr="0021709E">
        <w:rPr>
          <w:rFonts w:ascii="Noto Serif" w:eastAsia="Noto Serif SC" w:hAnsi="Noto Serif" w:cs="Noto Serif"/>
        </w:rPr>
        <w:t xml:space="preserve"> do </w:t>
      </w:r>
      <w:proofErr w:type="spellStart"/>
      <w:r w:rsidRPr="0021709E">
        <w:rPr>
          <w:rFonts w:ascii="Noto Serif" w:eastAsia="Noto Serif SC" w:hAnsi="Noto Serif" w:cs="Noto Serif"/>
        </w:rPr>
        <w:t>eiusmod</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tempor</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incididunt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ut</w:t>
      </w:r>
      <w:proofErr w:type="spellEnd"/>
      <w:r w:rsidRPr="0021709E">
        <w:rPr>
          <w:rFonts w:ascii="Noto Serif" w:eastAsia="Noto Serif SC" w:hAnsi="Noto Serif" w:cs="Noto Serif"/>
        </w:rPr>
        <w:t xml:space="preserve"> labore et dolore magna </w:t>
      </w:r>
      <w:proofErr w:type="spellStart"/>
      <w:r w:rsidRPr="0021709E">
        <w:rPr>
          <w:rFonts w:ascii="Noto Serif" w:eastAsia="Noto Serif SC" w:hAnsi="Noto Serif" w:cs="Noto Serif"/>
        </w:rPr>
        <w:t>aliqua</w:t>
      </w:r>
      <w:proofErr w:type="spellEnd"/>
      <w:r w:rsidRPr="0021709E">
        <w:rPr>
          <w:rFonts w:ascii="Noto Serif" w:eastAsia="Noto Serif SC" w:hAnsi="Noto Serif" w:cs="Noto Serif"/>
        </w:rPr>
        <w:t xml:space="preserve">. Ut </w:t>
      </w:r>
      <w:proofErr w:type="spellStart"/>
      <w:r w:rsidRPr="0021709E">
        <w:rPr>
          <w:rFonts w:ascii="Noto Serif" w:eastAsia="Noto Serif SC" w:hAnsi="Noto Serif" w:cs="Noto Serif"/>
        </w:rPr>
        <w:t>enim</w:t>
      </w:r>
      <w:proofErr w:type="spellEnd"/>
      <w:r w:rsidRPr="0021709E">
        <w:rPr>
          <w:rFonts w:ascii="Noto Serif" w:eastAsia="Noto Serif SC" w:hAnsi="Noto Serif" w:cs="Noto Serif"/>
        </w:rPr>
        <w:t xml:space="preserve"> ad minim </w:t>
      </w:r>
      <w:proofErr w:type="spellStart"/>
      <w:r w:rsidRPr="0021709E">
        <w:rPr>
          <w:rFonts w:ascii="Noto Serif" w:eastAsia="Noto Serif SC" w:hAnsi="Noto Serif" w:cs="Noto Serif"/>
        </w:rPr>
        <w:t>veniam</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quis</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nostrud</w:t>
      </w:r>
      <w:proofErr w:type="spellEnd"/>
      <w:r w:rsidRPr="0021709E">
        <w:rPr>
          <w:rFonts w:ascii="Noto Serif" w:eastAsia="Noto Serif SC" w:hAnsi="Noto Serif" w:cs="Noto Serif"/>
        </w:rPr>
        <w:t xml:space="preserve"> exercitation </w:t>
      </w:r>
      <w:proofErr w:type="spellStart"/>
      <w:r w:rsidRPr="0021709E">
        <w:rPr>
          <w:rFonts w:ascii="Noto Serif" w:eastAsia="Noto Serif SC" w:hAnsi="Noto Serif" w:cs="Noto Serif"/>
        </w:rPr>
        <w:t>ullamco</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laboris</w:t>
      </w:r>
      <w:proofErr w:type="spellEnd"/>
      <w:r w:rsidRPr="0021709E">
        <w:rPr>
          <w:rFonts w:ascii="Noto Serif" w:eastAsia="Noto Serif SC" w:hAnsi="Noto Serif" w:cs="Noto Serif"/>
        </w:rPr>
        <w:t xml:space="preserve"> nisi </w:t>
      </w:r>
      <w:proofErr w:type="spellStart"/>
      <w:r w:rsidRPr="0021709E">
        <w:rPr>
          <w:rFonts w:ascii="Noto Serif" w:eastAsia="Noto Serif SC" w:hAnsi="Noto Serif" w:cs="Noto Serif"/>
        </w:rPr>
        <w:t>ut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aliquip</w:t>
      </w:r>
      <w:proofErr w:type="spellEnd"/>
      <w:r w:rsidRPr="0021709E">
        <w:rPr>
          <w:rFonts w:ascii="Noto Serif" w:eastAsia="Noto Serif SC" w:hAnsi="Noto Serif" w:cs="Noto Serif"/>
        </w:rPr>
        <w:t xml:space="preserve"> ex </w:t>
      </w:r>
      <w:proofErr w:type="spellStart"/>
      <w:r w:rsidRPr="0021709E">
        <w:rPr>
          <w:rFonts w:ascii="Noto Serif" w:eastAsia="Noto Serif SC" w:hAnsi="Noto Serif" w:cs="Noto Serif"/>
        </w:rPr>
        <w:t>ea</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commodo</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consequat</w:t>
      </w:r>
      <w:proofErr w:type="spellEnd"/>
      <w:r w:rsidRPr="0021709E">
        <w:rPr>
          <w:rFonts w:ascii="Noto Serif" w:eastAsia="Noto Serif SC" w:hAnsi="Noto Serif" w:cs="Noto Serif"/>
        </w:rPr>
        <w:t xml:space="preserve">. Duis </w:t>
      </w:r>
      <w:proofErr w:type="spellStart"/>
      <w:r w:rsidRPr="0021709E">
        <w:rPr>
          <w:rFonts w:ascii="Noto Serif" w:eastAsia="Noto Serif SC" w:hAnsi="Noto Serif" w:cs="Noto Serif"/>
        </w:rPr>
        <w:t>aute</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irure</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dolor</w:t>
      </w:r>
      <w:proofErr w:type="spellEnd"/>
      <w:r w:rsidRPr="0021709E">
        <w:rPr>
          <w:rFonts w:ascii="Noto Serif" w:eastAsia="Noto Serif SC" w:hAnsi="Noto Serif" w:cs="Noto Serif"/>
        </w:rPr>
        <w:t xml:space="preserve"> in </w:t>
      </w:r>
      <w:proofErr w:type="spellStart"/>
      <w:r w:rsidRPr="0021709E">
        <w:rPr>
          <w:rFonts w:ascii="Noto Serif" w:eastAsia="Noto Serif SC" w:hAnsi="Noto Serif" w:cs="Noto Serif"/>
        </w:rPr>
        <w:t>reprehenderit</w:t>
      </w:r>
      <w:proofErr w:type="spellEnd"/>
      <w:r w:rsidRPr="0021709E">
        <w:rPr>
          <w:rFonts w:ascii="Noto Serif" w:eastAsia="Noto Serif SC" w:hAnsi="Noto Serif" w:cs="Noto Serif"/>
        </w:rPr>
        <w:t xml:space="preserve"> in </w:t>
      </w:r>
      <w:proofErr w:type="spellStart"/>
      <w:r w:rsidRPr="0021709E">
        <w:rPr>
          <w:rFonts w:ascii="Noto Serif" w:eastAsia="Noto Serif SC" w:hAnsi="Noto Serif" w:cs="Noto Serif"/>
        </w:rPr>
        <w:t>voluptate</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velit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esse</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cillum</w:t>
      </w:r>
      <w:proofErr w:type="spellEnd"/>
      <w:r w:rsidRPr="0021709E">
        <w:rPr>
          <w:rFonts w:ascii="Noto Serif" w:eastAsia="Noto Serif SC" w:hAnsi="Noto Serif" w:cs="Noto Serif"/>
        </w:rPr>
        <w:t xml:space="preserve"> dolore </w:t>
      </w:r>
      <w:proofErr w:type="spellStart"/>
      <w:r w:rsidRPr="0021709E">
        <w:rPr>
          <w:rFonts w:ascii="Noto Serif" w:eastAsia="Noto Serif SC" w:hAnsi="Noto Serif" w:cs="Noto Serif"/>
        </w:rPr>
        <w:t>eu</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fugiat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nulla</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pariatur</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Excepteur</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sint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occaecat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cupidatat</w:t>
      </w:r>
      <w:proofErr w:type="spellEnd"/>
      <w:r w:rsidRPr="0021709E">
        <w:rPr>
          <w:rFonts w:ascii="Noto Serif" w:eastAsia="Noto Serif SC" w:hAnsi="Noto Serif" w:cs="Noto Serif"/>
        </w:rPr>
        <w:t xml:space="preserve"> non </w:t>
      </w:r>
      <w:proofErr w:type="spellStart"/>
      <w:r w:rsidRPr="0021709E">
        <w:rPr>
          <w:rFonts w:ascii="Noto Serif" w:eastAsia="Noto Serif SC" w:hAnsi="Noto Serif" w:cs="Noto Serif"/>
        </w:rPr>
        <w:t>proident</w:t>
      </w:r>
      <w:proofErr w:type="spellEnd"/>
      <w:r w:rsidRPr="0021709E">
        <w:rPr>
          <w:rFonts w:ascii="Noto Serif" w:eastAsia="Noto Serif SC" w:hAnsi="Noto Serif" w:cs="Noto Serif"/>
        </w:rPr>
        <w:t xml:space="preserve">, sunt in culpa qui </w:t>
      </w:r>
      <w:proofErr w:type="spellStart"/>
      <w:r w:rsidRPr="0021709E">
        <w:rPr>
          <w:rFonts w:ascii="Noto Serif" w:eastAsia="Noto Serif SC" w:hAnsi="Noto Serif" w:cs="Noto Serif"/>
        </w:rPr>
        <w:t>officia</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deserunt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mollit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anim</w:t>
      </w:r>
      <w:proofErr w:type="spellEnd"/>
      <w:r w:rsidRPr="0021709E">
        <w:rPr>
          <w:rFonts w:ascii="Noto Serif" w:eastAsia="Noto Serif SC" w:hAnsi="Noto Serif" w:cs="Noto Serif"/>
        </w:rPr>
        <w:t xml:space="preserve"> id </w:t>
      </w:r>
      <w:proofErr w:type="spellStart"/>
      <w:r w:rsidRPr="0021709E">
        <w:rPr>
          <w:rFonts w:ascii="Noto Serif" w:eastAsia="Noto Serif SC" w:hAnsi="Noto Serif" w:cs="Noto Serif"/>
        </w:rPr>
        <w:t>est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laborum</w:t>
      </w:r>
      <w:proofErr w:type="spellEnd"/>
      <w:r w:rsidRPr="0021709E">
        <w:rPr>
          <w:rFonts w:ascii="Noto Serif" w:eastAsia="Noto Serif SC" w:hAnsi="Noto Serif" w:cs="Noto Serif"/>
        </w:rPr>
        <w:t>.</w:t>
      </w:r>
    </w:p>
    <w:p w14:paraId="6A3CB0F9" w14:textId="77777777" w:rsidR="00EE178B" w:rsidRPr="00CF315B" w:rsidRDefault="00EE178B" w:rsidP="00891407">
      <w:pPr>
        <w:rPr>
          <w:rFonts w:ascii="Noto Serif" w:eastAsia="Microsoft JhengHei" w:hAnsi="Noto Serif" w:cs="Noto Serif"/>
          <w:b/>
          <w:sz w:val="32"/>
          <w:szCs w:val="40"/>
          <w:lang w:val="en-US"/>
        </w:rPr>
      </w:pPr>
    </w:p>
    <w:p w14:paraId="6FC3C2E1" w14:textId="77777777" w:rsidR="00EE178B" w:rsidRPr="00CF315B" w:rsidRDefault="00EE178B" w:rsidP="00891407">
      <w:pPr>
        <w:rPr>
          <w:rFonts w:ascii="Noto Serif" w:eastAsia="Microsoft JhengHei" w:hAnsi="Noto Serif" w:cs="Noto Serif"/>
          <w:b/>
          <w:sz w:val="32"/>
          <w:szCs w:val="40"/>
          <w:lang w:val="en-US"/>
        </w:rPr>
      </w:pPr>
    </w:p>
    <w:sectPr w:rsidR="00EE178B" w:rsidRPr="00CF315B"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1E4F49" w14:textId="77777777" w:rsidR="00B400F7" w:rsidRDefault="00B400F7" w:rsidP="00223A00">
      <w:r>
        <w:separator/>
      </w:r>
    </w:p>
  </w:endnote>
  <w:endnote w:type="continuationSeparator" w:id="0">
    <w:p w14:paraId="5566B252" w14:textId="77777777" w:rsidR="00B400F7" w:rsidRDefault="00B400F7"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083" w:usb1="2ADF3C10" w:usb2="00000016" w:usb3="00000000" w:csb0="00060107" w:csb1="00000000"/>
  </w:font>
  <w:font w:name="STKaiti">
    <w:panose1 w:val="02010600040101010101"/>
    <w:charset w:val="86"/>
    <w:family w:val="auto"/>
    <w:pitch w:val="variable"/>
    <w:sig w:usb0="80000287" w:usb1="280F3C52" w:usb2="00000016" w:usb3="00000000" w:csb0="0004001F" w:csb1="00000000"/>
  </w:font>
  <w:font w:name="Microsoft JhengHei">
    <w:panose1 w:val="020B0604030504040204"/>
    <w:charset w:val="88"/>
    <w:family w:val="swiss"/>
    <w:pitch w:val="variable"/>
    <w:sig w:usb0="00000087" w:usb1="288F4000" w:usb2="00000016" w:usb3="00000000" w:csb0="00100009"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7777777" w:rsidR="008F5414" w:rsidRDefault="00FB7469" w:rsidP="008F5414">
    <w:pPr>
      <w:pStyle w:val="Footer"/>
      <w:jc w:val="center"/>
    </w:pPr>
    <w:r>
      <w:rPr>
        <w:rFonts w:ascii="STKaiti" w:eastAsia="STKaiti" w:cs="STKaiti" w:hint="eastAsia"/>
        <w:noProof/>
        <w:sz w:val="144"/>
        <w:szCs w:val="72"/>
      </w:rPr>
      <w:drawing>
        <wp:inline distT="0" distB="0" distL="0" distR="0" wp14:anchorId="78C64FA9" wp14:editId="6AEB1116">
          <wp:extent cx="1651000" cy="2010769"/>
          <wp:effectExtent l="0" t="0" r="6350" b="8890"/>
          <wp:docPr id="568377062" name="Picture 56837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5425" cy="2040516"/>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3F8910" w14:textId="77777777" w:rsidR="00B400F7" w:rsidRDefault="00B400F7" w:rsidP="00223A00">
      <w:r>
        <w:separator/>
      </w:r>
    </w:p>
  </w:footnote>
  <w:footnote w:type="continuationSeparator" w:id="0">
    <w:p w14:paraId="7823198E" w14:textId="77777777" w:rsidR="00B400F7" w:rsidRDefault="00B400F7"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22F0C"/>
    <w:rsid w:val="001448DF"/>
    <w:rsid w:val="001826EB"/>
    <w:rsid w:val="00194D1A"/>
    <w:rsid w:val="001A130F"/>
    <w:rsid w:val="001E05D5"/>
    <w:rsid w:val="001F38FD"/>
    <w:rsid w:val="0020780C"/>
    <w:rsid w:val="0021709E"/>
    <w:rsid w:val="00223A00"/>
    <w:rsid w:val="00271555"/>
    <w:rsid w:val="002D1D92"/>
    <w:rsid w:val="00300917"/>
    <w:rsid w:val="003363FC"/>
    <w:rsid w:val="00345D07"/>
    <w:rsid w:val="0035760E"/>
    <w:rsid w:val="00362015"/>
    <w:rsid w:val="00374CA6"/>
    <w:rsid w:val="003855EC"/>
    <w:rsid w:val="00460698"/>
    <w:rsid w:val="00466602"/>
    <w:rsid w:val="004E286A"/>
    <w:rsid w:val="00513FF0"/>
    <w:rsid w:val="005728A1"/>
    <w:rsid w:val="005E7BDC"/>
    <w:rsid w:val="00652A79"/>
    <w:rsid w:val="0068051D"/>
    <w:rsid w:val="00683E67"/>
    <w:rsid w:val="00687164"/>
    <w:rsid w:val="006C0CAA"/>
    <w:rsid w:val="006E20F8"/>
    <w:rsid w:val="00720D5F"/>
    <w:rsid w:val="00730815"/>
    <w:rsid w:val="007D4495"/>
    <w:rsid w:val="00817911"/>
    <w:rsid w:val="00891407"/>
    <w:rsid w:val="008949A1"/>
    <w:rsid w:val="008F5414"/>
    <w:rsid w:val="00925029"/>
    <w:rsid w:val="00931B75"/>
    <w:rsid w:val="00953936"/>
    <w:rsid w:val="009B6F4F"/>
    <w:rsid w:val="009D14A9"/>
    <w:rsid w:val="00A707FF"/>
    <w:rsid w:val="00A72393"/>
    <w:rsid w:val="00AA5FA4"/>
    <w:rsid w:val="00AC720F"/>
    <w:rsid w:val="00AD1887"/>
    <w:rsid w:val="00AE427E"/>
    <w:rsid w:val="00AE524A"/>
    <w:rsid w:val="00AF3F05"/>
    <w:rsid w:val="00B400F7"/>
    <w:rsid w:val="00B478D8"/>
    <w:rsid w:val="00B96158"/>
    <w:rsid w:val="00BA3D77"/>
    <w:rsid w:val="00BF4AEF"/>
    <w:rsid w:val="00C11D29"/>
    <w:rsid w:val="00C30D43"/>
    <w:rsid w:val="00C31A14"/>
    <w:rsid w:val="00C76C04"/>
    <w:rsid w:val="00CD54B3"/>
    <w:rsid w:val="00CF315B"/>
    <w:rsid w:val="00DB6C2C"/>
    <w:rsid w:val="00E5122E"/>
    <w:rsid w:val="00E83161"/>
    <w:rsid w:val="00E85C8E"/>
    <w:rsid w:val="00E97D90"/>
    <w:rsid w:val="00EC12EF"/>
    <w:rsid w:val="00EC56CA"/>
    <w:rsid w:val="00EE178B"/>
    <w:rsid w:val="00EF1DDB"/>
    <w:rsid w:val="00F155DE"/>
    <w:rsid w:val="00F3532C"/>
    <w:rsid w:val="00F7036C"/>
    <w:rsid w:val="00F905D5"/>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k/Storage/Liria-Music/Cover%20Page%20-%20Sco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Cover Page - Score.dotx</Template>
  <TotalTime>58</TotalTime>
  <Pages>8</Pages>
  <Words>1097</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27</cp:revision>
  <dcterms:created xsi:type="dcterms:W3CDTF">2024-08-23T09:35:00Z</dcterms:created>
  <dcterms:modified xsi:type="dcterms:W3CDTF">2024-09-17T05:20:00Z</dcterms:modified>
</cp:coreProperties>
</file>